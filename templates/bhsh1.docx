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CDD9F1" w:themeColor="accent3" w:themeTint="33"/>
  <w:body>
    <w:p w14:paraId="757DB0F8" w14:textId="77777777" w:rsidR="0021087F" w:rsidRDefault="0064666A" w:rsidP="000F360C">
      <w:pPr>
        <w:spacing w:line="276" w:lineRule="auto"/>
        <w:rPr>
          <w:rStyle w:val="Titre1Car"/>
        </w:rPr>
      </w:pPr>
      <w:r w:rsidRPr="0045546F">
        <w:rPr>
          <w:sz w:val="14"/>
        </w:rPr>
        <w:t xml:space="preserve">{% if </w:t>
      </w:r>
      <w:proofErr w:type="spellStart"/>
      <w:r w:rsidRPr="0045546F">
        <w:rPr>
          <w:sz w:val="14"/>
        </w:rPr>
        <w:t>showCommunications</w:t>
      </w:r>
      <w:proofErr w:type="spellEnd"/>
      <w:r w:rsidRPr="0045546F">
        <w:rPr>
          <w:sz w:val="14"/>
        </w:rPr>
        <w:t xml:space="preserve"> %}</w:t>
      </w:r>
      <w:bookmarkStart w:id="0" w:name="_Toc214439878"/>
      <w:bookmarkStart w:id="1" w:name="_Toc214442145"/>
      <w:bookmarkStart w:id="2" w:name="_Toc214442229"/>
      <w:bookmarkStart w:id="3" w:name="_Toc214442387"/>
      <w:bookmarkStart w:id="4" w:name="_Toc214442646"/>
      <w:bookmarkStart w:id="5" w:name="_Toc214443475"/>
      <w:r w:rsidRPr="00576AF3">
        <w:rPr>
          <w:rStyle w:val="Titre1Car"/>
        </w:rPr>
        <w:t>Communications externes</w:t>
      </w:r>
      <w:bookmarkEnd w:id="0"/>
      <w:bookmarkEnd w:id="1"/>
      <w:bookmarkEnd w:id="2"/>
      <w:bookmarkEnd w:id="3"/>
      <w:bookmarkEnd w:id="4"/>
      <w:bookmarkEnd w:id="5"/>
    </w:p>
    <w:p w14:paraId="01B05C2D" w14:textId="77777777" w:rsidR="005C06C6" w:rsidRDefault="0064666A" w:rsidP="000F360C">
      <w:pPr>
        <w:spacing w:line="276" w:lineRule="auto"/>
        <w:rPr>
          <w:sz w:val="14"/>
        </w:rPr>
      </w:pPr>
      <w:r w:rsidRPr="0045546F">
        <w:rPr>
          <w:sz w:val="14"/>
        </w:rPr>
        <w:t>{%</w:t>
      </w:r>
      <w:r w:rsidR="004E24A4">
        <w:rPr>
          <w:sz w:val="14"/>
        </w:rPr>
        <w:t xml:space="preserve"> </w:t>
      </w:r>
      <w:r w:rsidRPr="0045546F">
        <w:rPr>
          <w:sz w:val="14"/>
        </w:rPr>
        <w:t xml:space="preserve">for </w:t>
      </w:r>
      <w:proofErr w:type="spellStart"/>
      <w:r w:rsidRPr="0045546F">
        <w:rPr>
          <w:sz w:val="14"/>
        </w:rPr>
        <w:t>t_data</w:t>
      </w:r>
      <w:proofErr w:type="spellEnd"/>
      <w:r w:rsidRPr="0045546F">
        <w:rPr>
          <w:sz w:val="14"/>
        </w:rPr>
        <w:t xml:space="preserve"> in </w:t>
      </w:r>
      <w:proofErr w:type="spellStart"/>
      <w:r w:rsidRPr="0045546F">
        <w:rPr>
          <w:sz w:val="16"/>
          <w:szCs w:val="16"/>
        </w:rPr>
        <w:t>communications_externes</w:t>
      </w:r>
      <w:proofErr w:type="spellEnd"/>
      <w:r w:rsidRPr="0045546F">
        <w:rPr>
          <w:sz w:val="16"/>
          <w:szCs w:val="16"/>
        </w:rPr>
        <w:t xml:space="preserve"> </w:t>
      </w:r>
      <w:r w:rsidRPr="0045546F">
        <w:rPr>
          <w:sz w:val="14"/>
        </w:rPr>
        <w:t>%}{{ t_data</w:t>
      </w:r>
      <w:r w:rsidR="00D45ED0">
        <w:rPr>
          <w:sz w:val="14"/>
        </w:rPr>
        <w:t>.id</w:t>
      </w:r>
      <w:r w:rsidRPr="0045546F">
        <w:rPr>
          <w:sz w:val="14"/>
        </w:rPr>
        <w:t xml:space="preserve"> </w:t>
      </w:r>
      <w:r w:rsidR="008E5D3A">
        <w:rPr>
          <w:sz w:val="14"/>
        </w:rPr>
        <w:t>}}</w:t>
      </w:r>
      <w:r w:rsidR="004F493A" w:rsidRPr="0045546F">
        <w:rPr>
          <w:sz w:val="14"/>
        </w:rPr>
        <w:t xml:space="preserve">{{ </w:t>
      </w:r>
      <w:proofErr w:type="spellStart"/>
      <w:r w:rsidR="004F493A" w:rsidRPr="0045546F">
        <w:rPr>
          <w:sz w:val="14"/>
        </w:rPr>
        <w:t>t_data</w:t>
      </w:r>
      <w:r w:rsidR="004F493A">
        <w:rPr>
          <w:sz w:val="14"/>
        </w:rPr>
        <w:t>.</w:t>
      </w:r>
      <w:r w:rsidR="004F493A">
        <w:rPr>
          <w:sz w:val="14"/>
        </w:rPr>
        <w:t>title</w:t>
      </w:r>
      <w:proofErr w:type="spellEnd"/>
      <w:r w:rsidR="004F493A" w:rsidRPr="0045546F">
        <w:rPr>
          <w:sz w:val="14"/>
        </w:rPr>
        <w:t xml:space="preserve"> </w:t>
      </w:r>
      <w:r w:rsidR="004F493A">
        <w:rPr>
          <w:sz w:val="14"/>
        </w:rPr>
        <w:t>}}</w:t>
      </w:r>
    </w:p>
    <w:p w14:paraId="507DCB90" w14:textId="66EBDDFF" w:rsidR="0064666A" w:rsidRPr="0021087F" w:rsidRDefault="004F493A" w:rsidP="000F360C">
      <w:pPr>
        <w:spacing w:line="276" w:lineRule="auto"/>
        <w:rPr>
          <w:b/>
          <w:bCs/>
          <w:color w:val="29519B"/>
          <w:spacing w:val="15"/>
          <w:sz w:val="28"/>
        </w:rPr>
      </w:pPr>
      <w:r w:rsidRPr="0045546F">
        <w:rPr>
          <w:sz w:val="14"/>
        </w:rPr>
        <w:t>{</w:t>
      </w:r>
      <w:r w:rsidR="00526C98">
        <w:rPr>
          <w:sz w:val="14"/>
        </w:rPr>
        <w:t>{</w:t>
      </w:r>
      <w:r w:rsidRPr="0045546F">
        <w:rPr>
          <w:sz w:val="14"/>
        </w:rPr>
        <w:t xml:space="preserve"> </w:t>
      </w:r>
      <w:proofErr w:type="spellStart"/>
      <w:r w:rsidRPr="0045546F">
        <w:rPr>
          <w:sz w:val="14"/>
        </w:rPr>
        <w:t>t_data</w:t>
      </w:r>
      <w:r>
        <w:rPr>
          <w:sz w:val="14"/>
        </w:rPr>
        <w:t>.</w:t>
      </w:r>
      <w:r>
        <w:rPr>
          <w:sz w:val="14"/>
        </w:rPr>
        <w:t>comment</w:t>
      </w:r>
      <w:proofErr w:type="spellEnd"/>
      <w:r w:rsidRPr="0045546F">
        <w:rPr>
          <w:sz w:val="14"/>
        </w:rPr>
        <w:t xml:space="preserve"> </w:t>
      </w:r>
      <w:r w:rsidR="00526C98">
        <w:rPr>
          <w:sz w:val="14"/>
        </w:rPr>
        <w:t>}</w:t>
      </w:r>
      <w:r>
        <w:rPr>
          <w:sz w:val="14"/>
        </w:rPr>
        <w:t>}</w:t>
      </w:r>
    </w:p>
    <w:p w14:paraId="04F734E0" w14:textId="67E7D618" w:rsidR="0064666A" w:rsidRPr="00FA4A21" w:rsidRDefault="0064666A" w:rsidP="000F360C">
      <w:pPr>
        <w:rPr>
          <w:sz w:val="16"/>
          <w:szCs w:val="16"/>
        </w:rPr>
      </w:pPr>
      <w:r>
        <w:rPr>
          <w:sz w:val="14"/>
        </w:rPr>
        <w:t>{%</w:t>
      </w:r>
      <w:r w:rsidR="00AC3132">
        <w:rPr>
          <w:sz w:val="14"/>
        </w:rPr>
        <w:t xml:space="preserve"> </w:t>
      </w:r>
      <w:proofErr w:type="spellStart"/>
      <w:r>
        <w:rPr>
          <w:sz w:val="14"/>
        </w:rPr>
        <w:t>endfor</w:t>
      </w:r>
      <w:proofErr w:type="spellEnd"/>
      <w:r>
        <w:rPr>
          <w:sz w:val="14"/>
        </w:rPr>
        <w:t xml:space="preserve"> %}</w:t>
      </w:r>
    </w:p>
    <w:p w14:paraId="1AB41586" w14:textId="77777777" w:rsidR="0064666A" w:rsidRDefault="0064666A" w:rsidP="000F360C">
      <w:pPr>
        <w:spacing w:line="276" w:lineRule="auto"/>
        <w:rPr>
          <w:sz w:val="14"/>
        </w:rPr>
      </w:pPr>
      <w:r>
        <w:rPr>
          <w:sz w:val="14"/>
        </w:rPr>
        <w:t xml:space="preserve">{% </w:t>
      </w:r>
      <w:proofErr w:type="spellStart"/>
      <w:r>
        <w:rPr>
          <w:sz w:val="14"/>
        </w:rPr>
        <w:t>endif</w:t>
      </w:r>
      <w:proofErr w:type="spellEnd"/>
      <w:r>
        <w:rPr>
          <w:sz w:val="14"/>
        </w:rPr>
        <w:t xml:space="preserve"> %}</w:t>
      </w:r>
    </w:p>
    <w:p w14:paraId="360C40C2" w14:textId="77777777" w:rsidR="00FF746B" w:rsidRDefault="00FF746B" w:rsidP="00C77EB1">
      <w:pPr>
        <w:spacing w:line="276" w:lineRule="auto"/>
        <w:rPr>
          <w:sz w:val="14"/>
        </w:rPr>
        <w:sectPr w:rsidR="00FF746B" w:rsidSect="0035018C"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1906" w:h="16838" w:code="9"/>
          <w:pgMar w:top="360" w:right="360" w:bottom="360" w:left="360" w:header="340" w:footer="432" w:gutter="0"/>
          <w:cols w:space="720"/>
          <w:titlePg/>
          <w:docGrid w:linePitch="360"/>
        </w:sectPr>
      </w:pPr>
    </w:p>
    <w:p w14:paraId="45169878" w14:textId="61F543EC" w:rsidR="00C77EB1" w:rsidRPr="00C77EB1" w:rsidRDefault="00C77EB1" w:rsidP="0045546F">
      <w:pPr>
        <w:spacing w:line="276" w:lineRule="auto"/>
        <w:ind w:left="3261"/>
        <w:rPr>
          <w:sz w:val="14"/>
        </w:rPr>
      </w:pPr>
    </w:p>
    <w:sectPr w:rsidR="00C77EB1" w:rsidRPr="00C77EB1" w:rsidSect="0035018C">
      <w:headerReference w:type="first" r:id="rId15"/>
      <w:footerReference w:type="first" r:id="rId16"/>
      <w:pgSz w:w="11906" w:h="16838" w:code="9"/>
      <w:pgMar w:top="360" w:right="360" w:bottom="360" w:left="360" w:header="340" w:footer="432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3AD67C" w14:textId="77777777" w:rsidR="00D6684C" w:rsidRDefault="00D6684C" w:rsidP="00890A94">
      <w:r>
        <w:separator/>
      </w:r>
    </w:p>
  </w:endnote>
  <w:endnote w:type="continuationSeparator" w:id="0">
    <w:p w14:paraId="50D36C85" w14:textId="77777777" w:rsidR="00D6684C" w:rsidRDefault="00D6684C" w:rsidP="00890A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 Sans">
    <w:panose1 w:val="00000000000000000000"/>
    <w:charset w:val="00"/>
    <w:family w:val="auto"/>
    <w:pitch w:val="variable"/>
    <w:sig w:usb0="E00002FF" w:usb1="4000201B" w:usb2="00000028" w:usb3="00000000" w:csb0="0000019F" w:csb1="00000000"/>
  </w:font>
  <w:font w:name="Liberation Serif">
    <w:altName w:val="Times New Roman"/>
    <w:charset w:val="01"/>
    <w:family w:val="roman"/>
    <w:pitch w:val="variable"/>
  </w:font>
  <w:font w:name="Droid Sans Fallback">
    <w:panose1 w:val="00000000000000000000"/>
    <w:charset w:val="00"/>
    <w:family w:val="roman"/>
    <w:notTrueType/>
    <w:pitch w:val="default"/>
  </w:font>
  <w:font w:name="FreeSans">
    <w:altName w:val="Cambria"/>
    <w:panose1 w:val="00000000000000000000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6D33EF" w14:textId="77777777" w:rsidR="0018361D" w:rsidRDefault="0018361D" w:rsidP="00890A94">
    <w:pPr>
      <w:pStyle w:val="Pieddepage"/>
      <w:rPr>
        <w:rStyle w:val="Numrodepage"/>
      </w:rPr>
    </w:pPr>
    <w:r>
      <w:rPr>
        <w:rStyle w:val="Numrodepage"/>
        <w:lang w:bidi="fr-FR"/>
      </w:rPr>
      <w:fldChar w:fldCharType="begin"/>
    </w:r>
    <w:r>
      <w:rPr>
        <w:rStyle w:val="Numrodepage"/>
        <w:lang w:bidi="fr-FR"/>
      </w:rPr>
      <w:instrText xml:space="preserve">PAGE  </w:instrText>
    </w:r>
    <w:r>
      <w:rPr>
        <w:rStyle w:val="Numrodepage"/>
        <w:lang w:bidi="fr-FR"/>
      </w:rPr>
      <w:fldChar w:fldCharType="separate"/>
    </w:r>
    <w:r>
      <w:rPr>
        <w:rStyle w:val="Numrodepage"/>
        <w:lang w:bidi="fr-FR"/>
      </w:rPr>
      <w:t>1</w:t>
    </w:r>
    <w:r>
      <w:rPr>
        <w:rStyle w:val="Numrodepage"/>
        <w:lang w:bidi="fr-FR"/>
      </w:rPr>
      <w:fldChar w:fldCharType="end"/>
    </w:r>
  </w:p>
  <w:p w14:paraId="706E3A21" w14:textId="77777777" w:rsidR="0018361D" w:rsidRDefault="0018361D" w:rsidP="00890A94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18"/>
      </w:rPr>
      <w:id w:val="-1271399282"/>
      <w:docPartObj>
        <w:docPartGallery w:val="Page Numbers (Bottom of Page)"/>
        <w:docPartUnique/>
      </w:docPartObj>
    </w:sdtPr>
    <w:sdtEndPr/>
    <w:sdtContent>
      <w:p w14:paraId="03EECB13" w14:textId="28ED39D8" w:rsidR="00FC2165" w:rsidRPr="00FC2165" w:rsidRDefault="0035018C" w:rsidP="00FC2165">
        <w:pPr>
          <w:pStyle w:val="Pieddepage"/>
          <w:jc w:val="right"/>
          <w:rPr>
            <w:sz w:val="18"/>
          </w:rPr>
        </w:pPr>
        <w:r>
          <w:rPr>
            <w:noProof/>
          </w:rPr>
          <mc:AlternateContent>
            <mc:Choice Requires="wpg">
              <w:drawing>
                <wp:anchor distT="0" distB="0" distL="114300" distR="114300" simplePos="0" relativeHeight="251758592" behindDoc="0" locked="0" layoutInCell="1" allowOverlap="1" wp14:anchorId="3B39E3D4" wp14:editId="128FC835">
                  <wp:simplePos x="0" y="0"/>
                  <wp:positionH relativeFrom="page">
                    <wp:align>right</wp:align>
                  </wp:positionH>
                  <wp:positionV relativeFrom="paragraph">
                    <wp:posOffset>-3680990</wp:posOffset>
                  </wp:positionV>
                  <wp:extent cx="252000" cy="3677212"/>
                  <wp:effectExtent l="0" t="0" r="0" b="0"/>
                  <wp:wrapNone/>
                  <wp:docPr id="1599086004" name="Groupe 3"/>
                  <wp:cNvGraphicFramePr/>
                  <a:graphic xmlns:a="http://schemas.openxmlformats.org/drawingml/2006/main">
                    <a:graphicData uri="http://schemas.microsoft.com/office/word/2010/wordprocessingGroup">
                      <wpg:wgp>
                        <wpg:cNvGrpSpPr/>
                        <wpg:grpSpPr>
                          <a:xfrm>
                            <a:off x="0" y="0"/>
                            <a:ext cx="252000" cy="3677212"/>
                            <a:chOff x="0" y="0"/>
                            <a:chExt cx="252000" cy="3677212"/>
                          </a:xfrm>
                          <a:solidFill>
                            <a:schemeClr val="accent1"/>
                          </a:solidFill>
                        </wpg:grpSpPr>
                        <wps:wsp>
                          <wps:cNvPr id="1218212612" name="Rectangle 1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252000" cy="72000"/>
                            </a:xfrm>
                            <a:prstGeom prst="rect">
                              <a:avLst/>
                            </a:prstGeom>
                            <a:grpFill/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862556210" name="Rectangle 1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152400"/>
                              <a:ext cx="252000" cy="72000"/>
                            </a:xfrm>
                            <a:prstGeom prst="rect">
                              <a:avLst/>
                            </a:prstGeom>
                            <a:grpFill/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1916848470" name="Rectangle 1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300037"/>
                              <a:ext cx="252000" cy="72000"/>
                            </a:xfrm>
                            <a:prstGeom prst="rect">
                              <a:avLst/>
                            </a:prstGeom>
                            <a:grpFill/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720837885" name="Rectangle 1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452437"/>
                              <a:ext cx="252000" cy="72000"/>
                            </a:xfrm>
                            <a:prstGeom prst="rect">
                              <a:avLst/>
                            </a:prstGeom>
                            <a:grpFill/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2114028661" name="Rectangle 1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600075"/>
                              <a:ext cx="252000" cy="72000"/>
                            </a:xfrm>
                            <a:prstGeom prst="rect">
                              <a:avLst/>
                            </a:prstGeom>
                            <a:grpFill/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1409625851" name="Rectangle 1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752475"/>
                              <a:ext cx="252000" cy="72000"/>
                            </a:xfrm>
                            <a:prstGeom prst="rect">
                              <a:avLst/>
                            </a:prstGeom>
                            <a:grpFill/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1005133002" name="Rectangle 1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900112"/>
                              <a:ext cx="252000" cy="72000"/>
                            </a:xfrm>
                            <a:prstGeom prst="rect">
                              <a:avLst/>
                            </a:prstGeom>
                            <a:grpFill/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2044534538" name="Rectangle 1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1052512"/>
                              <a:ext cx="252000" cy="72000"/>
                            </a:xfrm>
                            <a:prstGeom prst="rect">
                              <a:avLst/>
                            </a:prstGeom>
                            <a:grpFill/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16542178" name="Rectangle 1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1200150"/>
                              <a:ext cx="252000" cy="72000"/>
                            </a:xfrm>
                            <a:prstGeom prst="rect">
                              <a:avLst/>
                            </a:prstGeom>
                            <a:grpFill/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1406627547" name="Rectangle 1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1352550"/>
                              <a:ext cx="252000" cy="72000"/>
                            </a:xfrm>
                            <a:prstGeom prst="rect">
                              <a:avLst/>
                            </a:prstGeom>
                            <a:grpFill/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96136698" name="Rectangle 1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1500187"/>
                              <a:ext cx="252000" cy="72000"/>
                            </a:xfrm>
                            <a:prstGeom prst="rect">
                              <a:avLst/>
                            </a:prstGeom>
                            <a:grpFill/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1826295119" name="Rectangle 1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1652587"/>
                              <a:ext cx="252000" cy="72000"/>
                            </a:xfrm>
                            <a:prstGeom prst="rect">
                              <a:avLst/>
                            </a:prstGeom>
                            <a:grpFill/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682437905" name="Rectangle 1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1800225"/>
                              <a:ext cx="252000" cy="72000"/>
                            </a:xfrm>
                            <a:prstGeom prst="rect">
                              <a:avLst/>
                            </a:prstGeom>
                            <a:grpFill/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771318171" name="Rectangle 1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1952625"/>
                              <a:ext cx="252000" cy="72000"/>
                            </a:xfrm>
                            <a:prstGeom prst="rect">
                              <a:avLst/>
                            </a:prstGeom>
                            <a:grpFill/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1611431754" name="Rectangle 1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2100262"/>
                              <a:ext cx="252000" cy="72000"/>
                            </a:xfrm>
                            <a:prstGeom prst="rect">
                              <a:avLst/>
                            </a:prstGeom>
                            <a:grpFill/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1675105935" name="Rectangle 1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2252662"/>
                              <a:ext cx="252000" cy="72000"/>
                            </a:xfrm>
                            <a:prstGeom prst="rect">
                              <a:avLst/>
                            </a:prstGeom>
                            <a:grpFill/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697105779" name="Rectangle 1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2400300"/>
                              <a:ext cx="252000" cy="72000"/>
                            </a:xfrm>
                            <a:prstGeom prst="rect">
                              <a:avLst/>
                            </a:prstGeom>
                            <a:grpFill/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740183909" name="Rectangle 1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2552700"/>
                              <a:ext cx="252000" cy="72000"/>
                            </a:xfrm>
                            <a:prstGeom prst="rect">
                              <a:avLst/>
                            </a:prstGeom>
                            <a:grpFill/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146177200" name="Rectangle 1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2700337"/>
                              <a:ext cx="252000" cy="72000"/>
                            </a:xfrm>
                            <a:prstGeom prst="rect">
                              <a:avLst/>
                            </a:prstGeom>
                            <a:grpFill/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318490900" name="Rectangle 1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2852737"/>
                              <a:ext cx="252000" cy="72000"/>
                            </a:xfrm>
                            <a:prstGeom prst="rect">
                              <a:avLst/>
                            </a:prstGeom>
                            <a:grpFill/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1921830604" name="Rectangle 1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3000375"/>
                              <a:ext cx="252000" cy="72000"/>
                            </a:xfrm>
                            <a:prstGeom prst="rect">
                              <a:avLst/>
                            </a:prstGeom>
                            <a:grpFill/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657389463" name="Rectangle 1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3152775"/>
                              <a:ext cx="252000" cy="72000"/>
                            </a:xfrm>
                            <a:prstGeom prst="rect">
                              <a:avLst/>
                            </a:prstGeom>
                            <a:grpFill/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1459586867" name="Rectangle 1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3305175"/>
                              <a:ext cx="252000" cy="72000"/>
                            </a:xfrm>
                            <a:prstGeom prst="rect">
                              <a:avLst/>
                            </a:prstGeom>
                            <a:grpFill/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1134926049" name="Rectangle 1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3452812"/>
                              <a:ext cx="252000" cy="72000"/>
                            </a:xfrm>
                            <a:prstGeom prst="rect">
                              <a:avLst/>
                            </a:prstGeom>
                            <a:grpFill/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1374673183" name="Rectangle 1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3605212"/>
                              <a:ext cx="252000" cy="72000"/>
                            </a:xfrm>
                            <a:prstGeom prst="rect">
                              <a:avLst/>
                            </a:prstGeom>
                            <a:grpFill/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</wpg:wgp>
                    </a:graphicData>
                  </a:graphic>
                </wp:anchor>
              </w:drawing>
            </mc:Choice>
            <mc:Fallback xmlns="">
              <w:pict>
                <v:group w14:anchorId="312EDD69" id="Groupe 3" o:spid="_x0000_s1026" style="position:absolute;margin-left:-31.35pt;margin-top:-289.85pt;width:19.85pt;height:289.55pt;z-index:251758592;mso-position-horizontal:right;mso-position-horizontal-relative:page" coordsize="2520,367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">
                  <v:rect id="Rectangle 1" o:spid="_x0000_s1027" style="position:absolute;width:2520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" filled="f" stroked="f"/>
                  <v:rect id="Rectangle 1" o:spid="_x0000_s1028" style="position:absolute;top:1524;width:2520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" filled="f" stroked="f"/>
                  <v:rect id="Rectangle 1" o:spid="_x0000_s1029" style="position:absolute;top:3000;width:2520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" filled="f" stroked="f"/>
                  <v:rect id="Rectangle 1" o:spid="_x0000_s1030" style="position:absolute;top:4524;width:2520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" filled="f" stroked="f"/>
                  <v:rect id="Rectangle 1" o:spid="_x0000_s1031" style="position:absolute;top:6000;width:2520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" filled="f" stroked="f"/>
                  <v:rect id="Rectangle 1" o:spid="_x0000_s1032" style="position:absolute;top:7524;width:2520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" filled="f" stroked="f"/>
                  <v:rect id="Rectangle 1" o:spid="_x0000_s1033" style="position:absolute;top:9001;width:2520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" filled="f" stroked="f"/>
                  <v:rect id="Rectangle 1" o:spid="_x0000_s1034" style="position:absolute;top:10525;width:2520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" filled="f" stroked="f"/>
                  <v:rect id="Rectangle 1" o:spid="_x0000_s1035" style="position:absolute;top:12001;width:2520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" filled="f" stroked="f"/>
                  <v:rect id="Rectangle 1" o:spid="_x0000_s1036" style="position:absolute;top:13525;width:2520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" filled="f" stroked="f"/>
                  <v:rect id="Rectangle 1" o:spid="_x0000_s1037" style="position:absolute;top:15001;width:2520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" filled="f" stroked="f"/>
                  <v:rect id="Rectangle 1" o:spid="_x0000_s1038" style="position:absolute;top:16525;width:2520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" filled="f" stroked="f"/>
                  <v:rect id="Rectangle 1" o:spid="_x0000_s1039" style="position:absolute;top:18002;width:2520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" filled="f" stroked="f"/>
                  <v:rect id="Rectangle 1" o:spid="_x0000_s1040" style="position:absolute;top:19526;width:2520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" filled="f" stroked="f"/>
                  <v:rect id="Rectangle 1" o:spid="_x0000_s1041" style="position:absolute;top:21002;width:2520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" filled="f" stroked="f"/>
                  <v:rect id="Rectangle 1" o:spid="_x0000_s1042" style="position:absolute;top:22526;width:2520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" filled="f" stroked="f"/>
                  <v:rect id="Rectangle 1" o:spid="_x0000_s1043" style="position:absolute;top:24003;width:2520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" filled="f" stroked="f"/>
                  <v:rect id="Rectangle 1" o:spid="_x0000_s1044" style="position:absolute;top:25527;width:2520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" filled="f" stroked="f"/>
                  <v:rect id="Rectangle 1" o:spid="_x0000_s1045" style="position:absolute;top:27003;width:2520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" filled="f" stroked="f"/>
                  <v:rect id="Rectangle 1" o:spid="_x0000_s1046" style="position:absolute;top:28527;width:2520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" filled="f" stroked="f"/>
                  <v:rect id="Rectangle 1" o:spid="_x0000_s1047" style="position:absolute;top:30003;width:2520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" filled="f" stroked="f"/>
                  <v:rect id="Rectangle 1" o:spid="_x0000_s1048" style="position:absolute;top:31527;width:2520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" filled="f" stroked="f"/>
                  <v:rect id="Rectangle 1" o:spid="_x0000_s1049" style="position:absolute;top:33051;width:2520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" filled="f" stroked="f"/>
                  <v:rect id="Rectangle 1" o:spid="_x0000_s1050" style="position:absolute;top:34528;width:2520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" filled="f" stroked="f"/>
                  <v:rect id="Rectangle 1" o:spid="_x0000_s1051" style="position:absolute;top:36052;width:2520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" filled="f" stroked="f"/>
                  <w10:wrap anchorx="page"/>
                </v:group>
              </w:pict>
            </mc:Fallback>
          </mc:AlternateContent>
        </w:r>
        <w:r w:rsidR="0071212B" w:rsidRPr="0071212B">
          <w:rPr>
            <w:rFonts w:asciiTheme="majorHAnsi" w:eastAsiaTheme="majorEastAsia" w:hAnsiTheme="majorHAnsi" w:cstheme="majorBidi"/>
            <w:noProof/>
            <w:sz w:val="28"/>
            <w:szCs w:val="28"/>
          </w:rPr>
          <mc:AlternateContent>
            <mc:Choice Requires="wps">
              <w:drawing>
                <wp:anchor distT="0" distB="0" distL="114300" distR="114300" simplePos="0" relativeHeight="251688960" behindDoc="0" locked="0" layoutInCell="1" allowOverlap="1" wp14:anchorId="396B00BA" wp14:editId="65013547">
                  <wp:simplePos x="0" y="0"/>
                  <wp:positionH relativeFrom="page">
                    <wp:align>left</wp:align>
                  </wp:positionH>
                  <wp:positionV relativeFrom="bottomMargin">
                    <wp:posOffset>-13335</wp:posOffset>
                  </wp:positionV>
                  <wp:extent cx="719138" cy="441325"/>
                  <wp:effectExtent l="0" t="0" r="0" b="0"/>
                  <wp:wrapNone/>
                  <wp:docPr id="1178555599" name="Organigramme : Alternative 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719138" cy="441325"/>
                          </a:xfrm>
                          <a:prstGeom prst="flowChartAlternateProcess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5C83B4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737373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907A46E" w14:textId="7991EEC5" w:rsidR="0071212B" w:rsidRDefault="0071212B">
                              <w:pPr>
                                <w:pStyle w:val="Pieddepage"/>
                                <w:pBdr>
                                  <w:top w:val="single" w:sz="12" w:space="1" w:color="29519B" w:themeColor="accent3"/>
                                  <w:bottom w:val="single" w:sz="48" w:space="1" w:color="29519B" w:themeColor="accent3"/>
                                </w:pBdr>
                                <w:jc w:val="center"/>
                                <w:rPr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sz w:val="22"/>
                                  <w:szCs w:val="22"/>
                                </w:rP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>
                                <w:rPr>
                                  <w:sz w:val="22"/>
                                  <w:szCs w:val="22"/>
                                </w:rPr>
                                <w:fldChar w:fldCharType="separate"/>
                              </w:r>
                              <w:r>
                                <w:rPr>
                                  <w:sz w:val="28"/>
                                  <w:szCs w:val="28"/>
                                </w:rPr>
                                <w:t>2</w:t>
                              </w:r>
                              <w:r>
                                <w:rPr>
                                  <w:sz w:val="28"/>
                                  <w:szCs w:val="28"/>
                                </w:rPr>
                                <w:fldChar w:fldCharType="end"/>
                              </w:r>
                              <w:r>
                                <w:rPr>
                                  <w:sz w:val="28"/>
                                  <w:szCs w:val="28"/>
                                </w:rPr>
                                <w:t>/</w:t>
                              </w:r>
                              <w:r>
                                <w:rPr>
                                  <w:sz w:val="28"/>
                                  <w:szCs w:val="28"/>
                                </w:rPr>
                                <w:fldChar w:fldCharType="begin"/>
                              </w:r>
                              <w:r>
                                <w:rPr>
                                  <w:sz w:val="28"/>
                                  <w:szCs w:val="28"/>
                                </w:rPr>
                                <w:instrText xml:space="preserve"> NUMPAGES   \* MERGEFORMAT </w:instrText>
                              </w:r>
                              <w:r>
                                <w:rPr>
                                  <w:sz w:val="28"/>
                                  <w:szCs w:val="28"/>
                                </w:rPr>
                                <w:fldChar w:fldCharType="separate"/>
                              </w:r>
                              <w:r>
                                <w:rPr>
                                  <w:noProof/>
                                  <w:sz w:val="28"/>
                                  <w:szCs w:val="28"/>
                                </w:rPr>
                                <w:t>2</w:t>
                              </w:r>
                              <w:r>
                                <w:rPr>
                                  <w:sz w:val="28"/>
                                  <w:szCs w:val="28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396B00BA" id="_x0000_t176" coordsize="21600,21600" o:spt="176" adj="2700" path="m@0,qx0@0l0@2qy@0,21600l@1,21600qx21600@2l21600@0qy@1,xe">
                  <v:stroke joinstyle="miter"/>
                  <v:formulas>
                    <v:f eqn="val #0"/>
                    <v:f eqn="sum width 0 #0"/>
                    <v:f eqn="sum height 0 #0"/>
                    <v:f eqn="prod @0 2929 10000"/>
                    <v:f eqn="sum width 0 @3"/>
                    <v:f eqn="sum height 0 @3"/>
                    <v:f eqn="val width"/>
                    <v:f eqn="val height"/>
                    <v:f eqn="prod width 1 2"/>
                    <v:f eqn="prod height 1 2"/>
                  </v:formulas>
                  <v:path gradientshapeok="t" limo="10800,10800" o:connecttype="custom" o:connectlocs="@8,0;0,@9;@8,@7;@6,@9" textboxrect="@3,@3,@4,@5"/>
                </v:shapetype>
                <v:shape id="Organigramme : Alternative 3" o:spid="_x0000_s1026" type="#_x0000_t176" style="position:absolute;left:0;text-align:left;margin-left:0;margin-top:-1.05pt;width:56.65pt;height:34.75pt;z-index:251688960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bottom-margin-area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" filled="f" fillcolor="#5c83b4" stroked="f" strokecolor="#737373">
                  <v:textbox>
                    <w:txbxContent>
                      <w:p w14:paraId="5907A46E" w14:textId="7991EEC5" w:rsidR="0071212B" w:rsidRDefault="0071212B">
                        <w:pPr>
                          <w:pStyle w:val="Pieddepage"/>
                          <w:pBdr>
                            <w:top w:val="single" w:sz="12" w:space="1" w:color="29519B" w:themeColor="accent3"/>
                            <w:bottom w:val="single" w:sz="48" w:space="1" w:color="29519B" w:themeColor="accent3"/>
                          </w:pBdr>
                          <w:jc w:val="center"/>
                          <w:rPr>
                            <w:sz w:val="28"/>
                            <w:szCs w:val="28"/>
                          </w:rPr>
                        </w:pPr>
                        <w:r>
                          <w:rPr>
                            <w:sz w:val="22"/>
                            <w:szCs w:val="22"/>
                          </w:rPr>
                          <w:fldChar w:fldCharType="begin"/>
                        </w:r>
                        <w:r>
                          <w:instrText>PAGE    \* MERGEFORMAT</w:instrText>
                        </w:r>
                        <w:r>
                          <w:rPr>
                            <w:sz w:val="22"/>
                            <w:szCs w:val="22"/>
                          </w:rPr>
                          <w:fldChar w:fldCharType="separate"/>
                        </w:r>
                        <w:r>
                          <w:rPr>
                            <w:sz w:val="28"/>
                            <w:szCs w:val="28"/>
                          </w:rPr>
                          <w:t>2</w:t>
                        </w:r>
                        <w:r>
                          <w:rPr>
                            <w:sz w:val="28"/>
                            <w:szCs w:val="28"/>
                          </w:rPr>
                          <w:fldChar w:fldCharType="end"/>
                        </w:r>
                        <w:r>
                          <w:rPr>
                            <w:sz w:val="28"/>
                            <w:szCs w:val="28"/>
                          </w:rPr>
                          <w:t>/</w:t>
                        </w:r>
                        <w:r>
                          <w:rPr>
                            <w:sz w:val="28"/>
                            <w:szCs w:val="28"/>
                          </w:rPr>
                          <w:fldChar w:fldCharType="begin"/>
                        </w:r>
                        <w:r>
                          <w:rPr>
                            <w:sz w:val="28"/>
                            <w:szCs w:val="28"/>
                          </w:rPr>
                          <w:instrText xml:space="preserve"> NUMPAGES   \* MERGEFORMAT </w:instrText>
                        </w:r>
                        <w:r>
                          <w:rPr>
                            <w:sz w:val="28"/>
                            <w:szCs w:val="28"/>
                          </w:rPr>
                          <w:fldChar w:fldCharType="separate"/>
                        </w:r>
                        <w:r>
                          <w:rPr>
                            <w:noProof/>
                            <w:sz w:val="28"/>
                            <w:szCs w:val="28"/>
                          </w:rPr>
                          <w:t>2</w:t>
                        </w:r>
                        <w:r>
                          <w:rPr>
                            <w:sz w:val="28"/>
                            <w:szCs w:val="28"/>
                          </w:rPr>
                          <w:fldChar w:fldCharType="end"/>
                        </w:r>
                      </w:p>
                    </w:txbxContent>
                  </v:textbox>
                  <w10:wrap anchorx="page" anchory="margin"/>
                </v:shape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EA1255" w14:textId="1F355A96" w:rsidR="00790F2D" w:rsidRDefault="00763BCC">
    <w:pPr>
      <w:pStyle w:val="Pieddepage"/>
    </w:pPr>
    <w:r w:rsidRPr="00763BCC">
      <w:rPr>
        <w:rFonts w:cs="Open Sans"/>
        <w:b/>
        <w:bCs/>
        <w:noProof/>
        <w:color w:val="94C120"/>
        <w:sz w:val="36"/>
        <w:szCs w:val="36"/>
        <w:lang w:bidi="fr-FR"/>
      </w:rPr>
      <mc:AlternateContent>
        <mc:Choice Requires="wps">
          <w:drawing>
            <wp:anchor distT="45720" distB="45720" distL="114300" distR="114300" simplePos="0" relativeHeight="251768832" behindDoc="0" locked="0" layoutInCell="1" allowOverlap="1" wp14:anchorId="1F8DA417" wp14:editId="51D450FA">
              <wp:simplePos x="0" y="0"/>
              <wp:positionH relativeFrom="page">
                <wp:posOffset>11883285</wp:posOffset>
              </wp:positionH>
              <wp:positionV relativeFrom="paragraph">
                <wp:posOffset>548505</wp:posOffset>
              </wp:positionV>
              <wp:extent cx="2159635" cy="3223895"/>
              <wp:effectExtent l="0" t="0" r="0" b="0"/>
              <wp:wrapSquare wrapText="bothSides"/>
              <wp:docPr id="175856134" name="Zone de text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159635" cy="322389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sdt>
                          <w:sdtPr>
                            <w:rPr>
                              <w:color w:val="auto"/>
                              <w:sz w:val="20"/>
                              <w:szCs w:val="24"/>
                              <w:lang w:eastAsia="en-US"/>
                            </w:rPr>
                            <w:id w:val="1319307264"/>
                            <w:docPartObj>
                              <w:docPartGallery w:val="Table of Contents"/>
                              <w:docPartUnique/>
                            </w:docPartObj>
                          </w:sdtPr>
                          <w:sdtEndPr>
                            <w:rPr>
                              <w:b/>
                              <w:bCs/>
                            </w:rPr>
                          </w:sdtEndPr>
                          <w:sdtContent>
                            <w:p w14:paraId="6B5B0A26" w14:textId="12545C9B" w:rsidR="00763BCC" w:rsidRPr="00763BCC" w:rsidRDefault="00763BCC">
                              <w:pPr>
                                <w:pStyle w:val="En-ttedetabledesmatires"/>
                                <w:rPr>
                                  <w:rFonts w:cs="Open Sans"/>
                                  <w:szCs w:val="28"/>
                                </w:rPr>
                              </w:pPr>
                              <w:r w:rsidRPr="00763BCC">
                                <w:rPr>
                                  <w:rFonts w:cs="Open Sans"/>
                                  <w:szCs w:val="28"/>
                                </w:rPr>
                                <w:t>SOMMAIRE</w:t>
                              </w:r>
                            </w:p>
                            <w:p w14:paraId="7FFC70C8" w14:textId="0C3B4A3E" w:rsidR="00763BCC" w:rsidRDefault="00763BCC" w:rsidP="00763BCC">
                              <w:pPr>
                                <w:pStyle w:val="TM1"/>
                                <w:tabs>
                                  <w:tab w:val="right" w:leader="dot" w:pos="11176"/>
                                </w:tabs>
                                <w:ind w:left="142" w:right="145"/>
                                <w:rPr>
                                  <w:rFonts w:asciiTheme="minorHAnsi" w:hAnsiTheme="minorHAnsi"/>
                                  <w:b w:val="0"/>
                                  <w:noProof/>
                                  <w:color w:val="auto"/>
                                  <w:kern w:val="2"/>
                                  <w:sz w:val="24"/>
                                  <w:szCs w:val="24"/>
                                  <w:lang w:eastAsia="fr-FR"/>
                                  <w14:ligatures w14:val="standardContextual"/>
                                </w:rPr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 TOC \o "1-3" \h \z \u </w:instrText>
                              </w:r>
                              <w:r>
                                <w:fldChar w:fldCharType="separate"/>
                              </w:r>
                              <w:hyperlink w:anchor="_Toc214442381" w:history="1">
                                <w:r w:rsidRPr="00B63893">
                                  <w:rPr>
                                    <w:rStyle w:val="Lienhypertexte"/>
                                    <w:noProof/>
                                  </w:rPr>
                                  <w:t>Synthèse</w:t>
                                </w:r>
                                <w:r>
                                  <w:rPr>
                                    <w:noProof/>
                                    <w:webHidden/>
                                  </w:rPr>
                                  <w:tab/>
                                </w:r>
                                <w:r>
                                  <w:rPr>
                                    <w:noProof/>
                                    <w:webHidden/>
                                  </w:rPr>
                                  <w:fldChar w:fldCharType="begin"/>
                                </w:r>
                                <w:r>
                                  <w:rPr>
                                    <w:noProof/>
                                    <w:webHidden/>
                                  </w:rPr>
                                  <w:instrText xml:space="preserve"> PAGEREF _Toc214442381 \h </w:instrText>
                                </w:r>
                                <w:r>
                                  <w:rPr>
                                    <w:noProof/>
                                    <w:webHidden/>
                                  </w:rPr>
                                  <w:fldChar w:fldCharType="separate"/>
                                </w:r>
                                <w:r w:rsidR="005C06C6">
                                  <w:rPr>
                                    <w:b w:val="0"/>
                                    <w:bCs/>
                                    <w:noProof/>
                                    <w:webHidden/>
                                  </w:rPr>
                                  <w:t>Erreur ! Signet non défini.</w:t>
                                </w:r>
                                <w:r>
                                  <w:rPr>
                                    <w:noProof/>
                                    <w:webHidden/>
                                  </w:rPr>
                                  <w:fldChar w:fldCharType="end"/>
                                </w:r>
                              </w:hyperlink>
                            </w:p>
                            <w:p w14:paraId="127FA557" w14:textId="7CC774F5" w:rsidR="00763BCC" w:rsidRDefault="00763BCC" w:rsidP="00763BCC">
                              <w:pPr>
                                <w:pStyle w:val="TM1"/>
                                <w:tabs>
                                  <w:tab w:val="right" w:leader="dot" w:pos="11176"/>
                                </w:tabs>
                                <w:ind w:left="142" w:right="145"/>
                                <w:rPr>
                                  <w:rFonts w:asciiTheme="minorHAnsi" w:hAnsiTheme="minorHAnsi"/>
                                  <w:b w:val="0"/>
                                  <w:noProof/>
                                  <w:color w:val="auto"/>
                                  <w:kern w:val="2"/>
                                  <w:sz w:val="24"/>
                                  <w:szCs w:val="24"/>
                                  <w:lang w:eastAsia="fr-FR"/>
                                  <w14:ligatures w14:val="standardContextual"/>
                                </w:rPr>
                              </w:pPr>
                              <w:hyperlink w:anchor="_Toc214442382" w:history="1">
                                <w:r w:rsidRPr="00B63893">
                                  <w:rPr>
                                    <w:rStyle w:val="Lienhypertexte"/>
                                    <w:noProof/>
                                    <w:lang w:val="en-US" w:bidi="fr-FR"/>
                                  </w:rPr>
                                  <w:t>Données météorologiques</w:t>
                                </w:r>
                                <w:r>
                                  <w:rPr>
                                    <w:noProof/>
                                    <w:webHidden/>
                                  </w:rPr>
                                  <w:tab/>
                                </w:r>
                                <w:r>
                                  <w:rPr>
                                    <w:noProof/>
                                    <w:webHidden/>
                                  </w:rPr>
                                  <w:fldChar w:fldCharType="begin"/>
                                </w:r>
                                <w:r>
                                  <w:rPr>
                                    <w:noProof/>
                                    <w:webHidden/>
                                  </w:rPr>
                                  <w:instrText xml:space="preserve"> PAGEREF _Toc214442382 \h </w:instrText>
                                </w:r>
                                <w:r>
                                  <w:rPr>
                                    <w:noProof/>
                                    <w:webHidden/>
                                  </w:rPr>
                                  <w:fldChar w:fldCharType="separate"/>
                                </w:r>
                                <w:r w:rsidR="005C06C6">
                                  <w:rPr>
                                    <w:b w:val="0"/>
                                    <w:bCs/>
                                    <w:noProof/>
                                    <w:webHidden/>
                                  </w:rPr>
                                  <w:t>Erreur ! Signet non défini.</w:t>
                                </w:r>
                                <w:r>
                                  <w:rPr>
                                    <w:noProof/>
                                    <w:webHidden/>
                                  </w:rPr>
                                  <w:fldChar w:fldCharType="end"/>
                                </w:r>
                              </w:hyperlink>
                            </w:p>
                            <w:p w14:paraId="45F6B7AC" w14:textId="11D925B4" w:rsidR="00763BCC" w:rsidRDefault="00763BCC" w:rsidP="00763BCC">
                              <w:pPr>
                                <w:pStyle w:val="TM1"/>
                                <w:tabs>
                                  <w:tab w:val="right" w:leader="dot" w:pos="11176"/>
                                </w:tabs>
                                <w:ind w:left="142" w:right="145"/>
                                <w:rPr>
                                  <w:rFonts w:asciiTheme="minorHAnsi" w:hAnsiTheme="minorHAnsi"/>
                                  <w:b w:val="0"/>
                                  <w:noProof/>
                                  <w:color w:val="auto"/>
                                  <w:kern w:val="2"/>
                                  <w:sz w:val="24"/>
                                  <w:szCs w:val="24"/>
                                  <w:lang w:eastAsia="fr-FR"/>
                                  <w14:ligatures w14:val="standardContextual"/>
                                </w:rPr>
                              </w:pPr>
                              <w:hyperlink w:anchor="_Toc214442383" w:history="1">
                                <w:r w:rsidRPr="00B63893">
                                  <w:rPr>
                                    <w:rStyle w:val="Lienhypertexte"/>
                                    <w:noProof/>
                                    <w:lang w:val="en-US" w:bidi="fr-FR"/>
                                  </w:rPr>
                                  <w:t>Données hydrologiques</w:t>
                                </w:r>
                                <w:r>
                                  <w:rPr>
                                    <w:noProof/>
                                    <w:webHidden/>
                                  </w:rPr>
                                  <w:tab/>
                                </w:r>
                                <w:r>
                                  <w:rPr>
                                    <w:noProof/>
                                    <w:webHidden/>
                                  </w:rPr>
                                  <w:fldChar w:fldCharType="begin"/>
                                </w:r>
                                <w:r>
                                  <w:rPr>
                                    <w:noProof/>
                                    <w:webHidden/>
                                  </w:rPr>
                                  <w:instrText xml:space="preserve"> PAGEREF _Toc214442383 \h </w:instrText>
                                </w:r>
                                <w:r>
                                  <w:rPr>
                                    <w:noProof/>
                                    <w:webHidden/>
                                  </w:rPr>
                                  <w:fldChar w:fldCharType="separate"/>
                                </w:r>
                                <w:r w:rsidR="005C06C6">
                                  <w:rPr>
                                    <w:b w:val="0"/>
                                    <w:bCs/>
                                    <w:noProof/>
                                    <w:webHidden/>
                                  </w:rPr>
                                  <w:t>Erreur ! Signet non défini.</w:t>
                                </w:r>
                                <w:r>
                                  <w:rPr>
                                    <w:noProof/>
                                    <w:webHidden/>
                                  </w:rPr>
                                  <w:fldChar w:fldCharType="end"/>
                                </w:r>
                              </w:hyperlink>
                            </w:p>
                            <w:p w14:paraId="24F11CC0" w14:textId="42B439E1" w:rsidR="00763BCC" w:rsidRDefault="00763BCC" w:rsidP="00763BCC">
                              <w:pPr>
                                <w:pStyle w:val="TM1"/>
                                <w:tabs>
                                  <w:tab w:val="right" w:leader="dot" w:pos="11176"/>
                                </w:tabs>
                                <w:ind w:left="142" w:right="145"/>
                                <w:rPr>
                                  <w:rFonts w:asciiTheme="minorHAnsi" w:hAnsiTheme="minorHAnsi"/>
                                  <w:b w:val="0"/>
                                  <w:noProof/>
                                  <w:color w:val="auto"/>
                                  <w:kern w:val="2"/>
                                  <w:sz w:val="24"/>
                                  <w:szCs w:val="24"/>
                                  <w:lang w:eastAsia="fr-FR"/>
                                  <w14:ligatures w14:val="standardContextual"/>
                                </w:rPr>
                              </w:pPr>
                              <w:hyperlink w:anchor="_Toc214442384" w:history="1">
                                <w:r w:rsidRPr="00B63893">
                                  <w:rPr>
                                    <w:rStyle w:val="Lienhypertexte"/>
                                    <w:noProof/>
                                    <w:lang w:bidi="fr-FR"/>
                                  </w:rPr>
                                  <w:t>Jaugeages des cours d'eau</w:t>
                                </w:r>
                                <w:r>
                                  <w:rPr>
                                    <w:noProof/>
                                    <w:webHidden/>
                                  </w:rPr>
                                  <w:tab/>
                                </w:r>
                                <w:r>
                                  <w:rPr>
                                    <w:noProof/>
                                    <w:webHidden/>
                                  </w:rPr>
                                  <w:fldChar w:fldCharType="begin"/>
                                </w:r>
                                <w:r>
                                  <w:rPr>
                                    <w:noProof/>
                                    <w:webHidden/>
                                  </w:rPr>
                                  <w:instrText xml:space="preserve"> PAGEREF _Toc214442384 \h </w:instrText>
                                </w:r>
                                <w:r>
                                  <w:rPr>
                                    <w:noProof/>
                                    <w:webHidden/>
                                  </w:rPr>
                                  <w:fldChar w:fldCharType="separate"/>
                                </w:r>
                                <w:r w:rsidR="005C06C6">
                                  <w:rPr>
                                    <w:b w:val="0"/>
                                    <w:bCs/>
                                    <w:noProof/>
                                    <w:webHidden/>
                                  </w:rPr>
                                  <w:t>Erreur ! Signet non défini.</w:t>
                                </w:r>
                                <w:r>
                                  <w:rPr>
                                    <w:noProof/>
                                    <w:webHidden/>
                                  </w:rPr>
                                  <w:fldChar w:fldCharType="end"/>
                                </w:r>
                              </w:hyperlink>
                            </w:p>
                            <w:p w14:paraId="50E8AE5E" w14:textId="4AD16877" w:rsidR="00763BCC" w:rsidRDefault="00763BCC" w:rsidP="00763BCC">
                              <w:pPr>
                                <w:pStyle w:val="TM1"/>
                                <w:tabs>
                                  <w:tab w:val="right" w:leader="dot" w:pos="11176"/>
                                </w:tabs>
                                <w:ind w:left="142" w:right="145"/>
                                <w:rPr>
                                  <w:rFonts w:asciiTheme="minorHAnsi" w:hAnsiTheme="minorHAnsi"/>
                                  <w:b w:val="0"/>
                                  <w:noProof/>
                                  <w:color w:val="auto"/>
                                  <w:kern w:val="2"/>
                                  <w:sz w:val="24"/>
                                  <w:szCs w:val="24"/>
                                  <w:lang w:eastAsia="fr-FR"/>
                                  <w14:ligatures w14:val="standardContextual"/>
                                </w:rPr>
                              </w:pPr>
                              <w:hyperlink w:anchor="_Toc214442385" w:history="1">
                                <w:r w:rsidRPr="00B63893">
                                  <w:rPr>
                                    <w:rStyle w:val="Lienhypertexte"/>
                                    <w:noProof/>
                                    <w:lang w:bidi="fr-FR"/>
                                  </w:rPr>
                                  <w:t>Température des cours d'eau</w:t>
                                </w:r>
                                <w:r>
                                  <w:rPr>
                                    <w:noProof/>
                                    <w:webHidden/>
                                  </w:rPr>
                                  <w:tab/>
                                </w:r>
                                <w:r>
                                  <w:rPr>
                                    <w:noProof/>
                                    <w:webHidden/>
                                  </w:rPr>
                                  <w:fldChar w:fldCharType="begin"/>
                                </w:r>
                                <w:r>
                                  <w:rPr>
                                    <w:noProof/>
                                    <w:webHidden/>
                                  </w:rPr>
                                  <w:instrText xml:space="preserve"> PAGEREF _Toc214442385 \h </w:instrText>
                                </w:r>
                                <w:r>
                                  <w:rPr>
                                    <w:noProof/>
                                    <w:webHidden/>
                                  </w:rPr>
                                  <w:fldChar w:fldCharType="separate"/>
                                </w:r>
                                <w:r w:rsidR="005C06C6">
                                  <w:rPr>
                                    <w:b w:val="0"/>
                                    <w:bCs/>
                                    <w:noProof/>
                                    <w:webHidden/>
                                  </w:rPr>
                                  <w:t>Erreur ! Signet non défini.</w:t>
                                </w:r>
                                <w:r>
                                  <w:rPr>
                                    <w:noProof/>
                                    <w:webHidden/>
                                  </w:rPr>
                                  <w:fldChar w:fldCharType="end"/>
                                </w:r>
                              </w:hyperlink>
                            </w:p>
                            <w:p w14:paraId="097623F8" w14:textId="0B80E1ED" w:rsidR="00763BCC" w:rsidRDefault="00763BCC" w:rsidP="00763BCC">
                              <w:pPr>
                                <w:pStyle w:val="TM1"/>
                                <w:tabs>
                                  <w:tab w:val="right" w:leader="dot" w:pos="11176"/>
                                </w:tabs>
                                <w:ind w:left="142" w:right="145"/>
                                <w:rPr>
                                  <w:rFonts w:asciiTheme="minorHAnsi" w:hAnsiTheme="minorHAnsi"/>
                                  <w:b w:val="0"/>
                                  <w:noProof/>
                                  <w:color w:val="auto"/>
                                  <w:kern w:val="2"/>
                                  <w:sz w:val="24"/>
                                  <w:szCs w:val="24"/>
                                  <w:lang w:eastAsia="fr-FR"/>
                                  <w14:ligatures w14:val="standardContextual"/>
                                </w:rPr>
                              </w:pPr>
                              <w:hyperlink w:anchor="_Toc214442386" w:history="1">
                                <w:r w:rsidRPr="00B63893">
                                  <w:rPr>
                                    <w:rStyle w:val="Lienhypertexte"/>
                                    <w:noProof/>
                                    <w:lang w:bidi="fr-FR"/>
                                  </w:rPr>
                                  <w:t>Situation ONDE</w:t>
                                </w:r>
                                <w:r>
                                  <w:rPr>
                                    <w:noProof/>
                                    <w:webHidden/>
                                  </w:rPr>
                                  <w:tab/>
                                </w:r>
                                <w:r>
                                  <w:rPr>
                                    <w:noProof/>
                                    <w:webHidden/>
                                  </w:rPr>
                                  <w:fldChar w:fldCharType="begin"/>
                                </w:r>
                                <w:r>
                                  <w:rPr>
                                    <w:noProof/>
                                    <w:webHidden/>
                                  </w:rPr>
                                  <w:instrText xml:space="preserve"> PAGEREF _Toc214442386 \h </w:instrText>
                                </w:r>
                                <w:r>
                                  <w:rPr>
                                    <w:noProof/>
                                    <w:webHidden/>
                                  </w:rPr>
                                  <w:fldChar w:fldCharType="separate"/>
                                </w:r>
                                <w:r w:rsidR="005C06C6">
                                  <w:rPr>
                                    <w:b w:val="0"/>
                                    <w:bCs/>
                                    <w:noProof/>
                                    <w:webHidden/>
                                  </w:rPr>
                                  <w:t>Erreur ! Signet non défini.</w:t>
                                </w:r>
                                <w:r>
                                  <w:rPr>
                                    <w:noProof/>
                                    <w:webHidden/>
                                  </w:rPr>
                                  <w:fldChar w:fldCharType="end"/>
                                </w:r>
                              </w:hyperlink>
                            </w:p>
                            <w:p w14:paraId="144E9014" w14:textId="2F3B92CD" w:rsidR="00763BCC" w:rsidRDefault="00763BCC" w:rsidP="00763BCC">
                              <w:pPr>
                                <w:pStyle w:val="TM1"/>
                                <w:tabs>
                                  <w:tab w:val="right" w:leader="dot" w:pos="11176"/>
                                </w:tabs>
                                <w:ind w:left="142" w:right="145"/>
                                <w:rPr>
                                  <w:rFonts w:asciiTheme="minorHAnsi" w:hAnsiTheme="minorHAnsi"/>
                                  <w:b w:val="0"/>
                                  <w:noProof/>
                                  <w:color w:val="auto"/>
                                  <w:kern w:val="2"/>
                                  <w:sz w:val="24"/>
                                  <w:szCs w:val="24"/>
                                  <w:lang w:eastAsia="fr-FR"/>
                                  <w14:ligatures w14:val="standardContextual"/>
                                </w:rPr>
                              </w:pPr>
                              <w:hyperlink w:anchor="_Toc214442387" w:history="1">
                                <w:r w:rsidRPr="00B63893">
                                  <w:rPr>
                                    <w:rStyle w:val="Lienhypertexte"/>
                                    <w:noProof/>
                                    <w:lang w:val="en-US" w:bidi="fr-FR"/>
                                  </w:rPr>
                                  <w:t>Communications externes</w:t>
                                </w:r>
                                <w:r>
                                  <w:rPr>
                                    <w:noProof/>
                                    <w:webHidden/>
                                  </w:rPr>
                                  <w:tab/>
                                </w:r>
                                <w:r>
                                  <w:rPr>
                                    <w:noProof/>
                                    <w:webHidden/>
                                  </w:rPr>
                                  <w:fldChar w:fldCharType="begin"/>
                                </w:r>
                                <w:r>
                                  <w:rPr>
                                    <w:noProof/>
                                    <w:webHidden/>
                                  </w:rPr>
                                  <w:instrText xml:space="preserve"> PAGEREF _Toc214442387 \h </w:instrText>
                                </w:r>
                                <w:r w:rsidR="0064666A">
                                  <w:rPr>
                                    <w:noProof/>
                                    <w:webHidden/>
                                  </w:rPr>
                                </w:r>
                                <w:r>
                                  <w:rPr>
                                    <w:noProof/>
                                    <w:webHidden/>
                                  </w:rPr>
                                  <w:fldChar w:fldCharType="separate"/>
                                </w:r>
                                <w:r w:rsidR="005C06C6">
                                  <w:rPr>
                                    <w:noProof/>
                                    <w:webHidden/>
                                  </w:rPr>
                                  <w:t>1</w:t>
                                </w:r>
                                <w:r>
                                  <w:rPr>
                                    <w:noProof/>
                                    <w:webHidden/>
                                  </w:rPr>
                                  <w:fldChar w:fldCharType="end"/>
                                </w:r>
                              </w:hyperlink>
                            </w:p>
                            <w:p w14:paraId="1EA14686" w14:textId="6694DAE8" w:rsidR="00763BCC" w:rsidRDefault="00763BCC">
                              <w:r>
                                <w:rPr>
                                  <w:b/>
                                  <w:bCs/>
                                </w:rPr>
                                <w:fldChar w:fldCharType="end"/>
                              </w:r>
                            </w:p>
                          </w:sdtContent>
                        </w:sdt>
                        <w:p w14:paraId="11B1F59F" w14:textId="77777777" w:rsidR="00763BCC" w:rsidRDefault="00763BCC"/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F8DA417" id="_x0000_t202" coordsize="21600,21600" o:spt="202" path="m,l,21600r21600,l21600,xe">
              <v:stroke joinstyle="miter"/>
              <v:path gradientshapeok="t" o:connecttype="rect"/>
            </v:shapetype>
            <v:shape id="Zone de texte 2" o:spid="_x0000_s1028" type="#_x0000_t202" style="position:absolute;margin-left:935.7pt;margin-top:43.2pt;width:170.05pt;height:253.85pt;z-index:251768832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" filled="f" stroked="f">
              <v:textbox>
                <w:txbxContent>
                  <w:sdt>
                    <w:sdtPr>
                      <w:rPr>
                        <w:color w:val="auto"/>
                        <w:sz w:val="20"/>
                        <w:szCs w:val="24"/>
                        <w:lang w:eastAsia="en-US"/>
                      </w:rPr>
                      <w:id w:val="1319307264"/>
                      <w:docPartObj>
                        <w:docPartGallery w:val="Table of Contents"/>
                        <w:docPartUnique/>
                      </w:docPartObj>
                    </w:sdtPr>
                    <w:sdtEndPr>
                      <w:rPr>
                        <w:b/>
                        <w:bCs/>
                      </w:rPr>
                    </w:sdtEndPr>
                    <w:sdtContent>
                      <w:p w14:paraId="6B5B0A26" w14:textId="12545C9B" w:rsidR="00763BCC" w:rsidRPr="00763BCC" w:rsidRDefault="00763BCC">
                        <w:pPr>
                          <w:pStyle w:val="En-ttedetabledesmatires"/>
                          <w:rPr>
                            <w:rFonts w:cs="Open Sans"/>
                            <w:szCs w:val="28"/>
                          </w:rPr>
                        </w:pPr>
                        <w:r w:rsidRPr="00763BCC">
                          <w:rPr>
                            <w:rFonts w:cs="Open Sans"/>
                            <w:szCs w:val="28"/>
                          </w:rPr>
                          <w:t>SOMMAIRE</w:t>
                        </w:r>
                      </w:p>
                      <w:p w14:paraId="7FFC70C8" w14:textId="0C3B4A3E" w:rsidR="00763BCC" w:rsidRDefault="00763BCC" w:rsidP="00763BCC">
                        <w:pPr>
                          <w:pStyle w:val="TM1"/>
                          <w:tabs>
                            <w:tab w:val="right" w:leader="dot" w:pos="11176"/>
                          </w:tabs>
                          <w:ind w:left="142" w:right="145"/>
                          <w:rPr>
                            <w:rFonts w:asciiTheme="minorHAnsi" w:hAnsiTheme="minorHAnsi"/>
                            <w:b w:val="0"/>
                            <w:noProof/>
                            <w:color w:val="auto"/>
                            <w:kern w:val="2"/>
                            <w:sz w:val="24"/>
                            <w:szCs w:val="24"/>
                            <w:lang w:eastAsia="fr-FR"/>
                            <w14:ligatures w14:val="standardContextual"/>
                          </w:rPr>
                        </w:pPr>
                        <w:r>
                          <w:fldChar w:fldCharType="begin"/>
                        </w:r>
                        <w:r>
                          <w:instrText xml:space="preserve"> TOC \o "1-3" \h \z \u </w:instrText>
                        </w:r>
                        <w:r>
                          <w:fldChar w:fldCharType="separate"/>
                        </w:r>
                        <w:hyperlink w:anchor="_Toc214442381" w:history="1">
                          <w:r w:rsidRPr="00B63893">
                            <w:rPr>
                              <w:rStyle w:val="Lienhypertexte"/>
                              <w:noProof/>
                            </w:rPr>
                            <w:t>Synthèse</w:t>
                          </w:r>
                          <w:r>
                            <w:rPr>
                              <w:noProof/>
                              <w:webHidden/>
                            </w:rPr>
                            <w:tab/>
                          </w:r>
                          <w:r>
                            <w:rPr>
                              <w:noProof/>
                              <w:webHidden/>
                            </w:rPr>
                            <w:fldChar w:fldCharType="begin"/>
                          </w:r>
                          <w:r>
                            <w:rPr>
                              <w:noProof/>
                              <w:webHidden/>
                            </w:rPr>
                            <w:instrText xml:space="preserve"> PAGEREF _Toc214442381 \h </w:instrText>
                          </w:r>
                          <w:r>
                            <w:rPr>
                              <w:noProof/>
                              <w:webHidden/>
                            </w:rPr>
                            <w:fldChar w:fldCharType="separate"/>
                          </w:r>
                          <w:r w:rsidR="005C06C6">
                            <w:rPr>
                              <w:b w:val="0"/>
                              <w:bCs/>
                              <w:noProof/>
                              <w:webHidden/>
                            </w:rPr>
                            <w:t>Erreur ! Signet non défini.</w:t>
                          </w:r>
                          <w:r>
                            <w:rPr>
                              <w:noProof/>
                              <w:webHidden/>
                            </w:rPr>
                            <w:fldChar w:fldCharType="end"/>
                          </w:r>
                        </w:hyperlink>
                      </w:p>
                      <w:p w14:paraId="127FA557" w14:textId="7CC774F5" w:rsidR="00763BCC" w:rsidRDefault="00763BCC" w:rsidP="00763BCC">
                        <w:pPr>
                          <w:pStyle w:val="TM1"/>
                          <w:tabs>
                            <w:tab w:val="right" w:leader="dot" w:pos="11176"/>
                          </w:tabs>
                          <w:ind w:left="142" w:right="145"/>
                          <w:rPr>
                            <w:rFonts w:asciiTheme="minorHAnsi" w:hAnsiTheme="minorHAnsi"/>
                            <w:b w:val="0"/>
                            <w:noProof/>
                            <w:color w:val="auto"/>
                            <w:kern w:val="2"/>
                            <w:sz w:val="24"/>
                            <w:szCs w:val="24"/>
                            <w:lang w:eastAsia="fr-FR"/>
                            <w14:ligatures w14:val="standardContextual"/>
                          </w:rPr>
                        </w:pPr>
                        <w:hyperlink w:anchor="_Toc214442382" w:history="1">
                          <w:r w:rsidRPr="00B63893">
                            <w:rPr>
                              <w:rStyle w:val="Lienhypertexte"/>
                              <w:noProof/>
                              <w:lang w:val="en-US" w:bidi="fr-FR"/>
                            </w:rPr>
                            <w:t>Données météorologiques</w:t>
                          </w:r>
                          <w:r>
                            <w:rPr>
                              <w:noProof/>
                              <w:webHidden/>
                            </w:rPr>
                            <w:tab/>
                          </w:r>
                          <w:r>
                            <w:rPr>
                              <w:noProof/>
                              <w:webHidden/>
                            </w:rPr>
                            <w:fldChar w:fldCharType="begin"/>
                          </w:r>
                          <w:r>
                            <w:rPr>
                              <w:noProof/>
                              <w:webHidden/>
                            </w:rPr>
                            <w:instrText xml:space="preserve"> PAGEREF _Toc214442382 \h </w:instrText>
                          </w:r>
                          <w:r>
                            <w:rPr>
                              <w:noProof/>
                              <w:webHidden/>
                            </w:rPr>
                            <w:fldChar w:fldCharType="separate"/>
                          </w:r>
                          <w:r w:rsidR="005C06C6">
                            <w:rPr>
                              <w:b w:val="0"/>
                              <w:bCs/>
                              <w:noProof/>
                              <w:webHidden/>
                            </w:rPr>
                            <w:t>Erreur ! Signet non défini.</w:t>
                          </w:r>
                          <w:r>
                            <w:rPr>
                              <w:noProof/>
                              <w:webHidden/>
                            </w:rPr>
                            <w:fldChar w:fldCharType="end"/>
                          </w:r>
                        </w:hyperlink>
                      </w:p>
                      <w:p w14:paraId="45F6B7AC" w14:textId="11D925B4" w:rsidR="00763BCC" w:rsidRDefault="00763BCC" w:rsidP="00763BCC">
                        <w:pPr>
                          <w:pStyle w:val="TM1"/>
                          <w:tabs>
                            <w:tab w:val="right" w:leader="dot" w:pos="11176"/>
                          </w:tabs>
                          <w:ind w:left="142" w:right="145"/>
                          <w:rPr>
                            <w:rFonts w:asciiTheme="minorHAnsi" w:hAnsiTheme="minorHAnsi"/>
                            <w:b w:val="0"/>
                            <w:noProof/>
                            <w:color w:val="auto"/>
                            <w:kern w:val="2"/>
                            <w:sz w:val="24"/>
                            <w:szCs w:val="24"/>
                            <w:lang w:eastAsia="fr-FR"/>
                            <w14:ligatures w14:val="standardContextual"/>
                          </w:rPr>
                        </w:pPr>
                        <w:hyperlink w:anchor="_Toc214442383" w:history="1">
                          <w:r w:rsidRPr="00B63893">
                            <w:rPr>
                              <w:rStyle w:val="Lienhypertexte"/>
                              <w:noProof/>
                              <w:lang w:val="en-US" w:bidi="fr-FR"/>
                            </w:rPr>
                            <w:t>Données hydrologiques</w:t>
                          </w:r>
                          <w:r>
                            <w:rPr>
                              <w:noProof/>
                              <w:webHidden/>
                            </w:rPr>
                            <w:tab/>
                          </w:r>
                          <w:r>
                            <w:rPr>
                              <w:noProof/>
                              <w:webHidden/>
                            </w:rPr>
                            <w:fldChar w:fldCharType="begin"/>
                          </w:r>
                          <w:r>
                            <w:rPr>
                              <w:noProof/>
                              <w:webHidden/>
                            </w:rPr>
                            <w:instrText xml:space="preserve"> PAGEREF _Toc214442383 \h </w:instrText>
                          </w:r>
                          <w:r>
                            <w:rPr>
                              <w:noProof/>
                              <w:webHidden/>
                            </w:rPr>
                            <w:fldChar w:fldCharType="separate"/>
                          </w:r>
                          <w:r w:rsidR="005C06C6">
                            <w:rPr>
                              <w:b w:val="0"/>
                              <w:bCs/>
                              <w:noProof/>
                              <w:webHidden/>
                            </w:rPr>
                            <w:t>Erreur ! Signet non défini.</w:t>
                          </w:r>
                          <w:r>
                            <w:rPr>
                              <w:noProof/>
                              <w:webHidden/>
                            </w:rPr>
                            <w:fldChar w:fldCharType="end"/>
                          </w:r>
                        </w:hyperlink>
                      </w:p>
                      <w:p w14:paraId="24F11CC0" w14:textId="42B439E1" w:rsidR="00763BCC" w:rsidRDefault="00763BCC" w:rsidP="00763BCC">
                        <w:pPr>
                          <w:pStyle w:val="TM1"/>
                          <w:tabs>
                            <w:tab w:val="right" w:leader="dot" w:pos="11176"/>
                          </w:tabs>
                          <w:ind w:left="142" w:right="145"/>
                          <w:rPr>
                            <w:rFonts w:asciiTheme="minorHAnsi" w:hAnsiTheme="minorHAnsi"/>
                            <w:b w:val="0"/>
                            <w:noProof/>
                            <w:color w:val="auto"/>
                            <w:kern w:val="2"/>
                            <w:sz w:val="24"/>
                            <w:szCs w:val="24"/>
                            <w:lang w:eastAsia="fr-FR"/>
                            <w14:ligatures w14:val="standardContextual"/>
                          </w:rPr>
                        </w:pPr>
                        <w:hyperlink w:anchor="_Toc214442384" w:history="1">
                          <w:r w:rsidRPr="00B63893">
                            <w:rPr>
                              <w:rStyle w:val="Lienhypertexte"/>
                              <w:noProof/>
                              <w:lang w:bidi="fr-FR"/>
                            </w:rPr>
                            <w:t>Jaugeages des cours d'eau</w:t>
                          </w:r>
                          <w:r>
                            <w:rPr>
                              <w:noProof/>
                              <w:webHidden/>
                            </w:rPr>
                            <w:tab/>
                          </w:r>
                          <w:r>
                            <w:rPr>
                              <w:noProof/>
                              <w:webHidden/>
                            </w:rPr>
                            <w:fldChar w:fldCharType="begin"/>
                          </w:r>
                          <w:r>
                            <w:rPr>
                              <w:noProof/>
                              <w:webHidden/>
                            </w:rPr>
                            <w:instrText xml:space="preserve"> PAGEREF _Toc214442384 \h </w:instrText>
                          </w:r>
                          <w:r>
                            <w:rPr>
                              <w:noProof/>
                              <w:webHidden/>
                            </w:rPr>
                            <w:fldChar w:fldCharType="separate"/>
                          </w:r>
                          <w:r w:rsidR="005C06C6">
                            <w:rPr>
                              <w:b w:val="0"/>
                              <w:bCs/>
                              <w:noProof/>
                              <w:webHidden/>
                            </w:rPr>
                            <w:t>Erreur ! Signet non défini.</w:t>
                          </w:r>
                          <w:r>
                            <w:rPr>
                              <w:noProof/>
                              <w:webHidden/>
                            </w:rPr>
                            <w:fldChar w:fldCharType="end"/>
                          </w:r>
                        </w:hyperlink>
                      </w:p>
                      <w:p w14:paraId="50E8AE5E" w14:textId="4AD16877" w:rsidR="00763BCC" w:rsidRDefault="00763BCC" w:rsidP="00763BCC">
                        <w:pPr>
                          <w:pStyle w:val="TM1"/>
                          <w:tabs>
                            <w:tab w:val="right" w:leader="dot" w:pos="11176"/>
                          </w:tabs>
                          <w:ind w:left="142" w:right="145"/>
                          <w:rPr>
                            <w:rFonts w:asciiTheme="minorHAnsi" w:hAnsiTheme="minorHAnsi"/>
                            <w:b w:val="0"/>
                            <w:noProof/>
                            <w:color w:val="auto"/>
                            <w:kern w:val="2"/>
                            <w:sz w:val="24"/>
                            <w:szCs w:val="24"/>
                            <w:lang w:eastAsia="fr-FR"/>
                            <w14:ligatures w14:val="standardContextual"/>
                          </w:rPr>
                        </w:pPr>
                        <w:hyperlink w:anchor="_Toc214442385" w:history="1">
                          <w:r w:rsidRPr="00B63893">
                            <w:rPr>
                              <w:rStyle w:val="Lienhypertexte"/>
                              <w:noProof/>
                              <w:lang w:bidi="fr-FR"/>
                            </w:rPr>
                            <w:t>Température des cours d'eau</w:t>
                          </w:r>
                          <w:r>
                            <w:rPr>
                              <w:noProof/>
                              <w:webHidden/>
                            </w:rPr>
                            <w:tab/>
                          </w:r>
                          <w:r>
                            <w:rPr>
                              <w:noProof/>
                              <w:webHidden/>
                            </w:rPr>
                            <w:fldChar w:fldCharType="begin"/>
                          </w:r>
                          <w:r>
                            <w:rPr>
                              <w:noProof/>
                              <w:webHidden/>
                            </w:rPr>
                            <w:instrText xml:space="preserve"> PAGEREF _Toc214442385 \h </w:instrText>
                          </w:r>
                          <w:r>
                            <w:rPr>
                              <w:noProof/>
                              <w:webHidden/>
                            </w:rPr>
                            <w:fldChar w:fldCharType="separate"/>
                          </w:r>
                          <w:r w:rsidR="005C06C6">
                            <w:rPr>
                              <w:b w:val="0"/>
                              <w:bCs/>
                              <w:noProof/>
                              <w:webHidden/>
                            </w:rPr>
                            <w:t>Erreur ! Signet non défini.</w:t>
                          </w:r>
                          <w:r>
                            <w:rPr>
                              <w:noProof/>
                              <w:webHidden/>
                            </w:rPr>
                            <w:fldChar w:fldCharType="end"/>
                          </w:r>
                        </w:hyperlink>
                      </w:p>
                      <w:p w14:paraId="097623F8" w14:textId="0B80E1ED" w:rsidR="00763BCC" w:rsidRDefault="00763BCC" w:rsidP="00763BCC">
                        <w:pPr>
                          <w:pStyle w:val="TM1"/>
                          <w:tabs>
                            <w:tab w:val="right" w:leader="dot" w:pos="11176"/>
                          </w:tabs>
                          <w:ind w:left="142" w:right="145"/>
                          <w:rPr>
                            <w:rFonts w:asciiTheme="minorHAnsi" w:hAnsiTheme="minorHAnsi"/>
                            <w:b w:val="0"/>
                            <w:noProof/>
                            <w:color w:val="auto"/>
                            <w:kern w:val="2"/>
                            <w:sz w:val="24"/>
                            <w:szCs w:val="24"/>
                            <w:lang w:eastAsia="fr-FR"/>
                            <w14:ligatures w14:val="standardContextual"/>
                          </w:rPr>
                        </w:pPr>
                        <w:hyperlink w:anchor="_Toc214442386" w:history="1">
                          <w:r w:rsidRPr="00B63893">
                            <w:rPr>
                              <w:rStyle w:val="Lienhypertexte"/>
                              <w:noProof/>
                              <w:lang w:bidi="fr-FR"/>
                            </w:rPr>
                            <w:t>Situation ONDE</w:t>
                          </w:r>
                          <w:r>
                            <w:rPr>
                              <w:noProof/>
                              <w:webHidden/>
                            </w:rPr>
                            <w:tab/>
                          </w:r>
                          <w:r>
                            <w:rPr>
                              <w:noProof/>
                              <w:webHidden/>
                            </w:rPr>
                            <w:fldChar w:fldCharType="begin"/>
                          </w:r>
                          <w:r>
                            <w:rPr>
                              <w:noProof/>
                              <w:webHidden/>
                            </w:rPr>
                            <w:instrText xml:space="preserve"> PAGEREF _Toc214442386 \h </w:instrText>
                          </w:r>
                          <w:r>
                            <w:rPr>
                              <w:noProof/>
                              <w:webHidden/>
                            </w:rPr>
                            <w:fldChar w:fldCharType="separate"/>
                          </w:r>
                          <w:r w:rsidR="005C06C6">
                            <w:rPr>
                              <w:b w:val="0"/>
                              <w:bCs/>
                              <w:noProof/>
                              <w:webHidden/>
                            </w:rPr>
                            <w:t>Erreur ! Signet non défini.</w:t>
                          </w:r>
                          <w:r>
                            <w:rPr>
                              <w:noProof/>
                              <w:webHidden/>
                            </w:rPr>
                            <w:fldChar w:fldCharType="end"/>
                          </w:r>
                        </w:hyperlink>
                      </w:p>
                      <w:p w14:paraId="144E9014" w14:textId="2F3B92CD" w:rsidR="00763BCC" w:rsidRDefault="00763BCC" w:rsidP="00763BCC">
                        <w:pPr>
                          <w:pStyle w:val="TM1"/>
                          <w:tabs>
                            <w:tab w:val="right" w:leader="dot" w:pos="11176"/>
                          </w:tabs>
                          <w:ind w:left="142" w:right="145"/>
                          <w:rPr>
                            <w:rFonts w:asciiTheme="minorHAnsi" w:hAnsiTheme="minorHAnsi"/>
                            <w:b w:val="0"/>
                            <w:noProof/>
                            <w:color w:val="auto"/>
                            <w:kern w:val="2"/>
                            <w:sz w:val="24"/>
                            <w:szCs w:val="24"/>
                            <w:lang w:eastAsia="fr-FR"/>
                            <w14:ligatures w14:val="standardContextual"/>
                          </w:rPr>
                        </w:pPr>
                        <w:hyperlink w:anchor="_Toc214442387" w:history="1">
                          <w:r w:rsidRPr="00B63893">
                            <w:rPr>
                              <w:rStyle w:val="Lienhypertexte"/>
                              <w:noProof/>
                              <w:lang w:val="en-US" w:bidi="fr-FR"/>
                            </w:rPr>
                            <w:t>Communications externes</w:t>
                          </w:r>
                          <w:r>
                            <w:rPr>
                              <w:noProof/>
                              <w:webHidden/>
                            </w:rPr>
                            <w:tab/>
                          </w:r>
                          <w:r>
                            <w:rPr>
                              <w:noProof/>
                              <w:webHidden/>
                            </w:rPr>
                            <w:fldChar w:fldCharType="begin"/>
                          </w:r>
                          <w:r>
                            <w:rPr>
                              <w:noProof/>
                              <w:webHidden/>
                            </w:rPr>
                            <w:instrText xml:space="preserve"> PAGEREF _Toc214442387 \h </w:instrText>
                          </w:r>
                          <w:r w:rsidR="0064666A">
                            <w:rPr>
                              <w:noProof/>
                              <w:webHidden/>
                            </w:rPr>
                          </w:r>
                          <w:r>
                            <w:rPr>
                              <w:noProof/>
                              <w:webHidden/>
                            </w:rPr>
                            <w:fldChar w:fldCharType="separate"/>
                          </w:r>
                          <w:r w:rsidR="005C06C6">
                            <w:rPr>
                              <w:noProof/>
                              <w:webHidden/>
                            </w:rPr>
                            <w:t>1</w:t>
                          </w:r>
                          <w:r>
                            <w:rPr>
                              <w:noProof/>
                              <w:webHidden/>
                            </w:rPr>
                            <w:fldChar w:fldCharType="end"/>
                          </w:r>
                        </w:hyperlink>
                      </w:p>
                      <w:p w14:paraId="1EA14686" w14:textId="6694DAE8" w:rsidR="00763BCC" w:rsidRDefault="00763BCC">
                        <w:r>
                          <w:rPr>
                            <w:b/>
                            <w:bCs/>
                          </w:rPr>
                          <w:fldChar w:fldCharType="end"/>
                        </w:r>
                      </w:p>
                    </w:sdtContent>
                  </w:sdt>
                  <w:p w14:paraId="11B1F59F" w14:textId="77777777" w:rsidR="00763BCC" w:rsidRDefault="00763BCC"/>
                </w:txbxContent>
              </v:textbox>
              <w10:wrap type="square" anchorx="page"/>
            </v:shape>
          </w:pict>
        </mc:Fallback>
      </mc:AlternateContent>
    </w:r>
    <w:r w:rsidRPr="004D17BD">
      <w:rPr>
        <w:noProof/>
        <w:color w:val="29519B"/>
        <w:sz w:val="28"/>
        <w:szCs w:val="28"/>
        <w:lang w:bidi="fr-FR"/>
      </w:rPr>
      <mc:AlternateContent>
        <mc:Choice Requires="wps">
          <w:drawing>
            <wp:anchor distT="45720" distB="45720" distL="114300" distR="114300" simplePos="0" relativeHeight="251766784" behindDoc="0" locked="0" layoutInCell="1" allowOverlap="1" wp14:anchorId="5DEC5A3C" wp14:editId="57429EA2">
              <wp:simplePos x="0" y="0"/>
              <wp:positionH relativeFrom="column">
                <wp:posOffset>106353056</wp:posOffset>
              </wp:positionH>
              <wp:positionV relativeFrom="paragraph">
                <wp:posOffset>128956158</wp:posOffset>
              </wp:positionV>
              <wp:extent cx="2020570" cy="4250690"/>
              <wp:effectExtent l="0" t="0" r="0" b="0"/>
              <wp:wrapSquare wrapText="bothSides"/>
              <wp:docPr id="217" name="Zone de text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020570" cy="4250690"/>
                      </a:xfrm>
                      <a:prstGeom prst="rect">
                        <a:avLst/>
                      </a:prstGeom>
                      <a:noFill/>
                      <a:ln>
                        <a:noFill/>
                        <a:headEnd/>
                        <a:tailEnd/>
                      </a:ln>
                    </wps:spPr>
                    <wps:style>
                      <a:lnRef idx="3">
                        <a:schemeClr val="lt1"/>
                      </a:lnRef>
                      <a:fillRef idx="1">
                        <a:schemeClr val="accent6"/>
                      </a:fillRef>
                      <a:effectRef idx="1">
                        <a:schemeClr val="accent6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olor w:val="auto"/>
                              <w:sz w:val="20"/>
                              <w:szCs w:val="24"/>
                              <w:lang w:eastAsia="en-US"/>
                            </w:rPr>
                            <w:id w:val="-1358196580"/>
                            <w:docPartObj>
                              <w:docPartGallery w:val="Table of Contents"/>
                              <w:docPartUnique/>
                            </w:docPartObj>
                          </w:sdtPr>
                          <w:sdtEndPr>
                            <w:rPr>
                              <w:b/>
                              <w:bCs/>
                              <w:szCs w:val="20"/>
                            </w:rPr>
                          </w:sdtEndPr>
                          <w:sdtContent>
                            <w:p w14:paraId="26C8A9C7" w14:textId="260138B9" w:rsidR="004D17BD" w:rsidRPr="004D17BD" w:rsidRDefault="004D17BD">
                              <w:pPr>
                                <w:pStyle w:val="En-ttedetabledesmatires"/>
                                <w:rPr>
                                  <w:szCs w:val="28"/>
                                </w:rPr>
                              </w:pPr>
                              <w:r>
                                <w:rPr>
                                  <w:szCs w:val="28"/>
                                </w:rPr>
                                <w:t>SOMMAIRE</w:t>
                              </w:r>
                            </w:p>
                            <w:p w14:paraId="35218D74" w14:textId="1CECC9B9" w:rsidR="00763BCC" w:rsidRDefault="004D17BD">
                              <w:pPr>
                                <w:pStyle w:val="TM1"/>
                                <w:tabs>
                                  <w:tab w:val="right" w:leader="dot" w:pos="11176"/>
                                </w:tabs>
                                <w:rPr>
                                  <w:rFonts w:asciiTheme="minorHAnsi" w:hAnsiTheme="minorHAnsi"/>
                                  <w:b w:val="0"/>
                                  <w:noProof/>
                                  <w:color w:val="auto"/>
                                  <w:kern w:val="2"/>
                                  <w:sz w:val="24"/>
                                  <w:szCs w:val="24"/>
                                  <w:lang w:eastAsia="fr-FR"/>
                                  <w14:ligatures w14:val="standardContextual"/>
                                </w:rPr>
                              </w:pPr>
                              <w:r w:rsidRPr="002F2825">
                                <w:rPr>
                                  <w:szCs w:val="20"/>
                                </w:rPr>
                                <w:fldChar w:fldCharType="begin"/>
                              </w:r>
                              <w:r w:rsidRPr="002F2825">
                                <w:rPr>
                                  <w:szCs w:val="20"/>
                                </w:rPr>
                                <w:instrText xml:space="preserve"> TOC \o "1-3" \h \z \u </w:instrText>
                              </w:r>
                              <w:r w:rsidRPr="002F2825">
                                <w:rPr>
                                  <w:szCs w:val="20"/>
                                </w:rPr>
                                <w:fldChar w:fldCharType="separate"/>
                              </w:r>
                              <w:hyperlink w:anchor="_Toc214442223" w:history="1">
                                <w:r w:rsidR="00763BCC" w:rsidRPr="005238A6">
                                  <w:rPr>
                                    <w:rStyle w:val="Lienhypertexte"/>
                                    <w:noProof/>
                                  </w:rPr>
                                  <w:t>Synthèse</w:t>
                                </w:r>
                                <w:r w:rsidR="00763BCC">
                                  <w:rPr>
                                    <w:noProof/>
                                    <w:webHidden/>
                                  </w:rPr>
                                  <w:tab/>
                                </w:r>
                                <w:r w:rsidR="00763BCC">
                                  <w:rPr>
                                    <w:noProof/>
                                    <w:webHidden/>
                                  </w:rPr>
                                  <w:fldChar w:fldCharType="begin"/>
                                </w:r>
                                <w:r w:rsidR="00763BCC">
                                  <w:rPr>
                                    <w:noProof/>
                                    <w:webHidden/>
                                  </w:rPr>
                                  <w:instrText xml:space="preserve"> PAGEREF _Toc214442223 \h </w:instrText>
                                </w:r>
                                <w:r w:rsidR="00763BCC">
                                  <w:rPr>
                                    <w:noProof/>
                                    <w:webHidden/>
                                  </w:rPr>
                                  <w:fldChar w:fldCharType="separate"/>
                                </w:r>
                                <w:r w:rsidR="005C06C6">
                                  <w:rPr>
                                    <w:b w:val="0"/>
                                    <w:bCs/>
                                    <w:noProof/>
                                    <w:webHidden/>
                                  </w:rPr>
                                  <w:t>Erreur ! Signet non défini.</w:t>
                                </w:r>
                                <w:r w:rsidR="00763BCC">
                                  <w:rPr>
                                    <w:noProof/>
                                    <w:webHidden/>
                                  </w:rPr>
                                  <w:fldChar w:fldCharType="end"/>
                                </w:r>
                              </w:hyperlink>
                            </w:p>
                            <w:p w14:paraId="633C63D2" w14:textId="296D8947" w:rsidR="00763BCC" w:rsidRDefault="00763BCC">
                              <w:pPr>
                                <w:pStyle w:val="TM1"/>
                                <w:tabs>
                                  <w:tab w:val="right" w:leader="dot" w:pos="11176"/>
                                </w:tabs>
                                <w:rPr>
                                  <w:rFonts w:asciiTheme="minorHAnsi" w:hAnsiTheme="minorHAnsi"/>
                                  <w:b w:val="0"/>
                                  <w:noProof/>
                                  <w:color w:val="auto"/>
                                  <w:kern w:val="2"/>
                                  <w:sz w:val="24"/>
                                  <w:szCs w:val="24"/>
                                  <w:lang w:eastAsia="fr-FR"/>
                                  <w14:ligatures w14:val="standardContextual"/>
                                </w:rPr>
                              </w:pPr>
                              <w:hyperlink w:anchor="_Toc214442224" w:history="1">
                                <w:r w:rsidRPr="005238A6">
                                  <w:rPr>
                                    <w:rStyle w:val="Lienhypertexte"/>
                                    <w:noProof/>
                                    <w:lang w:val="en-US" w:bidi="fr-FR"/>
                                  </w:rPr>
                                  <w:t>Données météorologiques</w:t>
                                </w:r>
                                <w:r>
                                  <w:rPr>
                                    <w:noProof/>
                                    <w:webHidden/>
                                  </w:rPr>
                                  <w:tab/>
                                </w:r>
                                <w:r>
                                  <w:rPr>
                                    <w:noProof/>
                                    <w:webHidden/>
                                  </w:rPr>
                                  <w:fldChar w:fldCharType="begin"/>
                                </w:r>
                                <w:r>
                                  <w:rPr>
                                    <w:noProof/>
                                    <w:webHidden/>
                                  </w:rPr>
                                  <w:instrText xml:space="preserve"> PAGEREF _Toc214442224 \h </w:instrText>
                                </w:r>
                                <w:r>
                                  <w:rPr>
                                    <w:noProof/>
                                    <w:webHidden/>
                                  </w:rPr>
                                  <w:fldChar w:fldCharType="separate"/>
                                </w:r>
                                <w:r w:rsidR="005C06C6">
                                  <w:rPr>
                                    <w:b w:val="0"/>
                                    <w:bCs/>
                                    <w:noProof/>
                                    <w:webHidden/>
                                  </w:rPr>
                                  <w:t>Erreur ! Signet non défini.</w:t>
                                </w:r>
                                <w:r>
                                  <w:rPr>
                                    <w:noProof/>
                                    <w:webHidden/>
                                  </w:rPr>
                                  <w:fldChar w:fldCharType="end"/>
                                </w:r>
                              </w:hyperlink>
                            </w:p>
                            <w:p w14:paraId="1ECE5079" w14:textId="77B067E4" w:rsidR="00763BCC" w:rsidRDefault="00763BCC">
                              <w:pPr>
                                <w:pStyle w:val="TM1"/>
                                <w:tabs>
                                  <w:tab w:val="right" w:leader="dot" w:pos="11176"/>
                                </w:tabs>
                                <w:rPr>
                                  <w:rFonts w:asciiTheme="minorHAnsi" w:hAnsiTheme="minorHAnsi"/>
                                  <w:b w:val="0"/>
                                  <w:noProof/>
                                  <w:color w:val="auto"/>
                                  <w:kern w:val="2"/>
                                  <w:sz w:val="24"/>
                                  <w:szCs w:val="24"/>
                                  <w:lang w:eastAsia="fr-FR"/>
                                  <w14:ligatures w14:val="standardContextual"/>
                                </w:rPr>
                              </w:pPr>
                              <w:hyperlink w:anchor="_Toc214442225" w:history="1">
                                <w:r w:rsidRPr="005238A6">
                                  <w:rPr>
                                    <w:rStyle w:val="Lienhypertexte"/>
                                    <w:noProof/>
                                    <w:lang w:val="en-US" w:bidi="fr-FR"/>
                                  </w:rPr>
                                  <w:t>Données hydrologiques</w:t>
                                </w:r>
                                <w:r>
                                  <w:rPr>
                                    <w:noProof/>
                                    <w:webHidden/>
                                  </w:rPr>
                                  <w:tab/>
                                </w:r>
                                <w:r>
                                  <w:rPr>
                                    <w:noProof/>
                                    <w:webHidden/>
                                  </w:rPr>
                                  <w:fldChar w:fldCharType="begin"/>
                                </w:r>
                                <w:r>
                                  <w:rPr>
                                    <w:noProof/>
                                    <w:webHidden/>
                                  </w:rPr>
                                  <w:instrText xml:space="preserve"> PAGEREF _Toc214442225 \h </w:instrText>
                                </w:r>
                                <w:r>
                                  <w:rPr>
                                    <w:noProof/>
                                    <w:webHidden/>
                                  </w:rPr>
                                  <w:fldChar w:fldCharType="separate"/>
                                </w:r>
                                <w:r w:rsidR="005C06C6">
                                  <w:rPr>
                                    <w:b w:val="0"/>
                                    <w:bCs/>
                                    <w:noProof/>
                                    <w:webHidden/>
                                  </w:rPr>
                                  <w:t>Erreur ! Signet non défini.</w:t>
                                </w:r>
                                <w:r>
                                  <w:rPr>
                                    <w:noProof/>
                                    <w:webHidden/>
                                  </w:rPr>
                                  <w:fldChar w:fldCharType="end"/>
                                </w:r>
                              </w:hyperlink>
                            </w:p>
                            <w:p w14:paraId="6BF1FBFC" w14:textId="632A7B11" w:rsidR="00763BCC" w:rsidRDefault="00763BCC">
                              <w:pPr>
                                <w:pStyle w:val="TM1"/>
                                <w:tabs>
                                  <w:tab w:val="right" w:leader="dot" w:pos="11176"/>
                                </w:tabs>
                                <w:rPr>
                                  <w:rFonts w:asciiTheme="minorHAnsi" w:hAnsiTheme="minorHAnsi"/>
                                  <w:b w:val="0"/>
                                  <w:noProof/>
                                  <w:color w:val="auto"/>
                                  <w:kern w:val="2"/>
                                  <w:sz w:val="24"/>
                                  <w:szCs w:val="24"/>
                                  <w:lang w:eastAsia="fr-FR"/>
                                  <w14:ligatures w14:val="standardContextual"/>
                                </w:rPr>
                              </w:pPr>
                              <w:hyperlink w:anchor="_Toc214442226" w:history="1">
                                <w:r w:rsidRPr="005238A6">
                                  <w:rPr>
                                    <w:rStyle w:val="Lienhypertexte"/>
                                    <w:noProof/>
                                    <w:lang w:bidi="fr-FR"/>
                                  </w:rPr>
                                  <w:t>Jaugeages des cours d'eau</w:t>
                                </w:r>
                                <w:r>
                                  <w:rPr>
                                    <w:noProof/>
                                    <w:webHidden/>
                                  </w:rPr>
                                  <w:tab/>
                                </w:r>
                                <w:r>
                                  <w:rPr>
                                    <w:noProof/>
                                    <w:webHidden/>
                                  </w:rPr>
                                  <w:fldChar w:fldCharType="begin"/>
                                </w:r>
                                <w:r>
                                  <w:rPr>
                                    <w:noProof/>
                                    <w:webHidden/>
                                  </w:rPr>
                                  <w:instrText xml:space="preserve"> PAGEREF _Toc214442226 \h </w:instrText>
                                </w:r>
                                <w:r>
                                  <w:rPr>
                                    <w:noProof/>
                                    <w:webHidden/>
                                  </w:rPr>
                                  <w:fldChar w:fldCharType="separate"/>
                                </w:r>
                                <w:r w:rsidR="005C06C6">
                                  <w:rPr>
                                    <w:b w:val="0"/>
                                    <w:bCs/>
                                    <w:noProof/>
                                    <w:webHidden/>
                                  </w:rPr>
                                  <w:t>Erreur ! Signet non défini.</w:t>
                                </w:r>
                                <w:r>
                                  <w:rPr>
                                    <w:noProof/>
                                    <w:webHidden/>
                                  </w:rPr>
                                  <w:fldChar w:fldCharType="end"/>
                                </w:r>
                              </w:hyperlink>
                            </w:p>
                            <w:p w14:paraId="3D5CDE12" w14:textId="6D378EDF" w:rsidR="00763BCC" w:rsidRDefault="00763BCC">
                              <w:pPr>
                                <w:pStyle w:val="TM1"/>
                                <w:tabs>
                                  <w:tab w:val="right" w:leader="dot" w:pos="11176"/>
                                </w:tabs>
                                <w:rPr>
                                  <w:rFonts w:asciiTheme="minorHAnsi" w:hAnsiTheme="minorHAnsi"/>
                                  <w:b w:val="0"/>
                                  <w:noProof/>
                                  <w:color w:val="auto"/>
                                  <w:kern w:val="2"/>
                                  <w:sz w:val="24"/>
                                  <w:szCs w:val="24"/>
                                  <w:lang w:eastAsia="fr-FR"/>
                                  <w14:ligatures w14:val="standardContextual"/>
                                </w:rPr>
                              </w:pPr>
                              <w:hyperlink w:anchor="_Toc214442227" w:history="1">
                                <w:r w:rsidRPr="005238A6">
                                  <w:rPr>
                                    <w:rStyle w:val="Lienhypertexte"/>
                                    <w:noProof/>
                                    <w:lang w:bidi="fr-FR"/>
                                  </w:rPr>
                                  <w:t>Température des cours d'eau</w:t>
                                </w:r>
                                <w:r>
                                  <w:rPr>
                                    <w:noProof/>
                                    <w:webHidden/>
                                  </w:rPr>
                                  <w:tab/>
                                </w:r>
                                <w:r>
                                  <w:rPr>
                                    <w:noProof/>
                                    <w:webHidden/>
                                  </w:rPr>
                                  <w:fldChar w:fldCharType="begin"/>
                                </w:r>
                                <w:r>
                                  <w:rPr>
                                    <w:noProof/>
                                    <w:webHidden/>
                                  </w:rPr>
                                  <w:instrText xml:space="preserve"> PAGEREF _Toc214442227 \h </w:instrText>
                                </w:r>
                                <w:r>
                                  <w:rPr>
                                    <w:noProof/>
                                    <w:webHidden/>
                                  </w:rPr>
                                  <w:fldChar w:fldCharType="separate"/>
                                </w:r>
                                <w:r w:rsidR="005C06C6">
                                  <w:rPr>
                                    <w:b w:val="0"/>
                                    <w:bCs/>
                                    <w:noProof/>
                                    <w:webHidden/>
                                  </w:rPr>
                                  <w:t>Erreur ! Signet non défini.</w:t>
                                </w:r>
                                <w:r>
                                  <w:rPr>
                                    <w:noProof/>
                                    <w:webHidden/>
                                  </w:rPr>
                                  <w:fldChar w:fldCharType="end"/>
                                </w:r>
                              </w:hyperlink>
                            </w:p>
                            <w:p w14:paraId="2EC02531" w14:textId="06EE63F9" w:rsidR="00763BCC" w:rsidRDefault="00763BCC">
                              <w:pPr>
                                <w:pStyle w:val="TM1"/>
                                <w:tabs>
                                  <w:tab w:val="right" w:leader="dot" w:pos="11176"/>
                                </w:tabs>
                                <w:rPr>
                                  <w:rFonts w:asciiTheme="minorHAnsi" w:hAnsiTheme="minorHAnsi"/>
                                  <w:b w:val="0"/>
                                  <w:noProof/>
                                  <w:color w:val="auto"/>
                                  <w:kern w:val="2"/>
                                  <w:sz w:val="24"/>
                                  <w:szCs w:val="24"/>
                                  <w:lang w:eastAsia="fr-FR"/>
                                  <w14:ligatures w14:val="standardContextual"/>
                                </w:rPr>
                              </w:pPr>
                              <w:hyperlink w:anchor="_Toc214442228" w:history="1">
                                <w:r w:rsidRPr="005238A6">
                                  <w:rPr>
                                    <w:rStyle w:val="Lienhypertexte"/>
                                    <w:noProof/>
                                    <w:lang w:bidi="fr-FR"/>
                                  </w:rPr>
                                  <w:t>Situation ONDE</w:t>
                                </w:r>
                                <w:r>
                                  <w:rPr>
                                    <w:noProof/>
                                    <w:webHidden/>
                                  </w:rPr>
                                  <w:tab/>
                                </w:r>
                                <w:r>
                                  <w:rPr>
                                    <w:noProof/>
                                    <w:webHidden/>
                                  </w:rPr>
                                  <w:fldChar w:fldCharType="begin"/>
                                </w:r>
                                <w:r>
                                  <w:rPr>
                                    <w:noProof/>
                                    <w:webHidden/>
                                  </w:rPr>
                                  <w:instrText xml:space="preserve"> PAGEREF _Toc214442228 \h </w:instrText>
                                </w:r>
                                <w:r>
                                  <w:rPr>
                                    <w:noProof/>
                                    <w:webHidden/>
                                  </w:rPr>
                                  <w:fldChar w:fldCharType="separate"/>
                                </w:r>
                                <w:r w:rsidR="005C06C6">
                                  <w:rPr>
                                    <w:b w:val="0"/>
                                    <w:bCs/>
                                    <w:noProof/>
                                    <w:webHidden/>
                                  </w:rPr>
                                  <w:t>Erreur ! Signet non défini.</w:t>
                                </w:r>
                                <w:r>
                                  <w:rPr>
                                    <w:noProof/>
                                    <w:webHidden/>
                                  </w:rPr>
                                  <w:fldChar w:fldCharType="end"/>
                                </w:r>
                              </w:hyperlink>
                            </w:p>
                            <w:p w14:paraId="1C5F9BAD" w14:textId="339DD0B1" w:rsidR="00763BCC" w:rsidRDefault="00763BCC">
                              <w:pPr>
                                <w:pStyle w:val="TM1"/>
                                <w:tabs>
                                  <w:tab w:val="right" w:leader="dot" w:pos="11176"/>
                                </w:tabs>
                                <w:rPr>
                                  <w:rFonts w:asciiTheme="minorHAnsi" w:hAnsiTheme="minorHAnsi"/>
                                  <w:b w:val="0"/>
                                  <w:noProof/>
                                  <w:color w:val="auto"/>
                                  <w:kern w:val="2"/>
                                  <w:sz w:val="24"/>
                                  <w:szCs w:val="24"/>
                                  <w:lang w:eastAsia="fr-FR"/>
                                  <w14:ligatures w14:val="standardContextual"/>
                                </w:rPr>
                              </w:pPr>
                              <w:hyperlink w:anchor="_Toc214442229" w:history="1">
                                <w:r w:rsidRPr="005238A6">
                                  <w:rPr>
                                    <w:rStyle w:val="Lienhypertexte"/>
                                    <w:noProof/>
                                    <w:lang w:val="en-US" w:bidi="fr-FR"/>
                                  </w:rPr>
                                  <w:t>Communications externes</w:t>
                                </w:r>
                                <w:r>
                                  <w:rPr>
                                    <w:noProof/>
                                    <w:webHidden/>
                                  </w:rPr>
                                  <w:tab/>
                                </w:r>
                                <w:r>
                                  <w:rPr>
                                    <w:noProof/>
                                    <w:webHidden/>
                                  </w:rPr>
                                  <w:fldChar w:fldCharType="begin"/>
                                </w:r>
                                <w:r>
                                  <w:rPr>
                                    <w:noProof/>
                                    <w:webHidden/>
                                  </w:rPr>
                                  <w:instrText xml:space="preserve"> PAGEREF _Toc214442229 \h </w:instrText>
                                </w:r>
                                <w:r w:rsidR="0064666A">
                                  <w:rPr>
                                    <w:noProof/>
                                    <w:webHidden/>
                                  </w:rPr>
                                </w:r>
                                <w:r>
                                  <w:rPr>
                                    <w:noProof/>
                                    <w:webHidden/>
                                  </w:rPr>
                                  <w:fldChar w:fldCharType="separate"/>
                                </w:r>
                                <w:r w:rsidR="005C06C6">
                                  <w:rPr>
                                    <w:noProof/>
                                    <w:webHidden/>
                                  </w:rPr>
                                  <w:t>1</w:t>
                                </w:r>
                                <w:r>
                                  <w:rPr>
                                    <w:noProof/>
                                    <w:webHidden/>
                                  </w:rPr>
                                  <w:fldChar w:fldCharType="end"/>
                                </w:r>
                              </w:hyperlink>
                            </w:p>
                            <w:p w14:paraId="7B260C09" w14:textId="1AE3EB48" w:rsidR="004D17BD" w:rsidRPr="002F2825" w:rsidRDefault="004D17BD">
                              <w:pPr>
                                <w:rPr>
                                  <w:szCs w:val="20"/>
                                </w:rPr>
                              </w:pPr>
                              <w:r w:rsidRPr="002F2825">
                                <w:rPr>
                                  <w:b/>
                                  <w:bCs/>
                                  <w:szCs w:val="20"/>
                                </w:rPr>
                                <w:fldChar w:fldCharType="end"/>
                              </w:r>
                            </w:p>
                          </w:sdtContent>
                        </w:sdt>
                        <w:p w14:paraId="069F4C62" w14:textId="3CF37A0D" w:rsidR="004D17BD" w:rsidRPr="002F2825" w:rsidRDefault="004D17BD">
                          <w:pPr>
                            <w:rPr>
                              <w:szCs w:val="20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DEC5A3C" id="_x0000_s1029" type="#_x0000_t202" style="position:absolute;margin-left:8374.25pt;margin-top:10154.05pt;width:159.1pt;height:334.7pt;z-index:2517667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" filled="f" stroked="f" strokeweight="1.5pt">
              <v:textbox>
                <w:txbxContent>
                  <w:sdt>
                    <w:sdtPr>
                      <w:rPr>
                        <w:color w:val="auto"/>
                        <w:sz w:val="20"/>
                        <w:szCs w:val="24"/>
                        <w:lang w:eastAsia="en-US"/>
                      </w:rPr>
                      <w:id w:val="-1358196580"/>
                      <w:docPartObj>
                        <w:docPartGallery w:val="Table of Contents"/>
                        <w:docPartUnique/>
                      </w:docPartObj>
                    </w:sdtPr>
                    <w:sdtEndPr>
                      <w:rPr>
                        <w:b/>
                        <w:bCs/>
                        <w:szCs w:val="20"/>
                      </w:rPr>
                    </w:sdtEndPr>
                    <w:sdtContent>
                      <w:p w14:paraId="26C8A9C7" w14:textId="260138B9" w:rsidR="004D17BD" w:rsidRPr="004D17BD" w:rsidRDefault="004D17BD">
                        <w:pPr>
                          <w:pStyle w:val="En-ttedetabledesmatires"/>
                          <w:rPr>
                            <w:szCs w:val="28"/>
                          </w:rPr>
                        </w:pPr>
                        <w:r>
                          <w:rPr>
                            <w:szCs w:val="28"/>
                          </w:rPr>
                          <w:t>SOMMAIRE</w:t>
                        </w:r>
                      </w:p>
                      <w:p w14:paraId="35218D74" w14:textId="1CECC9B9" w:rsidR="00763BCC" w:rsidRDefault="004D17BD">
                        <w:pPr>
                          <w:pStyle w:val="TM1"/>
                          <w:tabs>
                            <w:tab w:val="right" w:leader="dot" w:pos="11176"/>
                          </w:tabs>
                          <w:rPr>
                            <w:rFonts w:asciiTheme="minorHAnsi" w:hAnsiTheme="minorHAnsi"/>
                            <w:b w:val="0"/>
                            <w:noProof/>
                            <w:color w:val="auto"/>
                            <w:kern w:val="2"/>
                            <w:sz w:val="24"/>
                            <w:szCs w:val="24"/>
                            <w:lang w:eastAsia="fr-FR"/>
                            <w14:ligatures w14:val="standardContextual"/>
                          </w:rPr>
                        </w:pPr>
                        <w:r w:rsidRPr="002F2825">
                          <w:rPr>
                            <w:szCs w:val="20"/>
                          </w:rPr>
                          <w:fldChar w:fldCharType="begin"/>
                        </w:r>
                        <w:r w:rsidRPr="002F2825">
                          <w:rPr>
                            <w:szCs w:val="20"/>
                          </w:rPr>
                          <w:instrText xml:space="preserve"> TOC \o "1-3" \h \z \u </w:instrText>
                        </w:r>
                        <w:r w:rsidRPr="002F2825">
                          <w:rPr>
                            <w:szCs w:val="20"/>
                          </w:rPr>
                          <w:fldChar w:fldCharType="separate"/>
                        </w:r>
                        <w:hyperlink w:anchor="_Toc214442223" w:history="1">
                          <w:r w:rsidR="00763BCC" w:rsidRPr="005238A6">
                            <w:rPr>
                              <w:rStyle w:val="Lienhypertexte"/>
                              <w:noProof/>
                            </w:rPr>
                            <w:t>Synthèse</w:t>
                          </w:r>
                          <w:r w:rsidR="00763BCC">
                            <w:rPr>
                              <w:noProof/>
                              <w:webHidden/>
                            </w:rPr>
                            <w:tab/>
                          </w:r>
                          <w:r w:rsidR="00763BCC">
                            <w:rPr>
                              <w:noProof/>
                              <w:webHidden/>
                            </w:rPr>
                            <w:fldChar w:fldCharType="begin"/>
                          </w:r>
                          <w:r w:rsidR="00763BCC">
                            <w:rPr>
                              <w:noProof/>
                              <w:webHidden/>
                            </w:rPr>
                            <w:instrText xml:space="preserve"> PAGEREF _Toc214442223 \h </w:instrText>
                          </w:r>
                          <w:r w:rsidR="00763BCC">
                            <w:rPr>
                              <w:noProof/>
                              <w:webHidden/>
                            </w:rPr>
                            <w:fldChar w:fldCharType="separate"/>
                          </w:r>
                          <w:r w:rsidR="005C06C6">
                            <w:rPr>
                              <w:b w:val="0"/>
                              <w:bCs/>
                              <w:noProof/>
                              <w:webHidden/>
                            </w:rPr>
                            <w:t>Erreur ! Signet non défini.</w:t>
                          </w:r>
                          <w:r w:rsidR="00763BCC">
                            <w:rPr>
                              <w:noProof/>
                              <w:webHidden/>
                            </w:rPr>
                            <w:fldChar w:fldCharType="end"/>
                          </w:r>
                        </w:hyperlink>
                      </w:p>
                      <w:p w14:paraId="633C63D2" w14:textId="296D8947" w:rsidR="00763BCC" w:rsidRDefault="00763BCC">
                        <w:pPr>
                          <w:pStyle w:val="TM1"/>
                          <w:tabs>
                            <w:tab w:val="right" w:leader="dot" w:pos="11176"/>
                          </w:tabs>
                          <w:rPr>
                            <w:rFonts w:asciiTheme="minorHAnsi" w:hAnsiTheme="minorHAnsi"/>
                            <w:b w:val="0"/>
                            <w:noProof/>
                            <w:color w:val="auto"/>
                            <w:kern w:val="2"/>
                            <w:sz w:val="24"/>
                            <w:szCs w:val="24"/>
                            <w:lang w:eastAsia="fr-FR"/>
                            <w14:ligatures w14:val="standardContextual"/>
                          </w:rPr>
                        </w:pPr>
                        <w:hyperlink w:anchor="_Toc214442224" w:history="1">
                          <w:r w:rsidRPr="005238A6">
                            <w:rPr>
                              <w:rStyle w:val="Lienhypertexte"/>
                              <w:noProof/>
                              <w:lang w:val="en-US" w:bidi="fr-FR"/>
                            </w:rPr>
                            <w:t>Données météorologiques</w:t>
                          </w:r>
                          <w:r>
                            <w:rPr>
                              <w:noProof/>
                              <w:webHidden/>
                            </w:rPr>
                            <w:tab/>
                          </w:r>
                          <w:r>
                            <w:rPr>
                              <w:noProof/>
                              <w:webHidden/>
                            </w:rPr>
                            <w:fldChar w:fldCharType="begin"/>
                          </w:r>
                          <w:r>
                            <w:rPr>
                              <w:noProof/>
                              <w:webHidden/>
                            </w:rPr>
                            <w:instrText xml:space="preserve"> PAGEREF _Toc214442224 \h </w:instrText>
                          </w:r>
                          <w:r>
                            <w:rPr>
                              <w:noProof/>
                              <w:webHidden/>
                            </w:rPr>
                            <w:fldChar w:fldCharType="separate"/>
                          </w:r>
                          <w:r w:rsidR="005C06C6">
                            <w:rPr>
                              <w:b w:val="0"/>
                              <w:bCs/>
                              <w:noProof/>
                              <w:webHidden/>
                            </w:rPr>
                            <w:t>Erreur ! Signet non défini.</w:t>
                          </w:r>
                          <w:r>
                            <w:rPr>
                              <w:noProof/>
                              <w:webHidden/>
                            </w:rPr>
                            <w:fldChar w:fldCharType="end"/>
                          </w:r>
                        </w:hyperlink>
                      </w:p>
                      <w:p w14:paraId="1ECE5079" w14:textId="77B067E4" w:rsidR="00763BCC" w:rsidRDefault="00763BCC">
                        <w:pPr>
                          <w:pStyle w:val="TM1"/>
                          <w:tabs>
                            <w:tab w:val="right" w:leader="dot" w:pos="11176"/>
                          </w:tabs>
                          <w:rPr>
                            <w:rFonts w:asciiTheme="minorHAnsi" w:hAnsiTheme="minorHAnsi"/>
                            <w:b w:val="0"/>
                            <w:noProof/>
                            <w:color w:val="auto"/>
                            <w:kern w:val="2"/>
                            <w:sz w:val="24"/>
                            <w:szCs w:val="24"/>
                            <w:lang w:eastAsia="fr-FR"/>
                            <w14:ligatures w14:val="standardContextual"/>
                          </w:rPr>
                        </w:pPr>
                        <w:hyperlink w:anchor="_Toc214442225" w:history="1">
                          <w:r w:rsidRPr="005238A6">
                            <w:rPr>
                              <w:rStyle w:val="Lienhypertexte"/>
                              <w:noProof/>
                              <w:lang w:val="en-US" w:bidi="fr-FR"/>
                            </w:rPr>
                            <w:t>Données hydrologiques</w:t>
                          </w:r>
                          <w:r>
                            <w:rPr>
                              <w:noProof/>
                              <w:webHidden/>
                            </w:rPr>
                            <w:tab/>
                          </w:r>
                          <w:r>
                            <w:rPr>
                              <w:noProof/>
                              <w:webHidden/>
                            </w:rPr>
                            <w:fldChar w:fldCharType="begin"/>
                          </w:r>
                          <w:r>
                            <w:rPr>
                              <w:noProof/>
                              <w:webHidden/>
                            </w:rPr>
                            <w:instrText xml:space="preserve"> PAGEREF _Toc214442225 \h </w:instrText>
                          </w:r>
                          <w:r>
                            <w:rPr>
                              <w:noProof/>
                              <w:webHidden/>
                            </w:rPr>
                            <w:fldChar w:fldCharType="separate"/>
                          </w:r>
                          <w:r w:rsidR="005C06C6">
                            <w:rPr>
                              <w:b w:val="0"/>
                              <w:bCs/>
                              <w:noProof/>
                              <w:webHidden/>
                            </w:rPr>
                            <w:t>Erreur ! Signet non défini.</w:t>
                          </w:r>
                          <w:r>
                            <w:rPr>
                              <w:noProof/>
                              <w:webHidden/>
                            </w:rPr>
                            <w:fldChar w:fldCharType="end"/>
                          </w:r>
                        </w:hyperlink>
                      </w:p>
                      <w:p w14:paraId="6BF1FBFC" w14:textId="632A7B11" w:rsidR="00763BCC" w:rsidRDefault="00763BCC">
                        <w:pPr>
                          <w:pStyle w:val="TM1"/>
                          <w:tabs>
                            <w:tab w:val="right" w:leader="dot" w:pos="11176"/>
                          </w:tabs>
                          <w:rPr>
                            <w:rFonts w:asciiTheme="minorHAnsi" w:hAnsiTheme="minorHAnsi"/>
                            <w:b w:val="0"/>
                            <w:noProof/>
                            <w:color w:val="auto"/>
                            <w:kern w:val="2"/>
                            <w:sz w:val="24"/>
                            <w:szCs w:val="24"/>
                            <w:lang w:eastAsia="fr-FR"/>
                            <w14:ligatures w14:val="standardContextual"/>
                          </w:rPr>
                        </w:pPr>
                        <w:hyperlink w:anchor="_Toc214442226" w:history="1">
                          <w:r w:rsidRPr="005238A6">
                            <w:rPr>
                              <w:rStyle w:val="Lienhypertexte"/>
                              <w:noProof/>
                              <w:lang w:bidi="fr-FR"/>
                            </w:rPr>
                            <w:t>Jaugeages des cours d'eau</w:t>
                          </w:r>
                          <w:r>
                            <w:rPr>
                              <w:noProof/>
                              <w:webHidden/>
                            </w:rPr>
                            <w:tab/>
                          </w:r>
                          <w:r>
                            <w:rPr>
                              <w:noProof/>
                              <w:webHidden/>
                            </w:rPr>
                            <w:fldChar w:fldCharType="begin"/>
                          </w:r>
                          <w:r>
                            <w:rPr>
                              <w:noProof/>
                              <w:webHidden/>
                            </w:rPr>
                            <w:instrText xml:space="preserve"> PAGEREF _Toc214442226 \h </w:instrText>
                          </w:r>
                          <w:r>
                            <w:rPr>
                              <w:noProof/>
                              <w:webHidden/>
                            </w:rPr>
                            <w:fldChar w:fldCharType="separate"/>
                          </w:r>
                          <w:r w:rsidR="005C06C6">
                            <w:rPr>
                              <w:b w:val="0"/>
                              <w:bCs/>
                              <w:noProof/>
                              <w:webHidden/>
                            </w:rPr>
                            <w:t>Erreur ! Signet non défini.</w:t>
                          </w:r>
                          <w:r>
                            <w:rPr>
                              <w:noProof/>
                              <w:webHidden/>
                            </w:rPr>
                            <w:fldChar w:fldCharType="end"/>
                          </w:r>
                        </w:hyperlink>
                      </w:p>
                      <w:p w14:paraId="3D5CDE12" w14:textId="6D378EDF" w:rsidR="00763BCC" w:rsidRDefault="00763BCC">
                        <w:pPr>
                          <w:pStyle w:val="TM1"/>
                          <w:tabs>
                            <w:tab w:val="right" w:leader="dot" w:pos="11176"/>
                          </w:tabs>
                          <w:rPr>
                            <w:rFonts w:asciiTheme="minorHAnsi" w:hAnsiTheme="minorHAnsi"/>
                            <w:b w:val="0"/>
                            <w:noProof/>
                            <w:color w:val="auto"/>
                            <w:kern w:val="2"/>
                            <w:sz w:val="24"/>
                            <w:szCs w:val="24"/>
                            <w:lang w:eastAsia="fr-FR"/>
                            <w14:ligatures w14:val="standardContextual"/>
                          </w:rPr>
                        </w:pPr>
                        <w:hyperlink w:anchor="_Toc214442227" w:history="1">
                          <w:r w:rsidRPr="005238A6">
                            <w:rPr>
                              <w:rStyle w:val="Lienhypertexte"/>
                              <w:noProof/>
                              <w:lang w:bidi="fr-FR"/>
                            </w:rPr>
                            <w:t>Température des cours d'eau</w:t>
                          </w:r>
                          <w:r>
                            <w:rPr>
                              <w:noProof/>
                              <w:webHidden/>
                            </w:rPr>
                            <w:tab/>
                          </w:r>
                          <w:r>
                            <w:rPr>
                              <w:noProof/>
                              <w:webHidden/>
                            </w:rPr>
                            <w:fldChar w:fldCharType="begin"/>
                          </w:r>
                          <w:r>
                            <w:rPr>
                              <w:noProof/>
                              <w:webHidden/>
                            </w:rPr>
                            <w:instrText xml:space="preserve"> PAGEREF _Toc214442227 \h </w:instrText>
                          </w:r>
                          <w:r>
                            <w:rPr>
                              <w:noProof/>
                              <w:webHidden/>
                            </w:rPr>
                            <w:fldChar w:fldCharType="separate"/>
                          </w:r>
                          <w:r w:rsidR="005C06C6">
                            <w:rPr>
                              <w:b w:val="0"/>
                              <w:bCs/>
                              <w:noProof/>
                              <w:webHidden/>
                            </w:rPr>
                            <w:t>Erreur ! Signet non défini.</w:t>
                          </w:r>
                          <w:r>
                            <w:rPr>
                              <w:noProof/>
                              <w:webHidden/>
                            </w:rPr>
                            <w:fldChar w:fldCharType="end"/>
                          </w:r>
                        </w:hyperlink>
                      </w:p>
                      <w:p w14:paraId="2EC02531" w14:textId="06EE63F9" w:rsidR="00763BCC" w:rsidRDefault="00763BCC">
                        <w:pPr>
                          <w:pStyle w:val="TM1"/>
                          <w:tabs>
                            <w:tab w:val="right" w:leader="dot" w:pos="11176"/>
                          </w:tabs>
                          <w:rPr>
                            <w:rFonts w:asciiTheme="minorHAnsi" w:hAnsiTheme="minorHAnsi"/>
                            <w:b w:val="0"/>
                            <w:noProof/>
                            <w:color w:val="auto"/>
                            <w:kern w:val="2"/>
                            <w:sz w:val="24"/>
                            <w:szCs w:val="24"/>
                            <w:lang w:eastAsia="fr-FR"/>
                            <w14:ligatures w14:val="standardContextual"/>
                          </w:rPr>
                        </w:pPr>
                        <w:hyperlink w:anchor="_Toc214442228" w:history="1">
                          <w:r w:rsidRPr="005238A6">
                            <w:rPr>
                              <w:rStyle w:val="Lienhypertexte"/>
                              <w:noProof/>
                              <w:lang w:bidi="fr-FR"/>
                            </w:rPr>
                            <w:t>Situation ONDE</w:t>
                          </w:r>
                          <w:r>
                            <w:rPr>
                              <w:noProof/>
                              <w:webHidden/>
                            </w:rPr>
                            <w:tab/>
                          </w:r>
                          <w:r>
                            <w:rPr>
                              <w:noProof/>
                              <w:webHidden/>
                            </w:rPr>
                            <w:fldChar w:fldCharType="begin"/>
                          </w:r>
                          <w:r>
                            <w:rPr>
                              <w:noProof/>
                              <w:webHidden/>
                            </w:rPr>
                            <w:instrText xml:space="preserve"> PAGEREF _Toc214442228 \h </w:instrText>
                          </w:r>
                          <w:r>
                            <w:rPr>
                              <w:noProof/>
                              <w:webHidden/>
                            </w:rPr>
                            <w:fldChar w:fldCharType="separate"/>
                          </w:r>
                          <w:r w:rsidR="005C06C6">
                            <w:rPr>
                              <w:b w:val="0"/>
                              <w:bCs/>
                              <w:noProof/>
                              <w:webHidden/>
                            </w:rPr>
                            <w:t>Erreur ! Signet non défini.</w:t>
                          </w:r>
                          <w:r>
                            <w:rPr>
                              <w:noProof/>
                              <w:webHidden/>
                            </w:rPr>
                            <w:fldChar w:fldCharType="end"/>
                          </w:r>
                        </w:hyperlink>
                      </w:p>
                      <w:p w14:paraId="1C5F9BAD" w14:textId="339DD0B1" w:rsidR="00763BCC" w:rsidRDefault="00763BCC">
                        <w:pPr>
                          <w:pStyle w:val="TM1"/>
                          <w:tabs>
                            <w:tab w:val="right" w:leader="dot" w:pos="11176"/>
                          </w:tabs>
                          <w:rPr>
                            <w:rFonts w:asciiTheme="minorHAnsi" w:hAnsiTheme="minorHAnsi"/>
                            <w:b w:val="0"/>
                            <w:noProof/>
                            <w:color w:val="auto"/>
                            <w:kern w:val="2"/>
                            <w:sz w:val="24"/>
                            <w:szCs w:val="24"/>
                            <w:lang w:eastAsia="fr-FR"/>
                            <w14:ligatures w14:val="standardContextual"/>
                          </w:rPr>
                        </w:pPr>
                        <w:hyperlink w:anchor="_Toc214442229" w:history="1">
                          <w:r w:rsidRPr="005238A6">
                            <w:rPr>
                              <w:rStyle w:val="Lienhypertexte"/>
                              <w:noProof/>
                              <w:lang w:val="en-US" w:bidi="fr-FR"/>
                            </w:rPr>
                            <w:t>Communications externes</w:t>
                          </w:r>
                          <w:r>
                            <w:rPr>
                              <w:noProof/>
                              <w:webHidden/>
                            </w:rPr>
                            <w:tab/>
                          </w:r>
                          <w:r>
                            <w:rPr>
                              <w:noProof/>
                              <w:webHidden/>
                            </w:rPr>
                            <w:fldChar w:fldCharType="begin"/>
                          </w:r>
                          <w:r>
                            <w:rPr>
                              <w:noProof/>
                              <w:webHidden/>
                            </w:rPr>
                            <w:instrText xml:space="preserve"> PAGEREF _Toc214442229 \h </w:instrText>
                          </w:r>
                          <w:r w:rsidR="0064666A">
                            <w:rPr>
                              <w:noProof/>
                              <w:webHidden/>
                            </w:rPr>
                          </w:r>
                          <w:r>
                            <w:rPr>
                              <w:noProof/>
                              <w:webHidden/>
                            </w:rPr>
                            <w:fldChar w:fldCharType="separate"/>
                          </w:r>
                          <w:r w:rsidR="005C06C6">
                            <w:rPr>
                              <w:noProof/>
                              <w:webHidden/>
                            </w:rPr>
                            <w:t>1</w:t>
                          </w:r>
                          <w:r>
                            <w:rPr>
                              <w:noProof/>
                              <w:webHidden/>
                            </w:rPr>
                            <w:fldChar w:fldCharType="end"/>
                          </w:r>
                        </w:hyperlink>
                      </w:p>
                      <w:p w14:paraId="7B260C09" w14:textId="1AE3EB48" w:rsidR="004D17BD" w:rsidRPr="002F2825" w:rsidRDefault="004D17BD">
                        <w:pPr>
                          <w:rPr>
                            <w:szCs w:val="20"/>
                          </w:rPr>
                        </w:pPr>
                        <w:r w:rsidRPr="002F2825">
                          <w:rPr>
                            <w:b/>
                            <w:bCs/>
                            <w:szCs w:val="20"/>
                          </w:rPr>
                          <w:fldChar w:fldCharType="end"/>
                        </w:r>
                      </w:p>
                    </w:sdtContent>
                  </w:sdt>
                  <w:p w14:paraId="069F4C62" w14:textId="3CF37A0D" w:rsidR="004D17BD" w:rsidRPr="002F2825" w:rsidRDefault="004D17BD">
                    <w:pPr>
                      <w:rPr>
                        <w:szCs w:val="20"/>
                      </w:rPr>
                    </w:pPr>
                  </w:p>
                </w:txbxContent>
              </v:textbox>
              <w10:wrap type="square"/>
            </v:shape>
          </w:pict>
        </mc:Fallback>
      </mc:AlternateContent>
    </w:r>
    <w:r w:rsidR="00790F2D">
      <w:rPr>
        <w:noProof/>
      </w:rPr>
      <mc:AlternateContent>
        <mc:Choice Requires="wpg">
          <w:drawing>
            <wp:anchor distT="0" distB="0" distL="114300" distR="114300" simplePos="0" relativeHeight="251762688" behindDoc="0" locked="0" layoutInCell="1" allowOverlap="1" wp14:anchorId="3775D1B1" wp14:editId="13D15F86">
              <wp:simplePos x="0" y="0"/>
              <wp:positionH relativeFrom="page">
                <wp:align>left</wp:align>
              </wp:positionH>
              <wp:positionV relativeFrom="paragraph">
                <wp:posOffset>-3679762</wp:posOffset>
              </wp:positionV>
              <wp:extent cx="252000" cy="3677212"/>
              <wp:effectExtent l="0" t="0" r="0" b="0"/>
              <wp:wrapNone/>
              <wp:docPr id="1374864729" name="Groupe 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52000" cy="3677212"/>
                        <a:chOff x="0" y="0"/>
                        <a:chExt cx="252000" cy="3677212"/>
                      </a:xfrm>
                      <a:solidFill>
                        <a:srgbClr val="8BCBD2"/>
                      </a:solidFill>
                    </wpg:grpSpPr>
                    <wps:wsp>
                      <wps:cNvPr id="462293073" name="Rectangle 1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52000" cy="72000"/>
                        </a:xfrm>
                        <a:prstGeom prst="rect">
                          <a:avLst/>
                        </a:prstGeom>
                        <a:grpFill/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1458394514" name="Rectangle 1"/>
                      <wps:cNvSpPr>
                        <a:spLocks noChangeArrowheads="1"/>
                      </wps:cNvSpPr>
                      <wps:spPr bwMode="auto">
                        <a:xfrm>
                          <a:off x="0" y="152400"/>
                          <a:ext cx="252000" cy="72000"/>
                        </a:xfrm>
                        <a:prstGeom prst="rect">
                          <a:avLst/>
                        </a:prstGeom>
                        <a:grpFill/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161707533" name="Rectangle 1"/>
                      <wps:cNvSpPr>
                        <a:spLocks noChangeArrowheads="1"/>
                      </wps:cNvSpPr>
                      <wps:spPr bwMode="auto">
                        <a:xfrm>
                          <a:off x="0" y="300037"/>
                          <a:ext cx="252000" cy="72000"/>
                        </a:xfrm>
                        <a:prstGeom prst="rect">
                          <a:avLst/>
                        </a:prstGeom>
                        <a:grpFill/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1892896510" name="Rectangle 1"/>
                      <wps:cNvSpPr>
                        <a:spLocks noChangeArrowheads="1"/>
                      </wps:cNvSpPr>
                      <wps:spPr bwMode="auto">
                        <a:xfrm>
                          <a:off x="0" y="452437"/>
                          <a:ext cx="252000" cy="72000"/>
                        </a:xfrm>
                        <a:prstGeom prst="rect">
                          <a:avLst/>
                        </a:prstGeom>
                        <a:grpFill/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2029592583" name="Rectangle 1"/>
                      <wps:cNvSpPr>
                        <a:spLocks noChangeArrowheads="1"/>
                      </wps:cNvSpPr>
                      <wps:spPr bwMode="auto">
                        <a:xfrm>
                          <a:off x="0" y="600075"/>
                          <a:ext cx="252000" cy="72000"/>
                        </a:xfrm>
                        <a:prstGeom prst="rect">
                          <a:avLst/>
                        </a:prstGeom>
                        <a:grpFill/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426598926" name="Rectangle 1"/>
                      <wps:cNvSpPr>
                        <a:spLocks noChangeArrowheads="1"/>
                      </wps:cNvSpPr>
                      <wps:spPr bwMode="auto">
                        <a:xfrm>
                          <a:off x="0" y="752475"/>
                          <a:ext cx="252000" cy="72000"/>
                        </a:xfrm>
                        <a:prstGeom prst="rect">
                          <a:avLst/>
                        </a:prstGeom>
                        <a:grpFill/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56506039" name="Rectangle 1"/>
                      <wps:cNvSpPr>
                        <a:spLocks noChangeArrowheads="1"/>
                      </wps:cNvSpPr>
                      <wps:spPr bwMode="auto">
                        <a:xfrm>
                          <a:off x="0" y="900112"/>
                          <a:ext cx="252000" cy="72000"/>
                        </a:xfrm>
                        <a:prstGeom prst="rect">
                          <a:avLst/>
                        </a:prstGeom>
                        <a:grpFill/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644674017" name="Rectangle 1"/>
                      <wps:cNvSpPr>
                        <a:spLocks noChangeArrowheads="1"/>
                      </wps:cNvSpPr>
                      <wps:spPr bwMode="auto">
                        <a:xfrm>
                          <a:off x="0" y="1052512"/>
                          <a:ext cx="252000" cy="72000"/>
                        </a:xfrm>
                        <a:prstGeom prst="rect">
                          <a:avLst/>
                        </a:prstGeom>
                        <a:grpFill/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376612287" name="Rectangle 1"/>
                      <wps:cNvSpPr>
                        <a:spLocks noChangeArrowheads="1"/>
                      </wps:cNvSpPr>
                      <wps:spPr bwMode="auto">
                        <a:xfrm>
                          <a:off x="0" y="1200150"/>
                          <a:ext cx="252000" cy="72000"/>
                        </a:xfrm>
                        <a:prstGeom prst="rect">
                          <a:avLst/>
                        </a:prstGeom>
                        <a:grpFill/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2088445502" name="Rectangle 1"/>
                      <wps:cNvSpPr>
                        <a:spLocks noChangeArrowheads="1"/>
                      </wps:cNvSpPr>
                      <wps:spPr bwMode="auto">
                        <a:xfrm>
                          <a:off x="0" y="1352550"/>
                          <a:ext cx="252000" cy="72000"/>
                        </a:xfrm>
                        <a:prstGeom prst="rect">
                          <a:avLst/>
                        </a:prstGeom>
                        <a:grpFill/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1070604234" name="Rectangle 1"/>
                      <wps:cNvSpPr>
                        <a:spLocks noChangeArrowheads="1"/>
                      </wps:cNvSpPr>
                      <wps:spPr bwMode="auto">
                        <a:xfrm>
                          <a:off x="0" y="1500187"/>
                          <a:ext cx="252000" cy="72000"/>
                        </a:xfrm>
                        <a:prstGeom prst="rect">
                          <a:avLst/>
                        </a:prstGeom>
                        <a:grpFill/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1709536884" name="Rectangle 1"/>
                      <wps:cNvSpPr>
                        <a:spLocks noChangeArrowheads="1"/>
                      </wps:cNvSpPr>
                      <wps:spPr bwMode="auto">
                        <a:xfrm>
                          <a:off x="0" y="1652587"/>
                          <a:ext cx="252000" cy="72000"/>
                        </a:xfrm>
                        <a:prstGeom prst="rect">
                          <a:avLst/>
                        </a:prstGeom>
                        <a:grpFill/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173005636" name="Rectangle 1"/>
                      <wps:cNvSpPr>
                        <a:spLocks noChangeArrowheads="1"/>
                      </wps:cNvSpPr>
                      <wps:spPr bwMode="auto">
                        <a:xfrm>
                          <a:off x="0" y="1800225"/>
                          <a:ext cx="252000" cy="72000"/>
                        </a:xfrm>
                        <a:prstGeom prst="rect">
                          <a:avLst/>
                        </a:prstGeom>
                        <a:grpFill/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1358118568" name="Rectangle 1"/>
                      <wps:cNvSpPr>
                        <a:spLocks noChangeArrowheads="1"/>
                      </wps:cNvSpPr>
                      <wps:spPr bwMode="auto">
                        <a:xfrm>
                          <a:off x="0" y="1952625"/>
                          <a:ext cx="252000" cy="72000"/>
                        </a:xfrm>
                        <a:prstGeom prst="rect">
                          <a:avLst/>
                        </a:prstGeom>
                        <a:grpFill/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1217868408" name="Rectangle 1"/>
                      <wps:cNvSpPr>
                        <a:spLocks noChangeArrowheads="1"/>
                      </wps:cNvSpPr>
                      <wps:spPr bwMode="auto">
                        <a:xfrm>
                          <a:off x="0" y="2100262"/>
                          <a:ext cx="252000" cy="72000"/>
                        </a:xfrm>
                        <a:prstGeom prst="rect">
                          <a:avLst/>
                        </a:prstGeom>
                        <a:grpFill/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1263663588" name="Rectangle 1"/>
                      <wps:cNvSpPr>
                        <a:spLocks noChangeArrowheads="1"/>
                      </wps:cNvSpPr>
                      <wps:spPr bwMode="auto">
                        <a:xfrm>
                          <a:off x="0" y="2252662"/>
                          <a:ext cx="252000" cy="72000"/>
                        </a:xfrm>
                        <a:prstGeom prst="rect">
                          <a:avLst/>
                        </a:prstGeom>
                        <a:grpFill/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185411009" name="Rectangle 1"/>
                      <wps:cNvSpPr>
                        <a:spLocks noChangeArrowheads="1"/>
                      </wps:cNvSpPr>
                      <wps:spPr bwMode="auto">
                        <a:xfrm>
                          <a:off x="0" y="2400300"/>
                          <a:ext cx="252000" cy="72000"/>
                        </a:xfrm>
                        <a:prstGeom prst="rect">
                          <a:avLst/>
                        </a:prstGeom>
                        <a:grpFill/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2115918962" name="Rectangle 1"/>
                      <wps:cNvSpPr>
                        <a:spLocks noChangeArrowheads="1"/>
                      </wps:cNvSpPr>
                      <wps:spPr bwMode="auto">
                        <a:xfrm>
                          <a:off x="0" y="2552700"/>
                          <a:ext cx="252000" cy="72000"/>
                        </a:xfrm>
                        <a:prstGeom prst="rect">
                          <a:avLst/>
                        </a:prstGeom>
                        <a:grpFill/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1325139046" name="Rectangle 1"/>
                      <wps:cNvSpPr>
                        <a:spLocks noChangeArrowheads="1"/>
                      </wps:cNvSpPr>
                      <wps:spPr bwMode="auto">
                        <a:xfrm>
                          <a:off x="0" y="2700337"/>
                          <a:ext cx="252000" cy="72000"/>
                        </a:xfrm>
                        <a:prstGeom prst="rect">
                          <a:avLst/>
                        </a:prstGeom>
                        <a:grpFill/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147717559" name="Rectangle 1"/>
                      <wps:cNvSpPr>
                        <a:spLocks noChangeArrowheads="1"/>
                      </wps:cNvSpPr>
                      <wps:spPr bwMode="auto">
                        <a:xfrm>
                          <a:off x="0" y="2852737"/>
                          <a:ext cx="252000" cy="72000"/>
                        </a:xfrm>
                        <a:prstGeom prst="rect">
                          <a:avLst/>
                        </a:prstGeom>
                        <a:grpFill/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326596551" name="Rectangle 1"/>
                      <wps:cNvSpPr>
                        <a:spLocks noChangeArrowheads="1"/>
                      </wps:cNvSpPr>
                      <wps:spPr bwMode="auto">
                        <a:xfrm>
                          <a:off x="0" y="3000375"/>
                          <a:ext cx="252000" cy="72000"/>
                        </a:xfrm>
                        <a:prstGeom prst="rect">
                          <a:avLst/>
                        </a:prstGeom>
                        <a:grpFill/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1824279029" name="Rectangle 1"/>
                      <wps:cNvSpPr>
                        <a:spLocks noChangeArrowheads="1"/>
                      </wps:cNvSpPr>
                      <wps:spPr bwMode="auto">
                        <a:xfrm>
                          <a:off x="0" y="3152775"/>
                          <a:ext cx="252000" cy="72000"/>
                        </a:xfrm>
                        <a:prstGeom prst="rect">
                          <a:avLst/>
                        </a:prstGeom>
                        <a:grpFill/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563190445" name="Rectangle 1"/>
                      <wps:cNvSpPr>
                        <a:spLocks noChangeArrowheads="1"/>
                      </wps:cNvSpPr>
                      <wps:spPr bwMode="auto">
                        <a:xfrm>
                          <a:off x="0" y="3305175"/>
                          <a:ext cx="252000" cy="72000"/>
                        </a:xfrm>
                        <a:prstGeom prst="rect">
                          <a:avLst/>
                        </a:prstGeom>
                        <a:grpFill/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1371158100" name="Rectangle 1"/>
                      <wps:cNvSpPr>
                        <a:spLocks noChangeArrowheads="1"/>
                      </wps:cNvSpPr>
                      <wps:spPr bwMode="auto">
                        <a:xfrm>
                          <a:off x="0" y="3452812"/>
                          <a:ext cx="252000" cy="72000"/>
                        </a:xfrm>
                        <a:prstGeom prst="rect">
                          <a:avLst/>
                        </a:prstGeom>
                        <a:grpFill/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1650517953" name="Rectangle 1"/>
                      <wps:cNvSpPr>
                        <a:spLocks noChangeArrowheads="1"/>
                      </wps:cNvSpPr>
                      <wps:spPr bwMode="auto">
                        <a:xfrm>
                          <a:off x="0" y="3605212"/>
                          <a:ext cx="252000" cy="72000"/>
                        </a:xfrm>
                        <a:prstGeom prst="rect">
                          <a:avLst/>
                        </a:prstGeom>
                        <a:grpFill/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wpg:wgp>
                </a:graphicData>
              </a:graphic>
            </wp:anchor>
          </w:drawing>
        </mc:Choice>
        <mc:Fallback xmlns="">
          <w:pict>
            <v:group w14:anchorId="734CC058" id="Groupe 3" o:spid="_x0000_s1026" style="position:absolute;margin-left:0;margin-top:-289.75pt;width:19.85pt;height:289.55pt;z-index:251762688;mso-position-horizontal:left;mso-position-horizontal-relative:page" coordsize="2520,367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">
              <v:rect id="Rectangle 1" o:spid="_x0000_s1027" style="position:absolute;width:2520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" filled="f" stroked="f"/>
              <v:rect id="Rectangle 1" o:spid="_x0000_s1028" style="position:absolute;top:1524;width:2520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" filled="f" stroked="f"/>
              <v:rect id="Rectangle 1" o:spid="_x0000_s1029" style="position:absolute;top:3000;width:2520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" filled="f" stroked="f"/>
              <v:rect id="Rectangle 1" o:spid="_x0000_s1030" style="position:absolute;top:4524;width:2520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" filled="f" stroked="f"/>
              <v:rect id="Rectangle 1" o:spid="_x0000_s1031" style="position:absolute;top:6000;width:2520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" filled="f" stroked="f"/>
              <v:rect id="Rectangle 1" o:spid="_x0000_s1032" style="position:absolute;top:7524;width:2520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" filled="f" stroked="f"/>
              <v:rect id="Rectangle 1" o:spid="_x0000_s1033" style="position:absolute;top:9001;width:2520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" filled="f" stroked="f"/>
              <v:rect id="Rectangle 1" o:spid="_x0000_s1034" style="position:absolute;top:10525;width:2520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" filled="f" stroked="f"/>
              <v:rect id="Rectangle 1" o:spid="_x0000_s1035" style="position:absolute;top:12001;width:2520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" filled="f" stroked="f"/>
              <v:rect id="Rectangle 1" o:spid="_x0000_s1036" style="position:absolute;top:13525;width:2520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" filled="f" stroked="f"/>
              <v:rect id="Rectangle 1" o:spid="_x0000_s1037" style="position:absolute;top:15001;width:2520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" filled="f" stroked="f"/>
              <v:rect id="Rectangle 1" o:spid="_x0000_s1038" style="position:absolute;top:16525;width:2520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" filled="f" stroked="f"/>
              <v:rect id="Rectangle 1" o:spid="_x0000_s1039" style="position:absolute;top:18002;width:2520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" filled="f" stroked="f"/>
              <v:rect id="Rectangle 1" o:spid="_x0000_s1040" style="position:absolute;top:19526;width:2520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" filled="f" stroked="f"/>
              <v:rect id="Rectangle 1" o:spid="_x0000_s1041" style="position:absolute;top:21002;width:2520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" filled="f" stroked="f"/>
              <v:rect id="Rectangle 1" o:spid="_x0000_s1042" style="position:absolute;top:22526;width:2520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" filled="f" stroked="f"/>
              <v:rect id="Rectangle 1" o:spid="_x0000_s1043" style="position:absolute;top:24003;width:2520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" filled="f" stroked="f"/>
              <v:rect id="Rectangle 1" o:spid="_x0000_s1044" style="position:absolute;top:25527;width:2520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" filled="f" stroked="f"/>
              <v:rect id="Rectangle 1" o:spid="_x0000_s1045" style="position:absolute;top:27003;width:2520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" filled="f" stroked="f"/>
              <v:rect id="Rectangle 1" o:spid="_x0000_s1046" style="position:absolute;top:28527;width:2520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" filled="f" stroked="f"/>
              <v:rect id="Rectangle 1" o:spid="_x0000_s1047" style="position:absolute;top:30003;width:2520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" filled="f" stroked="f"/>
              <v:rect id="Rectangle 1" o:spid="_x0000_s1048" style="position:absolute;top:31527;width:2520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" filled="f" stroked="f"/>
              <v:rect id="Rectangle 1" o:spid="_x0000_s1049" style="position:absolute;top:33051;width:2520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" filled="f" stroked="f"/>
              <v:rect id="Rectangle 1" o:spid="_x0000_s1050" style="position:absolute;top:34528;width:2520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" filled="f" stroked="f"/>
              <v:rect id="Rectangle 1" o:spid="_x0000_s1051" style="position:absolute;top:36052;width:2520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" filled="f" stroked="f"/>
              <w10:wrap anchorx="page"/>
            </v:group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6DD551" w14:textId="62A78091" w:rsidR="00FF746B" w:rsidRDefault="00790F2D">
    <w:pPr>
      <w:pStyle w:val="Pieddepage"/>
    </w:pPr>
    <w:r w:rsidRPr="0071212B">
      <w:rPr>
        <w:rFonts w:asciiTheme="majorHAnsi" w:eastAsiaTheme="majorEastAsia" w:hAnsiTheme="majorHAnsi" w:cstheme="majorBidi"/>
        <w:noProof/>
        <w:sz w:val="28"/>
        <w:szCs w:val="28"/>
      </w:rPr>
      <mc:AlternateContent>
        <mc:Choice Requires="wps">
          <w:drawing>
            <wp:anchor distT="0" distB="0" distL="114300" distR="114300" simplePos="0" relativeHeight="251760640" behindDoc="0" locked="0" layoutInCell="1" allowOverlap="1" wp14:anchorId="0C82747C" wp14:editId="4D07D743">
              <wp:simplePos x="0" y="0"/>
              <wp:positionH relativeFrom="page">
                <wp:posOffset>11831</wp:posOffset>
              </wp:positionH>
              <wp:positionV relativeFrom="page">
                <wp:align>bottom</wp:align>
              </wp:positionV>
              <wp:extent cx="719138" cy="441325"/>
              <wp:effectExtent l="0" t="0" r="0" b="0"/>
              <wp:wrapNone/>
              <wp:docPr id="1304565973" name="Organigramme : Alternativ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19138" cy="441325"/>
                      </a:xfrm>
                      <a:prstGeom prst="flowChartAlternateProcess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5C83B4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737373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FA79B71" w14:textId="77777777" w:rsidR="00790F2D" w:rsidRPr="00790F2D" w:rsidRDefault="00790F2D" w:rsidP="00790F2D">
                          <w:pPr>
                            <w:pStyle w:val="Pieddepage"/>
                            <w:pBdr>
                              <w:top w:val="single" w:sz="12" w:space="1" w:color="29519B" w:themeColor="accent3"/>
                              <w:bottom w:val="single" w:sz="48" w:space="1" w:color="29519B" w:themeColor="accent3"/>
                            </w:pBdr>
                            <w:jc w:val="center"/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 w:rsidRPr="00790F2D">
                            <w:rPr>
                              <w:color w:val="FFFFFF" w:themeColor="background1"/>
                              <w:sz w:val="22"/>
                              <w:szCs w:val="22"/>
                            </w:rPr>
                            <w:fldChar w:fldCharType="begin"/>
                          </w:r>
                          <w:r w:rsidRPr="00790F2D">
                            <w:rPr>
                              <w:color w:val="FFFFFF" w:themeColor="background1"/>
                            </w:rPr>
                            <w:instrText>PAGE    \* MERGEFORMAT</w:instrText>
                          </w:r>
                          <w:r w:rsidRPr="00790F2D">
                            <w:rPr>
                              <w:color w:val="FFFFFF" w:themeColor="background1"/>
                              <w:sz w:val="22"/>
                              <w:szCs w:val="22"/>
                            </w:rPr>
                            <w:fldChar w:fldCharType="separate"/>
                          </w:r>
                          <w:r w:rsidRPr="00790F2D"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t>2</w:t>
                          </w:r>
                          <w:r w:rsidRPr="00790F2D"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end"/>
                          </w:r>
                          <w:r w:rsidRPr="00790F2D"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t>/</w:t>
                          </w:r>
                          <w:r w:rsidRPr="00790F2D"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begin"/>
                          </w:r>
                          <w:r w:rsidRPr="00790F2D"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instrText xml:space="preserve"> NUMPAGES   \* MERGEFORMAT </w:instrText>
                          </w:r>
                          <w:r w:rsidRPr="00790F2D"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separate"/>
                          </w:r>
                          <w:r w:rsidRPr="00790F2D"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t>2</w:t>
                          </w:r>
                          <w:r w:rsidRPr="00790F2D"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="">
          <w:pict>
            <v:shapetype w14:anchorId="0C82747C" id="_x0000_t176" coordsize="21600,21600" o:spt="176" adj="2700" path="m@0,qx0@0l0@2qy@0,21600l@1,21600qx21600@2l21600@0qy@1,xe">
              <v:stroke joinstyle="miter"/>
              <v:formulas>
                <v:f eqn="val #0"/>
                <v:f eqn="sum width 0 #0"/>
                <v:f eqn="sum height 0 #0"/>
                <v:f eqn="prod @0 2929 10000"/>
                <v:f eqn="sum width 0 @3"/>
                <v:f eqn="sum height 0 @3"/>
                <v:f eqn="val width"/>
                <v:f eqn="val height"/>
                <v:f eqn="prod width 1 2"/>
                <v:f eqn="prod height 1 2"/>
              </v:formulas>
              <v:path gradientshapeok="t" limo="10800,10800" o:connecttype="custom" o:connectlocs="@8,0;0,@9;@8,@7;@6,@9" textboxrect="@3,@3,@4,@5"/>
            </v:shapetype>
            <v:shape id="_x0000_s1031" type="#_x0000_t176" style="position:absolute;margin-left:.95pt;margin-top:0;width:56.65pt;height:34.75pt;z-index:2517606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bottom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" filled="f" fillcolor="#5c83b4" stroked="f" strokecolor="#737373">
              <v:textbox>
                <w:txbxContent>
                  <w:p w14:paraId="4FA79B71" w14:textId="77777777" w:rsidR="00790F2D" w:rsidRPr="00790F2D" w:rsidRDefault="00790F2D" w:rsidP="00790F2D">
                    <w:pPr>
                      <w:pStyle w:val="Pieddepage"/>
                      <w:pBdr>
                        <w:top w:val="single" w:sz="12" w:space="1" w:color="29519B" w:themeColor="accent3"/>
                        <w:bottom w:val="single" w:sz="48" w:space="1" w:color="29519B" w:themeColor="accent3"/>
                      </w:pBdr>
                      <w:jc w:val="center"/>
                      <w:rPr>
                        <w:color w:val="FFFFFF" w:themeColor="background1"/>
                        <w:sz w:val="28"/>
                        <w:szCs w:val="28"/>
                      </w:rPr>
                    </w:pPr>
                    <w:r w:rsidRPr="00790F2D">
                      <w:rPr>
                        <w:color w:val="FFFFFF" w:themeColor="background1"/>
                        <w:sz w:val="22"/>
                        <w:szCs w:val="22"/>
                      </w:rPr>
                      <w:fldChar w:fldCharType="begin"/>
                    </w:r>
                    <w:r w:rsidRPr="00790F2D">
                      <w:rPr>
                        <w:color w:val="FFFFFF" w:themeColor="background1"/>
                      </w:rPr>
                      <w:instrText>PAGE    \* MERGEFORMAT</w:instrText>
                    </w:r>
                    <w:r w:rsidRPr="00790F2D">
                      <w:rPr>
                        <w:color w:val="FFFFFF" w:themeColor="background1"/>
                        <w:sz w:val="22"/>
                        <w:szCs w:val="22"/>
                      </w:rPr>
                      <w:fldChar w:fldCharType="separate"/>
                    </w:r>
                    <w:r w:rsidRPr="00790F2D">
                      <w:rPr>
                        <w:color w:val="FFFFFF" w:themeColor="background1"/>
                        <w:sz w:val="28"/>
                        <w:szCs w:val="28"/>
                      </w:rPr>
                      <w:t>2</w:t>
                    </w:r>
                    <w:r w:rsidRPr="00790F2D">
                      <w:rPr>
                        <w:color w:val="FFFFFF" w:themeColor="background1"/>
                        <w:sz w:val="28"/>
                        <w:szCs w:val="28"/>
                      </w:rPr>
                      <w:fldChar w:fldCharType="end"/>
                    </w:r>
                    <w:r w:rsidRPr="00790F2D">
                      <w:rPr>
                        <w:color w:val="FFFFFF" w:themeColor="background1"/>
                        <w:sz w:val="28"/>
                        <w:szCs w:val="28"/>
                      </w:rPr>
                      <w:t>/</w:t>
                    </w:r>
                    <w:r w:rsidRPr="00790F2D">
                      <w:rPr>
                        <w:color w:val="FFFFFF" w:themeColor="background1"/>
                        <w:sz w:val="28"/>
                        <w:szCs w:val="28"/>
                      </w:rPr>
                      <w:fldChar w:fldCharType="begin"/>
                    </w:r>
                    <w:r w:rsidRPr="00790F2D">
                      <w:rPr>
                        <w:color w:val="FFFFFF" w:themeColor="background1"/>
                        <w:sz w:val="28"/>
                        <w:szCs w:val="28"/>
                      </w:rPr>
                      <w:instrText xml:space="preserve"> NUMPAGES   \* MERGEFORMAT </w:instrText>
                    </w:r>
                    <w:r w:rsidRPr="00790F2D">
                      <w:rPr>
                        <w:color w:val="FFFFFF" w:themeColor="background1"/>
                        <w:sz w:val="28"/>
                        <w:szCs w:val="28"/>
                      </w:rPr>
                      <w:fldChar w:fldCharType="separate"/>
                    </w:r>
                    <w:r w:rsidRPr="00790F2D"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t>2</w:t>
                    </w:r>
                    <w:r w:rsidRPr="00790F2D">
                      <w:rPr>
                        <w:color w:val="FFFFFF" w:themeColor="background1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E6F3A4" w14:textId="77777777" w:rsidR="00D6684C" w:rsidRDefault="00D6684C" w:rsidP="00890A94">
      <w:r>
        <w:separator/>
      </w:r>
    </w:p>
  </w:footnote>
  <w:footnote w:type="continuationSeparator" w:id="0">
    <w:p w14:paraId="33376C2E" w14:textId="77777777" w:rsidR="00D6684C" w:rsidRDefault="00D6684C" w:rsidP="00890A9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B3F5DA" w14:textId="5250CF8F" w:rsidR="00FF746B" w:rsidRDefault="00790F2D">
    <w:pPr>
      <w:pStyle w:val="En-tte"/>
    </w:pPr>
    <w:r w:rsidRPr="00FF746B">
      <w:rPr>
        <w:rFonts w:cs="Open Sans"/>
        <w:color w:val="98D2DD"/>
        <w:sz w:val="24"/>
      </w:rPr>
      <w:t>{{ date_publication }} | {{ date_donnees_val }}</w:t>
    </w:r>
    <w:r w:rsidRPr="00FF746B">
      <w:rPr>
        <w:rFonts w:cs="Open Sans"/>
        <w:color w:val="98D2DD"/>
        <w:sz w:val="24"/>
        <w:lang w:bidi="fr-FR"/>
      </w:rPr>
      <w:t xml:space="preserve">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D1DC2B" w14:textId="26A5416E" w:rsidR="00FF746B" w:rsidRPr="006F2AEB" w:rsidRDefault="00FF746B" w:rsidP="00FF746B">
    <w:pPr>
      <w:pStyle w:val="En-tte"/>
      <w:rPr>
        <w:rFonts w:cs="Open Sans"/>
        <w:b/>
        <w:bCs/>
        <w:noProof/>
        <w:color w:val="94C120"/>
        <w:sz w:val="36"/>
        <w:szCs w:val="36"/>
        <w:lang w:bidi="fr-FR"/>
      </w:rPr>
    </w:pPr>
    <w:r w:rsidRPr="006F2AEB">
      <w:rPr>
        <w:rFonts w:cs="Open Sans"/>
        <w:b/>
        <w:bCs/>
        <w:noProof/>
        <w:sz w:val="24"/>
      </w:rPr>
      <mc:AlternateContent>
        <mc:Choice Requires="wps">
          <w:drawing>
            <wp:anchor distT="0" distB="0" distL="114300" distR="114300" simplePos="0" relativeHeight="251698176" behindDoc="0" locked="0" layoutInCell="1" allowOverlap="1" wp14:anchorId="08D1C777" wp14:editId="2CCBE637">
              <wp:simplePos x="0" y="0"/>
              <wp:positionH relativeFrom="page">
                <wp:posOffset>5395595</wp:posOffset>
              </wp:positionH>
              <wp:positionV relativeFrom="paragraph">
                <wp:posOffset>389255</wp:posOffset>
              </wp:positionV>
              <wp:extent cx="2159635" cy="71755"/>
              <wp:effectExtent l="0" t="0" r="0" b="4445"/>
              <wp:wrapNone/>
              <wp:docPr id="2029081717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159635" cy="71755"/>
                      </a:xfrm>
                      <a:prstGeom prst="rect">
                        <a:avLst/>
                      </a:prstGeom>
                      <a:solidFill>
                        <a:srgbClr val="98D2DD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vert="horz" wrap="square" lIns="91440" tIns="45720" rIns="91440" bIns="45720" numCol="1" anchor="t" anchorCtr="0" compatLnSpc="1">
                      <a:prstTxWarp prst="textNoShape">
                        <a:avLst/>
                      </a:prstTxWarp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="">
          <w:pict>
            <v:rect w14:anchorId="2284C059" id="Rectangle 1" o:spid="_x0000_s1026" style="position:absolute;margin-left:424.85pt;margin-top:30.65pt;width:170.05pt;height:5.65pt;z-index:2516981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" fillcolor="#98d2dd" stroked="f">
              <w10:wrap anchorx="page"/>
            </v:rect>
          </w:pict>
        </mc:Fallback>
      </mc:AlternateContent>
    </w:r>
    <w:r w:rsidRPr="006F2AEB">
      <w:rPr>
        <w:rFonts w:cs="Open Sans"/>
        <w:b/>
        <w:bCs/>
        <w:noProof/>
        <w:sz w:val="24"/>
      </w:rPr>
      <mc:AlternateContent>
        <mc:Choice Requires="wps">
          <w:drawing>
            <wp:anchor distT="0" distB="0" distL="114300" distR="114300" simplePos="0" relativeHeight="251697152" behindDoc="0" locked="0" layoutInCell="1" allowOverlap="1" wp14:anchorId="4BCF966F" wp14:editId="181EEA52">
              <wp:simplePos x="0" y="0"/>
              <wp:positionH relativeFrom="page">
                <wp:posOffset>5395595</wp:posOffset>
              </wp:positionH>
              <wp:positionV relativeFrom="paragraph">
                <wp:posOffset>238760</wp:posOffset>
              </wp:positionV>
              <wp:extent cx="2159635" cy="71755"/>
              <wp:effectExtent l="0" t="0" r="0" b="4445"/>
              <wp:wrapNone/>
              <wp:docPr id="1963463642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159635" cy="71755"/>
                      </a:xfrm>
                      <a:prstGeom prst="rect">
                        <a:avLst/>
                      </a:prstGeom>
                      <a:solidFill>
                        <a:srgbClr val="98D2DD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vert="horz" wrap="square" lIns="91440" tIns="45720" rIns="91440" bIns="45720" numCol="1" anchor="t" anchorCtr="0" compatLnSpc="1">
                      <a:prstTxWarp prst="textNoShape">
                        <a:avLst/>
                      </a:prstTxWarp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="">
          <w:pict>
            <v:rect w14:anchorId="4C1B876B" id="Rectangle 1" o:spid="_x0000_s1026" style="position:absolute;margin-left:424.85pt;margin-top:18.8pt;width:170.05pt;height:5.65pt;z-index:2516971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" fillcolor="#98d2dd" stroked="f">
              <w10:wrap anchorx="page"/>
            </v:rect>
          </w:pict>
        </mc:Fallback>
      </mc:AlternateContent>
    </w:r>
    <w:r w:rsidRPr="006F2AEB">
      <w:rPr>
        <w:rFonts w:cs="Open Sans"/>
        <w:b/>
        <w:bCs/>
        <w:noProof/>
        <w:sz w:val="24"/>
      </w:rPr>
      <mc:AlternateContent>
        <mc:Choice Requires="wps">
          <w:drawing>
            <wp:anchor distT="0" distB="0" distL="114300" distR="114300" simplePos="0" relativeHeight="251699200" behindDoc="0" locked="0" layoutInCell="1" allowOverlap="1" wp14:anchorId="41662B91" wp14:editId="00A13250">
              <wp:simplePos x="0" y="0"/>
              <wp:positionH relativeFrom="page">
                <wp:posOffset>5395595</wp:posOffset>
              </wp:positionH>
              <wp:positionV relativeFrom="paragraph">
                <wp:posOffset>539115</wp:posOffset>
              </wp:positionV>
              <wp:extent cx="2159635" cy="71755"/>
              <wp:effectExtent l="0" t="0" r="0" b="4445"/>
              <wp:wrapNone/>
              <wp:docPr id="1724163841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159635" cy="71755"/>
                      </a:xfrm>
                      <a:prstGeom prst="rect">
                        <a:avLst/>
                      </a:prstGeom>
                      <a:solidFill>
                        <a:srgbClr val="98D2DD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vert="horz" wrap="square" lIns="91440" tIns="45720" rIns="91440" bIns="45720" numCol="1" anchor="t" anchorCtr="0" compatLnSpc="1">
                      <a:prstTxWarp prst="textNoShape">
                        <a:avLst/>
                      </a:prstTxWarp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="">
          <w:pict>
            <v:rect w14:anchorId="6BB4C55C" id="Rectangle 1" o:spid="_x0000_s1026" style="position:absolute;margin-left:424.85pt;margin-top:42.45pt;width:170.05pt;height:5.65pt;z-index:2516992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" fillcolor="#98d2dd" stroked="f">
              <w10:wrap anchorx="page"/>
            </v:rect>
          </w:pict>
        </mc:Fallback>
      </mc:AlternateContent>
    </w:r>
    <w:r w:rsidRPr="006F2AEB">
      <w:rPr>
        <w:rFonts w:cs="Open Sans"/>
        <w:b/>
        <w:bCs/>
        <w:noProof/>
        <w:color w:val="98D2DD"/>
        <w:sz w:val="24"/>
        <w:lang w:bidi="fr-FR"/>
      </w:rPr>
      <w:drawing>
        <wp:anchor distT="0" distB="0" distL="114300" distR="114300" simplePos="0" relativeHeight="251700224" behindDoc="1" locked="0" layoutInCell="1" allowOverlap="1" wp14:anchorId="1E32A9BE" wp14:editId="4313D059">
          <wp:simplePos x="0" y="0"/>
          <wp:positionH relativeFrom="page">
            <wp:posOffset>5395595</wp:posOffset>
          </wp:positionH>
          <wp:positionV relativeFrom="paragraph">
            <wp:posOffset>689610</wp:posOffset>
          </wp:positionV>
          <wp:extent cx="2159635" cy="1015365"/>
          <wp:effectExtent l="0" t="0" r="0" b="0"/>
          <wp:wrapNone/>
          <wp:docPr id="1143109024" name="Imag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59635" cy="10153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35018C" w:rsidRPr="006F2AEB">
      <w:rPr>
        <w:rFonts w:cs="Open Sans"/>
        <w:b/>
        <w:bCs/>
        <w:noProof/>
        <w:color w:val="94C120"/>
        <w:sz w:val="36"/>
        <w:szCs w:val="36"/>
      </w:rPr>
      <mc:AlternateContent>
        <mc:Choice Requires="wps">
          <w:drawing>
            <wp:anchor distT="0" distB="0" distL="114300" distR="114300" simplePos="0" relativeHeight="251695104" behindDoc="0" locked="0" layoutInCell="1" allowOverlap="1" wp14:anchorId="5DFF09DE" wp14:editId="10368F2A">
              <wp:simplePos x="0" y="0"/>
              <wp:positionH relativeFrom="page">
                <wp:posOffset>5397500</wp:posOffset>
              </wp:positionH>
              <wp:positionV relativeFrom="paragraph">
                <wp:posOffset>82550</wp:posOffset>
              </wp:positionV>
              <wp:extent cx="2160000" cy="72000"/>
              <wp:effectExtent l="0" t="0" r="0" b="4445"/>
              <wp:wrapNone/>
              <wp:docPr id="2096998066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160000" cy="72000"/>
                      </a:xfrm>
                      <a:prstGeom prst="rect">
                        <a:avLst/>
                      </a:prstGeom>
                      <a:solidFill>
                        <a:srgbClr val="98D2DD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vert="horz" wrap="square" lIns="91440" tIns="45720" rIns="91440" bIns="45720" numCol="1" anchor="t" anchorCtr="0" compatLnSpc="1">
                      <a:prstTxWarp prst="textNoShape">
                        <a:avLst/>
                      </a:prstTxWarp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="">
          <w:pict>
            <v:rect w14:anchorId="295EC2D6" id="Rectangle 1" o:spid="_x0000_s1026" style="position:absolute;margin-left:425pt;margin-top:6.5pt;width:170.1pt;height:5.65pt;z-index:2516951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" fillcolor="#98d2dd" stroked="f">
              <w10:wrap anchorx="page"/>
            </v:rect>
          </w:pict>
        </mc:Fallback>
      </mc:AlternateContent>
    </w:r>
    <w:r w:rsidR="0035018C" w:rsidRPr="006F2AEB">
      <w:rPr>
        <w:rFonts w:cs="Open Sans"/>
        <w:b/>
        <w:bCs/>
        <w:noProof/>
        <w:color w:val="94C120"/>
        <w:sz w:val="36"/>
        <w:szCs w:val="36"/>
      </w:rPr>
      <mc:AlternateContent>
        <mc:Choice Requires="wps">
          <w:drawing>
            <wp:anchor distT="0" distB="0" distL="114300" distR="114300" simplePos="0" relativeHeight="251693056" behindDoc="0" locked="0" layoutInCell="1" allowOverlap="1" wp14:anchorId="06C45120" wp14:editId="49DBCC39">
              <wp:simplePos x="0" y="0"/>
              <wp:positionH relativeFrom="page">
                <wp:posOffset>5395595</wp:posOffset>
              </wp:positionH>
              <wp:positionV relativeFrom="paragraph">
                <wp:posOffset>-67945</wp:posOffset>
              </wp:positionV>
              <wp:extent cx="2160000" cy="72000"/>
              <wp:effectExtent l="0" t="0" r="0" b="4445"/>
              <wp:wrapNone/>
              <wp:docPr id="1612897311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160000" cy="72000"/>
                      </a:xfrm>
                      <a:prstGeom prst="rect">
                        <a:avLst/>
                      </a:prstGeom>
                      <a:solidFill>
                        <a:srgbClr val="98D2DD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vert="horz" wrap="square" lIns="91440" tIns="45720" rIns="91440" bIns="45720" numCol="1" anchor="t" anchorCtr="0" compatLnSpc="1">
                      <a:prstTxWarp prst="textNoShape">
                        <a:avLst/>
                      </a:prstTxWarp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="">
          <w:pict>
            <v:rect w14:anchorId="101EF211" id="Rectangle 1" o:spid="_x0000_s1026" style="position:absolute;margin-left:424.85pt;margin-top:-5.35pt;width:170.1pt;height:5.65pt;z-index:2516930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" fillcolor="#98d2dd" stroked="f">
              <w10:wrap anchorx="page"/>
            </v:rect>
          </w:pict>
        </mc:Fallback>
      </mc:AlternateContent>
    </w:r>
    <w:r w:rsidR="0035018C" w:rsidRPr="006F2AEB">
      <w:rPr>
        <w:rFonts w:cs="Open Sans"/>
        <w:b/>
        <w:bCs/>
        <w:noProof/>
        <w:color w:val="94C120"/>
        <w:sz w:val="36"/>
        <w:szCs w:val="36"/>
      </w:rPr>
      <mc:AlternateContent>
        <mc:Choice Requires="wps">
          <w:drawing>
            <wp:anchor distT="0" distB="0" distL="114300" distR="114300" simplePos="0" relativeHeight="251691008" behindDoc="0" locked="0" layoutInCell="1" allowOverlap="1" wp14:anchorId="04B776F9" wp14:editId="033CAD95">
              <wp:simplePos x="0" y="0"/>
              <wp:positionH relativeFrom="page">
                <wp:posOffset>5397500</wp:posOffset>
              </wp:positionH>
              <wp:positionV relativeFrom="paragraph">
                <wp:posOffset>-219075</wp:posOffset>
              </wp:positionV>
              <wp:extent cx="2160000" cy="72000"/>
              <wp:effectExtent l="0" t="0" r="0" b="4445"/>
              <wp:wrapNone/>
              <wp:docPr id="254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160000" cy="72000"/>
                      </a:xfrm>
                      <a:prstGeom prst="rect">
                        <a:avLst/>
                      </a:prstGeom>
                      <a:solidFill>
                        <a:srgbClr val="98D2DD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vert="horz" wrap="square" lIns="91440" tIns="45720" rIns="91440" bIns="45720" numCol="1" anchor="t" anchorCtr="0" compatLnSpc="1">
                      <a:prstTxWarp prst="textNoShape">
                        <a:avLst/>
                      </a:prstTxWarp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="">
          <w:pict>
            <v:rect w14:anchorId="30F4880D" id="Rectangle 1" o:spid="_x0000_s1026" style="position:absolute;margin-left:425pt;margin-top:-17.25pt;width:170.1pt;height:5.65pt;z-index:2516910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" fillcolor="#98d2dd" stroked="f">
              <w10:wrap anchorx="page"/>
            </v:rect>
          </w:pict>
        </mc:Fallback>
      </mc:AlternateContent>
    </w:r>
    <w:r w:rsidRPr="006F2AEB">
      <w:rPr>
        <w:rFonts w:cs="Open Sans"/>
        <w:b/>
        <w:bCs/>
        <w:noProof/>
        <w:color w:val="94C120"/>
        <w:sz w:val="36"/>
        <w:szCs w:val="36"/>
        <w:lang w:bidi="fr-FR"/>
      </w:rPr>
      <w:t>BULLETIN HEDBOMADAIRE DE SITUATION</w:t>
    </w:r>
  </w:p>
  <w:p w14:paraId="4A0BE58A" w14:textId="723E3F77" w:rsidR="00FF746B" w:rsidRPr="00FF746B" w:rsidRDefault="00FF746B" w:rsidP="00FF746B">
    <w:pPr>
      <w:pStyle w:val="En-tte"/>
      <w:rPr>
        <w:noProof/>
        <w:color w:val="29519B"/>
        <w:sz w:val="28"/>
        <w:szCs w:val="28"/>
        <w:lang w:bidi="fr-FR"/>
      </w:rPr>
    </w:pPr>
    <w:r w:rsidRPr="00FF746B">
      <w:rPr>
        <w:noProof/>
        <w:color w:val="29519B"/>
        <w:sz w:val="28"/>
        <w:szCs w:val="28"/>
        <w:lang w:bidi="fr-FR"/>
      </w:rPr>
      <w:t>REYSSOUZE ET AFFLUENTS</w:t>
    </w:r>
  </w:p>
  <w:p w14:paraId="3F8E72E8" w14:textId="3C952088" w:rsidR="00382EE3" w:rsidRPr="00FF746B" w:rsidRDefault="00763BCC" w:rsidP="00FF746B">
    <w:pPr>
      <w:spacing w:before="0" w:after="0" w:line="276" w:lineRule="auto"/>
      <w:rPr>
        <w:rFonts w:cs="Open Sans"/>
        <w:color w:val="98D2DD"/>
        <w:sz w:val="24"/>
        <w:lang w:bidi="fr-FR"/>
      </w:rPr>
    </w:pPr>
    <w:r>
      <w:rPr>
        <w:rFonts w:cs="Open Sans"/>
        <w:noProof/>
        <w:sz w:val="24"/>
      </w:rPr>
      <mc:AlternateContent>
        <mc:Choice Requires="wps">
          <w:drawing>
            <wp:anchor distT="0" distB="0" distL="114300" distR="114300" simplePos="0" relativeHeight="251769856" behindDoc="0" locked="0" layoutInCell="1" allowOverlap="1" wp14:anchorId="400DC73D" wp14:editId="46DCA685">
              <wp:simplePos x="0" y="0"/>
              <wp:positionH relativeFrom="column">
                <wp:posOffset>5231798</wp:posOffset>
              </wp:positionH>
              <wp:positionV relativeFrom="paragraph">
                <wp:posOffset>1291325</wp:posOffset>
              </wp:positionV>
              <wp:extent cx="2010813" cy="8554624"/>
              <wp:effectExtent l="0" t="0" r="0" b="0"/>
              <wp:wrapNone/>
              <wp:docPr id="1350614316" name="Zone de texte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10813" cy="8554624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sdt>
                          <w:sdtPr>
                            <w:rPr>
                              <w:color w:val="FFFFFF" w:themeColor="light1"/>
                              <w:sz w:val="20"/>
                              <w:szCs w:val="24"/>
                              <w:lang w:eastAsia="en-US"/>
                            </w:rPr>
                            <w:id w:val="-247498947"/>
                            <w:docPartObj>
                              <w:docPartGallery w:val="Table of Contents"/>
                              <w:docPartUnique/>
                            </w:docPartObj>
                          </w:sdtPr>
                          <w:sdtEndPr>
                            <w:rPr>
                              <w:sz w:val="16"/>
                              <w:szCs w:val="16"/>
                            </w:rPr>
                          </w:sdtEndPr>
                          <w:sdtContent>
                            <w:p w14:paraId="4E83865F" w14:textId="059CE4AC" w:rsidR="00763BCC" w:rsidRPr="008200DC" w:rsidRDefault="00763BCC" w:rsidP="008E3FC9">
                              <w:pPr>
                                <w:pStyle w:val="En-ttedetabledesmatires"/>
                                <w:ind w:left="142" w:hanging="142"/>
                                <w:rPr>
                                  <w:color w:val="FFFFFF" w:themeColor="light1"/>
                                </w:rPr>
                              </w:pPr>
                              <w:r w:rsidRPr="008200DC">
                                <w:rPr>
                                  <w:color w:val="FFFFFF" w:themeColor="light1"/>
                                </w:rPr>
                                <w:t>Sommaire</w:t>
                              </w:r>
                            </w:p>
                            <w:p w14:paraId="3F967FE5" w14:textId="284F651F" w:rsidR="008E3FC9" w:rsidRDefault="00763BCC" w:rsidP="008E3FC9">
                              <w:pPr>
                                <w:pStyle w:val="TM1"/>
                                <w:tabs>
                                  <w:tab w:val="right" w:leader="dot" w:pos="11176"/>
                                </w:tabs>
                                <w:ind w:left="142"/>
                                <w:rPr>
                                  <w:rFonts w:asciiTheme="minorHAnsi" w:hAnsiTheme="minorHAnsi"/>
                                  <w:b w:val="0"/>
                                  <w:noProof/>
                                  <w:color w:val="auto"/>
                                  <w:kern w:val="2"/>
                                  <w:sz w:val="24"/>
                                  <w:szCs w:val="24"/>
                                  <w:lang w:eastAsia="fr-FR"/>
                                  <w14:ligatures w14:val="standardContextual"/>
                                </w:rPr>
                              </w:pPr>
                              <w:r w:rsidRPr="008200DC">
                                <w:rPr>
                                  <w:color w:val="FFFFFF" w:themeColor="light1"/>
                                </w:rPr>
                                <w:fldChar w:fldCharType="begin"/>
                              </w:r>
                              <w:r w:rsidRPr="008200DC">
                                <w:rPr>
                                  <w:color w:val="FFFFFF" w:themeColor="light1"/>
                                </w:rPr>
                                <w:instrText xml:space="preserve"> TOC \o "1-3" \h \z \u </w:instrText>
                              </w:r>
                              <w:r w:rsidRPr="008200DC">
                                <w:rPr>
                                  <w:color w:val="FFFFFF" w:themeColor="light1"/>
                                </w:rPr>
                                <w:fldChar w:fldCharType="separate"/>
                              </w:r>
                              <w:hyperlink w:anchor="_Toc214443469" w:history="1">
                                <w:r w:rsidR="008E3FC9" w:rsidRPr="00E53999">
                                  <w:rPr>
                                    <w:rStyle w:val="Lienhypertexte"/>
                                    <w:noProof/>
                                  </w:rPr>
                                  <w:t>Synthèse</w:t>
                                </w:r>
                                <w:r w:rsidR="008E3FC9">
                                  <w:rPr>
                                    <w:noProof/>
                                    <w:webHidden/>
                                  </w:rPr>
                                  <w:tab/>
                                </w:r>
                                <w:r w:rsidR="008E3FC9">
                                  <w:rPr>
                                    <w:noProof/>
                                    <w:webHidden/>
                                  </w:rPr>
                                  <w:fldChar w:fldCharType="begin"/>
                                </w:r>
                                <w:r w:rsidR="008E3FC9">
                                  <w:rPr>
                                    <w:noProof/>
                                    <w:webHidden/>
                                  </w:rPr>
                                  <w:instrText xml:space="preserve"> PAGEREF _Toc214443469 \h </w:instrText>
                                </w:r>
                                <w:r w:rsidR="008E3FC9">
                                  <w:rPr>
                                    <w:noProof/>
                                    <w:webHidden/>
                                  </w:rPr>
                                  <w:fldChar w:fldCharType="separate"/>
                                </w:r>
                                <w:r w:rsidR="005C06C6">
                                  <w:rPr>
                                    <w:b w:val="0"/>
                                    <w:bCs/>
                                    <w:noProof/>
                                    <w:webHidden/>
                                  </w:rPr>
                                  <w:t>Erreur ! Signet non défini.</w:t>
                                </w:r>
                                <w:r w:rsidR="008E3FC9">
                                  <w:rPr>
                                    <w:noProof/>
                                    <w:webHidden/>
                                  </w:rPr>
                                  <w:fldChar w:fldCharType="end"/>
                                </w:r>
                              </w:hyperlink>
                            </w:p>
                            <w:p w14:paraId="0BB55B25" w14:textId="53FF606F" w:rsidR="008E3FC9" w:rsidRDefault="008E3FC9" w:rsidP="008E3FC9">
                              <w:pPr>
                                <w:pStyle w:val="TM1"/>
                                <w:tabs>
                                  <w:tab w:val="right" w:leader="dot" w:pos="11176"/>
                                </w:tabs>
                                <w:ind w:left="142"/>
                                <w:rPr>
                                  <w:rFonts w:asciiTheme="minorHAnsi" w:hAnsiTheme="minorHAnsi"/>
                                  <w:b w:val="0"/>
                                  <w:noProof/>
                                  <w:color w:val="auto"/>
                                  <w:kern w:val="2"/>
                                  <w:sz w:val="24"/>
                                  <w:szCs w:val="24"/>
                                  <w:lang w:eastAsia="fr-FR"/>
                                  <w14:ligatures w14:val="standardContextual"/>
                                </w:rPr>
                              </w:pPr>
                              <w:hyperlink w:anchor="_Toc214443470" w:history="1">
                                <w:r w:rsidRPr="00E53999">
                                  <w:rPr>
                                    <w:rStyle w:val="Lienhypertexte"/>
                                    <w:noProof/>
                                    <w:lang w:val="en-US" w:bidi="fr-FR"/>
                                  </w:rPr>
                                  <w:t>Données météorologiques</w:t>
                                </w:r>
                                <w:r>
                                  <w:rPr>
                                    <w:noProof/>
                                    <w:webHidden/>
                                  </w:rPr>
                                  <w:tab/>
                                </w:r>
                                <w:r>
                                  <w:rPr>
                                    <w:noProof/>
                                    <w:webHidden/>
                                  </w:rPr>
                                  <w:fldChar w:fldCharType="begin"/>
                                </w:r>
                                <w:r>
                                  <w:rPr>
                                    <w:noProof/>
                                    <w:webHidden/>
                                  </w:rPr>
                                  <w:instrText xml:space="preserve"> PAGEREF _Toc214443470 \h </w:instrText>
                                </w:r>
                                <w:r>
                                  <w:rPr>
                                    <w:noProof/>
                                    <w:webHidden/>
                                  </w:rPr>
                                  <w:fldChar w:fldCharType="separate"/>
                                </w:r>
                                <w:r w:rsidR="005C06C6">
                                  <w:rPr>
                                    <w:b w:val="0"/>
                                    <w:bCs/>
                                    <w:noProof/>
                                    <w:webHidden/>
                                  </w:rPr>
                                  <w:t>Erreur ! Signet non défini.</w:t>
                                </w:r>
                                <w:r>
                                  <w:rPr>
                                    <w:noProof/>
                                    <w:webHidden/>
                                  </w:rPr>
                                  <w:fldChar w:fldCharType="end"/>
                                </w:r>
                              </w:hyperlink>
                            </w:p>
                            <w:p w14:paraId="477663F2" w14:textId="22827898" w:rsidR="008E3FC9" w:rsidRDefault="008E3FC9" w:rsidP="008E3FC9">
                              <w:pPr>
                                <w:pStyle w:val="TM1"/>
                                <w:tabs>
                                  <w:tab w:val="right" w:leader="dot" w:pos="11176"/>
                                </w:tabs>
                                <w:ind w:left="142"/>
                                <w:rPr>
                                  <w:rFonts w:asciiTheme="minorHAnsi" w:hAnsiTheme="minorHAnsi"/>
                                  <w:b w:val="0"/>
                                  <w:noProof/>
                                  <w:color w:val="auto"/>
                                  <w:kern w:val="2"/>
                                  <w:sz w:val="24"/>
                                  <w:szCs w:val="24"/>
                                  <w:lang w:eastAsia="fr-FR"/>
                                  <w14:ligatures w14:val="standardContextual"/>
                                </w:rPr>
                              </w:pPr>
                              <w:hyperlink w:anchor="_Toc214443471" w:history="1">
                                <w:r w:rsidRPr="00E53999">
                                  <w:rPr>
                                    <w:rStyle w:val="Lienhypertexte"/>
                                    <w:noProof/>
                                    <w:lang w:val="en-US" w:bidi="fr-FR"/>
                                  </w:rPr>
                                  <w:t>Données hydrologiques</w:t>
                                </w:r>
                                <w:r>
                                  <w:rPr>
                                    <w:noProof/>
                                    <w:webHidden/>
                                  </w:rPr>
                                  <w:tab/>
                                </w:r>
                                <w:r>
                                  <w:rPr>
                                    <w:noProof/>
                                    <w:webHidden/>
                                  </w:rPr>
                                  <w:fldChar w:fldCharType="begin"/>
                                </w:r>
                                <w:r>
                                  <w:rPr>
                                    <w:noProof/>
                                    <w:webHidden/>
                                  </w:rPr>
                                  <w:instrText xml:space="preserve"> PAGEREF _Toc214443471 \h </w:instrText>
                                </w:r>
                                <w:r>
                                  <w:rPr>
                                    <w:noProof/>
                                    <w:webHidden/>
                                  </w:rPr>
                                  <w:fldChar w:fldCharType="separate"/>
                                </w:r>
                                <w:r w:rsidR="005C06C6">
                                  <w:rPr>
                                    <w:b w:val="0"/>
                                    <w:bCs/>
                                    <w:noProof/>
                                    <w:webHidden/>
                                  </w:rPr>
                                  <w:t>Erreur ! Signet non défini.</w:t>
                                </w:r>
                                <w:r>
                                  <w:rPr>
                                    <w:noProof/>
                                    <w:webHidden/>
                                  </w:rPr>
                                  <w:fldChar w:fldCharType="end"/>
                                </w:r>
                              </w:hyperlink>
                            </w:p>
                            <w:p w14:paraId="23E51C06" w14:textId="13997F48" w:rsidR="008E3FC9" w:rsidRDefault="008E3FC9" w:rsidP="008E3FC9">
                              <w:pPr>
                                <w:pStyle w:val="TM1"/>
                                <w:tabs>
                                  <w:tab w:val="right" w:leader="dot" w:pos="11176"/>
                                </w:tabs>
                                <w:ind w:left="142"/>
                                <w:rPr>
                                  <w:rFonts w:asciiTheme="minorHAnsi" w:hAnsiTheme="minorHAnsi"/>
                                  <w:b w:val="0"/>
                                  <w:noProof/>
                                  <w:color w:val="auto"/>
                                  <w:kern w:val="2"/>
                                  <w:sz w:val="24"/>
                                  <w:szCs w:val="24"/>
                                  <w:lang w:eastAsia="fr-FR"/>
                                  <w14:ligatures w14:val="standardContextual"/>
                                </w:rPr>
                              </w:pPr>
                              <w:hyperlink w:anchor="_Toc214443472" w:history="1">
                                <w:r w:rsidRPr="00E53999">
                                  <w:rPr>
                                    <w:rStyle w:val="Lienhypertexte"/>
                                    <w:noProof/>
                                    <w:lang w:bidi="fr-FR"/>
                                  </w:rPr>
                                  <w:t>Jaugeages des cours d'eau</w:t>
                                </w:r>
                                <w:r>
                                  <w:rPr>
                                    <w:noProof/>
                                    <w:webHidden/>
                                  </w:rPr>
                                  <w:tab/>
                                </w:r>
                                <w:r>
                                  <w:rPr>
                                    <w:noProof/>
                                    <w:webHidden/>
                                  </w:rPr>
                                  <w:fldChar w:fldCharType="begin"/>
                                </w:r>
                                <w:r>
                                  <w:rPr>
                                    <w:noProof/>
                                    <w:webHidden/>
                                  </w:rPr>
                                  <w:instrText xml:space="preserve"> PAGEREF _Toc214443472 \h </w:instrText>
                                </w:r>
                                <w:r>
                                  <w:rPr>
                                    <w:noProof/>
                                    <w:webHidden/>
                                  </w:rPr>
                                  <w:fldChar w:fldCharType="separate"/>
                                </w:r>
                                <w:r w:rsidR="005C06C6">
                                  <w:rPr>
                                    <w:b w:val="0"/>
                                    <w:bCs/>
                                    <w:noProof/>
                                    <w:webHidden/>
                                  </w:rPr>
                                  <w:t>Erreur ! Signet non défini.</w:t>
                                </w:r>
                                <w:r>
                                  <w:rPr>
                                    <w:noProof/>
                                    <w:webHidden/>
                                  </w:rPr>
                                  <w:fldChar w:fldCharType="end"/>
                                </w:r>
                              </w:hyperlink>
                            </w:p>
                            <w:p w14:paraId="2770D53E" w14:textId="1BE98293" w:rsidR="008E3FC9" w:rsidRDefault="008E3FC9" w:rsidP="008E3FC9">
                              <w:pPr>
                                <w:pStyle w:val="TM1"/>
                                <w:tabs>
                                  <w:tab w:val="right" w:leader="dot" w:pos="11176"/>
                                </w:tabs>
                                <w:ind w:left="142"/>
                                <w:rPr>
                                  <w:rFonts w:asciiTheme="minorHAnsi" w:hAnsiTheme="minorHAnsi"/>
                                  <w:b w:val="0"/>
                                  <w:noProof/>
                                  <w:color w:val="auto"/>
                                  <w:kern w:val="2"/>
                                  <w:sz w:val="24"/>
                                  <w:szCs w:val="24"/>
                                  <w:lang w:eastAsia="fr-FR"/>
                                  <w14:ligatures w14:val="standardContextual"/>
                                </w:rPr>
                              </w:pPr>
                              <w:hyperlink w:anchor="_Toc214443473" w:history="1">
                                <w:r w:rsidRPr="00E53999">
                                  <w:rPr>
                                    <w:rStyle w:val="Lienhypertexte"/>
                                    <w:noProof/>
                                    <w:lang w:bidi="fr-FR"/>
                                  </w:rPr>
                                  <w:t>Température des cours d'eau</w:t>
                                </w:r>
                                <w:r>
                                  <w:rPr>
                                    <w:noProof/>
                                    <w:webHidden/>
                                  </w:rPr>
                                  <w:tab/>
                                </w:r>
                                <w:r>
                                  <w:rPr>
                                    <w:noProof/>
                                    <w:webHidden/>
                                  </w:rPr>
                                  <w:fldChar w:fldCharType="begin"/>
                                </w:r>
                                <w:r>
                                  <w:rPr>
                                    <w:noProof/>
                                    <w:webHidden/>
                                  </w:rPr>
                                  <w:instrText xml:space="preserve"> PAGEREF _Toc214443473 \h </w:instrText>
                                </w:r>
                                <w:r>
                                  <w:rPr>
                                    <w:noProof/>
                                    <w:webHidden/>
                                  </w:rPr>
                                  <w:fldChar w:fldCharType="separate"/>
                                </w:r>
                                <w:r w:rsidR="005C06C6">
                                  <w:rPr>
                                    <w:b w:val="0"/>
                                    <w:bCs/>
                                    <w:noProof/>
                                    <w:webHidden/>
                                  </w:rPr>
                                  <w:t>Erreur ! Signet non défini.</w:t>
                                </w:r>
                                <w:r>
                                  <w:rPr>
                                    <w:noProof/>
                                    <w:webHidden/>
                                  </w:rPr>
                                  <w:fldChar w:fldCharType="end"/>
                                </w:r>
                              </w:hyperlink>
                            </w:p>
                            <w:p w14:paraId="2EB174CE" w14:textId="1FE0FC6C" w:rsidR="008E3FC9" w:rsidRDefault="008E3FC9" w:rsidP="008E3FC9">
                              <w:pPr>
                                <w:pStyle w:val="TM1"/>
                                <w:tabs>
                                  <w:tab w:val="right" w:leader="dot" w:pos="11176"/>
                                </w:tabs>
                                <w:ind w:left="142"/>
                                <w:rPr>
                                  <w:rFonts w:asciiTheme="minorHAnsi" w:hAnsiTheme="minorHAnsi"/>
                                  <w:b w:val="0"/>
                                  <w:noProof/>
                                  <w:color w:val="auto"/>
                                  <w:kern w:val="2"/>
                                  <w:sz w:val="24"/>
                                  <w:szCs w:val="24"/>
                                  <w:lang w:eastAsia="fr-FR"/>
                                  <w14:ligatures w14:val="standardContextual"/>
                                </w:rPr>
                              </w:pPr>
                              <w:hyperlink w:anchor="_Toc214443474" w:history="1">
                                <w:r w:rsidRPr="00E53999">
                                  <w:rPr>
                                    <w:rStyle w:val="Lienhypertexte"/>
                                    <w:noProof/>
                                    <w:lang w:bidi="fr-FR"/>
                                  </w:rPr>
                                  <w:t>Situation ONDE</w:t>
                                </w:r>
                                <w:r>
                                  <w:rPr>
                                    <w:noProof/>
                                    <w:webHidden/>
                                  </w:rPr>
                                  <w:tab/>
                                </w:r>
                                <w:r>
                                  <w:rPr>
                                    <w:noProof/>
                                    <w:webHidden/>
                                  </w:rPr>
                                  <w:fldChar w:fldCharType="begin"/>
                                </w:r>
                                <w:r>
                                  <w:rPr>
                                    <w:noProof/>
                                    <w:webHidden/>
                                  </w:rPr>
                                  <w:instrText xml:space="preserve"> PAGEREF _Toc214443474 \h </w:instrText>
                                </w:r>
                                <w:r>
                                  <w:rPr>
                                    <w:noProof/>
                                    <w:webHidden/>
                                  </w:rPr>
                                  <w:fldChar w:fldCharType="separate"/>
                                </w:r>
                                <w:r w:rsidR="005C06C6">
                                  <w:rPr>
                                    <w:b w:val="0"/>
                                    <w:bCs/>
                                    <w:noProof/>
                                    <w:webHidden/>
                                  </w:rPr>
                                  <w:t>Erreur ! Signet non défini.</w:t>
                                </w:r>
                                <w:r>
                                  <w:rPr>
                                    <w:noProof/>
                                    <w:webHidden/>
                                  </w:rPr>
                                  <w:fldChar w:fldCharType="end"/>
                                </w:r>
                              </w:hyperlink>
                            </w:p>
                            <w:p w14:paraId="68DACF09" w14:textId="682E1C62" w:rsidR="008E3FC9" w:rsidRDefault="008E3FC9" w:rsidP="008E3FC9">
                              <w:pPr>
                                <w:pStyle w:val="TM1"/>
                                <w:tabs>
                                  <w:tab w:val="right" w:leader="dot" w:pos="11176"/>
                                </w:tabs>
                                <w:ind w:left="142"/>
                                <w:rPr>
                                  <w:rFonts w:asciiTheme="minorHAnsi" w:hAnsiTheme="minorHAnsi"/>
                                  <w:b w:val="0"/>
                                  <w:noProof/>
                                  <w:color w:val="auto"/>
                                  <w:kern w:val="2"/>
                                  <w:sz w:val="24"/>
                                  <w:szCs w:val="24"/>
                                  <w:lang w:eastAsia="fr-FR"/>
                                  <w14:ligatures w14:val="standardContextual"/>
                                </w:rPr>
                              </w:pPr>
                              <w:hyperlink w:anchor="_Toc214443475" w:history="1">
                                <w:r w:rsidRPr="00E53999">
                                  <w:rPr>
                                    <w:rStyle w:val="Lienhypertexte"/>
                                    <w:noProof/>
                                    <w:lang w:val="en-US" w:bidi="fr-FR"/>
                                  </w:rPr>
                                  <w:t>Communications externes</w:t>
                                </w:r>
                                <w:r>
                                  <w:rPr>
                                    <w:noProof/>
                                    <w:webHidden/>
                                  </w:rPr>
                                  <w:tab/>
                                </w:r>
                                <w:r>
                                  <w:rPr>
                                    <w:noProof/>
                                    <w:webHidden/>
                                  </w:rPr>
                                  <w:fldChar w:fldCharType="begin"/>
                                </w:r>
                                <w:r>
                                  <w:rPr>
                                    <w:noProof/>
                                    <w:webHidden/>
                                  </w:rPr>
                                  <w:instrText xml:space="preserve"> PAGEREF _Toc214443475 \h </w:instrText>
                                </w:r>
                                <w:r w:rsidR="0064666A">
                                  <w:rPr>
                                    <w:noProof/>
                                    <w:webHidden/>
                                  </w:rPr>
                                </w:r>
                                <w:r>
                                  <w:rPr>
                                    <w:noProof/>
                                    <w:webHidden/>
                                  </w:rPr>
                                  <w:fldChar w:fldCharType="separate"/>
                                </w:r>
                                <w:r w:rsidR="005C06C6">
                                  <w:rPr>
                                    <w:noProof/>
                                    <w:webHidden/>
                                  </w:rPr>
                                  <w:t>1</w:t>
                                </w:r>
                                <w:r>
                                  <w:rPr>
                                    <w:noProof/>
                                    <w:webHidden/>
                                  </w:rPr>
                                  <w:fldChar w:fldCharType="end"/>
                                </w:r>
                              </w:hyperlink>
                            </w:p>
                            <w:p w14:paraId="28F63BF9" w14:textId="2D45820F" w:rsidR="00A334A4" w:rsidRPr="008927E6" w:rsidRDefault="00763BCC" w:rsidP="008E3FC9">
                              <w:pPr>
                                <w:pBdr>
                                  <w:bottom w:val="single" w:sz="12" w:space="1" w:color="auto"/>
                                </w:pBdr>
                                <w:ind w:left="142" w:hanging="142"/>
                                <w:rPr>
                                  <w:rFonts w:asciiTheme="minorHAnsi" w:hAnsiTheme="minorHAnsi"/>
                                  <w:b/>
                                  <w:bCs/>
                                  <w:color w:val="FFFFFF" w:themeColor="background1"/>
                                </w:rPr>
                              </w:pPr>
                              <w:r w:rsidRPr="008200DC">
                                <w:rPr>
                                  <w:b/>
                                  <w:bCs/>
                                  <w:color w:val="FFFFFF" w:themeColor="light1"/>
                                </w:rPr>
                                <w:fldChar w:fldCharType="end"/>
                              </w:r>
                            </w:p>
                            <w:p w14:paraId="44E4F6EF" w14:textId="04861617" w:rsidR="00A334A4" w:rsidRPr="00A334A4" w:rsidRDefault="00A334A4" w:rsidP="008E3FC9">
                              <w:pPr>
                                <w:ind w:left="142" w:hanging="142"/>
                                <w:rPr>
                                  <w:rFonts w:cs="Open Sans"/>
                                  <w:b/>
                                  <w:bCs/>
                                  <w:color w:val="FFFFFF" w:themeColor="light1"/>
                                  <w:sz w:val="21"/>
                                </w:rPr>
                              </w:pPr>
                              <w:r w:rsidRPr="00A334A4">
                                <w:rPr>
                                  <w:rFonts w:cs="Open Sans"/>
                                  <w:b/>
                                  <w:bCs/>
                                  <w:color w:val="FFFFFF" w:themeColor="light1"/>
                                  <w:sz w:val="28"/>
                                  <w:szCs w:val="28"/>
                                </w:rPr>
                                <w:t>LIENS UTILES</w:t>
                              </w:r>
                            </w:p>
                            <w:p w14:paraId="1EE1FF73" w14:textId="77777777" w:rsidR="00A334A4" w:rsidRPr="008E3FC9" w:rsidRDefault="00A334A4" w:rsidP="008E3FC9">
                              <w:pPr>
                                <w:ind w:left="142"/>
                                <w:rPr>
                                  <w:rFonts w:cs="Open Sans"/>
                                  <w:b/>
                                  <w:bCs/>
                                  <w:color w:val="FFFFFF" w:themeColor="light1"/>
                                  <w:sz w:val="16"/>
                                  <w:szCs w:val="16"/>
                                </w:rPr>
                              </w:pPr>
                              <w:r w:rsidRPr="008E3FC9">
                                <w:rPr>
                                  <w:rFonts w:cs="Open Sans"/>
                                  <w:b/>
                                  <w:bCs/>
                                  <w:color w:val="FFFFFF" w:themeColor="light1"/>
                                  <w:sz w:val="16"/>
                                  <w:szCs w:val="16"/>
                                </w:rPr>
                                <w:t>VigiEau</w:t>
                              </w:r>
                            </w:p>
                            <w:p w14:paraId="36F8B77A" w14:textId="1A9201B7" w:rsidR="00A334A4" w:rsidRPr="00A334A4" w:rsidRDefault="00A334A4" w:rsidP="008E3FC9">
                              <w:pPr>
                                <w:spacing w:before="0" w:after="0"/>
                                <w:ind w:left="142"/>
                                <w:rPr>
                                  <w:rFonts w:cs="Open Sans"/>
                                  <w:color w:val="FFFFFF" w:themeColor="light1"/>
                                  <w:sz w:val="16"/>
                                  <w:szCs w:val="16"/>
                                </w:rPr>
                              </w:pPr>
                              <w:r w:rsidRPr="00A334A4">
                                <w:rPr>
                                  <w:rFonts w:cs="Open Sans"/>
                                  <w:color w:val="FFFFFF" w:themeColor="light1"/>
                                  <w:sz w:val="16"/>
                                  <w:szCs w:val="16"/>
                                </w:rPr>
                                <w:t>Site de l’information</w:t>
                              </w:r>
                            </w:p>
                            <w:p w14:paraId="622AE7C9" w14:textId="01021A43" w:rsidR="00A334A4" w:rsidRPr="00A334A4" w:rsidRDefault="008E3FC9" w:rsidP="008E3FC9">
                              <w:pPr>
                                <w:spacing w:before="0" w:after="0"/>
                                <w:ind w:left="142"/>
                                <w:rPr>
                                  <w:rFonts w:cs="Open Sans"/>
                                  <w:color w:val="FFFFFF" w:themeColor="light1"/>
                                  <w:sz w:val="16"/>
                                  <w:szCs w:val="16"/>
                                </w:rPr>
                              </w:pPr>
                              <w:hyperlink r:id="rId2" w:history="1">
                                <w:r w:rsidRPr="00A945BD">
                                  <w:rPr>
                                    <w:rStyle w:val="Lienhypertexte"/>
                                    <w:rFonts w:cs="Open Sans"/>
                                    <w:szCs w:val="16"/>
                                  </w:rPr>
                                  <w:t>https://vigieau.gouv.fr</w:t>
                                </w:r>
                              </w:hyperlink>
                            </w:p>
                            <w:p w14:paraId="5F11A356" w14:textId="556D6E3C" w:rsidR="00A334A4" w:rsidRPr="008E3FC9" w:rsidRDefault="00A334A4" w:rsidP="008E3FC9">
                              <w:pPr>
                                <w:ind w:left="142"/>
                                <w:rPr>
                                  <w:rFonts w:cs="Open Sans"/>
                                  <w:b/>
                                  <w:bCs/>
                                  <w:color w:val="FFFFFF" w:themeColor="light1"/>
                                  <w:sz w:val="16"/>
                                  <w:szCs w:val="16"/>
                                </w:rPr>
                              </w:pPr>
                              <w:r w:rsidRPr="008E3FC9">
                                <w:rPr>
                                  <w:rFonts w:cs="Open Sans"/>
                                  <w:b/>
                                  <w:bCs/>
                                  <w:color w:val="FFFFFF" w:themeColor="light1"/>
                                  <w:sz w:val="16"/>
                                  <w:szCs w:val="16"/>
                                </w:rPr>
                                <w:t>VigiCrues</w:t>
                              </w:r>
                            </w:p>
                            <w:p w14:paraId="6281E1E6" w14:textId="34B7A438" w:rsidR="00A334A4" w:rsidRPr="00A334A4" w:rsidRDefault="00A334A4" w:rsidP="008E3FC9">
                              <w:pPr>
                                <w:spacing w:before="0" w:after="0"/>
                                <w:ind w:left="142"/>
                                <w:rPr>
                                  <w:rFonts w:cs="Open Sans"/>
                                  <w:color w:val="FFFFFF" w:themeColor="light1"/>
                                  <w:sz w:val="16"/>
                                  <w:szCs w:val="16"/>
                                </w:rPr>
                              </w:pPr>
                              <w:r w:rsidRPr="00A334A4">
                                <w:rPr>
                                  <w:rFonts w:cs="Open Sans"/>
                                  <w:color w:val="FFFFFF" w:themeColor="light1"/>
                                  <w:sz w:val="16"/>
                                  <w:szCs w:val="16"/>
                                </w:rPr>
                                <w:t>Service d’information sur le</w:t>
                              </w:r>
                              <w:r>
                                <w:rPr>
                                  <w:rFonts w:cs="Open Sans"/>
                                  <w:color w:val="FFFFFF" w:themeColor="ligh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 w:rsidRPr="00A334A4">
                                <w:rPr>
                                  <w:rFonts w:cs="Open Sans"/>
                                  <w:color w:val="FFFFFF" w:themeColor="light1"/>
                                  <w:sz w:val="16"/>
                                  <w:szCs w:val="16"/>
                                </w:rPr>
                                <w:t>risque</w:t>
                              </w:r>
                              <w:r w:rsidR="00C6462A">
                                <w:rPr>
                                  <w:rFonts w:cs="Open Sans"/>
                                  <w:color w:val="FFFFFF" w:themeColor="ligh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 w:rsidRPr="00A334A4">
                                <w:rPr>
                                  <w:rFonts w:cs="Open Sans"/>
                                  <w:color w:val="FFFFFF" w:themeColor="light1"/>
                                  <w:sz w:val="16"/>
                                  <w:szCs w:val="16"/>
                                </w:rPr>
                                <w:t>de crues des principaux</w:t>
                              </w:r>
                              <w:r>
                                <w:rPr>
                                  <w:rFonts w:cs="Open Sans"/>
                                  <w:color w:val="FFFFFF" w:themeColor="ligh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 w:rsidRPr="00A334A4">
                                <w:rPr>
                                  <w:rFonts w:cs="Open Sans"/>
                                  <w:color w:val="FFFFFF" w:themeColor="light1"/>
                                  <w:sz w:val="16"/>
                                  <w:szCs w:val="16"/>
                                </w:rPr>
                                <w:t>cours d'eau</w:t>
                              </w:r>
                            </w:p>
                            <w:p w14:paraId="2BC41A89" w14:textId="013CD373" w:rsidR="00A334A4" w:rsidRPr="00A334A4" w:rsidRDefault="00A334A4" w:rsidP="008E3FC9">
                              <w:pPr>
                                <w:spacing w:before="0" w:after="0"/>
                                <w:ind w:left="142"/>
                                <w:rPr>
                                  <w:rFonts w:cs="Open Sans"/>
                                  <w:color w:val="FFFFFF" w:themeColor="light1"/>
                                  <w:sz w:val="16"/>
                                  <w:szCs w:val="16"/>
                                </w:rPr>
                              </w:pPr>
                              <w:hyperlink r:id="rId3" w:history="1">
                                <w:r w:rsidRPr="00A334A4">
                                  <w:rPr>
                                    <w:rStyle w:val="Lienhypertexte"/>
                                    <w:rFonts w:cs="Open Sans"/>
                                    <w:szCs w:val="16"/>
                                  </w:rPr>
                                  <w:t>https://www.vigicrues.gouv.fr/</w:t>
                                </w:r>
                              </w:hyperlink>
                            </w:p>
                            <w:p w14:paraId="42B3FBCD" w14:textId="69B0EFA9" w:rsidR="00A334A4" w:rsidRPr="008E3FC9" w:rsidRDefault="00A334A4" w:rsidP="008E3FC9">
                              <w:pPr>
                                <w:ind w:left="142"/>
                                <w:rPr>
                                  <w:rFonts w:cs="Open Sans"/>
                                  <w:b/>
                                  <w:bCs/>
                                  <w:color w:val="FFFFFF" w:themeColor="light1"/>
                                  <w:sz w:val="16"/>
                                  <w:szCs w:val="16"/>
                                </w:rPr>
                              </w:pPr>
                              <w:r w:rsidRPr="008E3FC9">
                                <w:rPr>
                                  <w:rFonts w:cs="Open Sans"/>
                                  <w:b/>
                                  <w:bCs/>
                                  <w:color w:val="FFFFFF" w:themeColor="light1"/>
                                  <w:sz w:val="16"/>
                                  <w:szCs w:val="16"/>
                                </w:rPr>
                                <w:t>HydroPortail</w:t>
                              </w:r>
                            </w:p>
                            <w:p w14:paraId="53AED8C1" w14:textId="629E63D8" w:rsidR="00A334A4" w:rsidRPr="00A334A4" w:rsidRDefault="00A334A4" w:rsidP="008E3FC9">
                              <w:pPr>
                                <w:spacing w:before="0" w:after="0"/>
                                <w:ind w:left="142"/>
                                <w:rPr>
                                  <w:rFonts w:cs="Open Sans"/>
                                  <w:color w:val="FFFFFF" w:themeColor="light1"/>
                                  <w:sz w:val="16"/>
                                  <w:szCs w:val="16"/>
                                </w:rPr>
                              </w:pPr>
                              <w:r w:rsidRPr="00A334A4">
                                <w:rPr>
                                  <w:rFonts w:cs="Open Sans"/>
                                  <w:color w:val="FFFFFF" w:themeColor="light1"/>
                                  <w:sz w:val="16"/>
                                  <w:szCs w:val="16"/>
                                </w:rPr>
                                <w:t>Données hydrométriques</w:t>
                              </w:r>
                              <w:r>
                                <w:rPr>
                                  <w:rFonts w:cs="Open Sans"/>
                                  <w:color w:val="FFFFFF" w:themeColor="ligh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 w:rsidRPr="00A334A4">
                                <w:rPr>
                                  <w:rFonts w:cs="Open Sans"/>
                                  <w:color w:val="FFFFFF" w:themeColor="light1"/>
                                  <w:sz w:val="16"/>
                                  <w:szCs w:val="16"/>
                                </w:rPr>
                                <w:t>(brutes temps réel, pré-validées</w:t>
                              </w:r>
                              <w:r>
                                <w:rPr>
                                  <w:rFonts w:cs="Open Sans"/>
                                  <w:color w:val="FFFFFF" w:themeColor="ligh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 w:rsidRPr="00A334A4">
                                <w:rPr>
                                  <w:rFonts w:cs="Open Sans"/>
                                  <w:color w:val="FFFFFF" w:themeColor="light1"/>
                                  <w:sz w:val="16"/>
                                  <w:szCs w:val="16"/>
                                </w:rPr>
                                <w:t>et validées)</w:t>
                              </w:r>
                            </w:p>
                            <w:p w14:paraId="75BE5819" w14:textId="6526177C" w:rsidR="00A334A4" w:rsidRPr="00A334A4" w:rsidRDefault="00A334A4" w:rsidP="008E3FC9">
                              <w:pPr>
                                <w:spacing w:before="0" w:after="0"/>
                                <w:ind w:left="142"/>
                                <w:rPr>
                                  <w:rFonts w:cs="Open Sans"/>
                                  <w:color w:val="FFFFFF" w:themeColor="light1"/>
                                  <w:sz w:val="16"/>
                                  <w:szCs w:val="16"/>
                                </w:rPr>
                              </w:pPr>
                              <w:hyperlink r:id="rId4" w:history="1">
                                <w:r w:rsidRPr="00A334A4">
                                  <w:rPr>
                                    <w:rStyle w:val="Lienhypertexte"/>
                                    <w:rFonts w:cs="Open Sans"/>
                                    <w:szCs w:val="16"/>
                                  </w:rPr>
                                  <w:t>http://www.hydro.eaufrance.fr/</w:t>
                                </w:r>
                              </w:hyperlink>
                            </w:p>
                            <w:p w14:paraId="0DCFADFC" w14:textId="77777777" w:rsidR="00A334A4" w:rsidRPr="008E3FC9" w:rsidRDefault="00A334A4" w:rsidP="008E3FC9">
                              <w:pPr>
                                <w:ind w:left="142"/>
                                <w:rPr>
                                  <w:rFonts w:cs="Open Sans"/>
                                  <w:b/>
                                  <w:bCs/>
                                  <w:color w:val="FFFFFF" w:themeColor="light1"/>
                                  <w:sz w:val="16"/>
                                  <w:szCs w:val="16"/>
                                </w:rPr>
                              </w:pPr>
                              <w:r w:rsidRPr="008E3FC9">
                                <w:rPr>
                                  <w:rFonts w:cs="Open Sans"/>
                                  <w:b/>
                                  <w:bCs/>
                                  <w:color w:val="FFFFFF" w:themeColor="light1"/>
                                  <w:sz w:val="16"/>
                                  <w:szCs w:val="16"/>
                                </w:rPr>
                                <w:t>ADES</w:t>
                              </w:r>
                            </w:p>
                            <w:p w14:paraId="2141A5DD" w14:textId="0A5377AB" w:rsidR="00A334A4" w:rsidRPr="00A334A4" w:rsidRDefault="00A334A4" w:rsidP="00C6462A">
                              <w:pPr>
                                <w:spacing w:before="0" w:after="0"/>
                                <w:ind w:left="142"/>
                                <w:rPr>
                                  <w:rFonts w:cs="Open Sans"/>
                                  <w:color w:val="FFFFFF" w:themeColor="light1"/>
                                  <w:sz w:val="16"/>
                                  <w:szCs w:val="16"/>
                                </w:rPr>
                              </w:pPr>
                              <w:r w:rsidRPr="00A334A4">
                                <w:rPr>
                                  <w:rFonts w:cs="Open Sans"/>
                                  <w:color w:val="FFFFFF" w:themeColor="light1"/>
                                  <w:sz w:val="16"/>
                                  <w:szCs w:val="16"/>
                                </w:rPr>
                                <w:t>Portail national d’accès aux</w:t>
                              </w:r>
                              <w:r w:rsidR="00C6462A">
                                <w:rPr>
                                  <w:rFonts w:cs="Open Sans"/>
                                  <w:color w:val="FFFFFF" w:themeColor="ligh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 w:rsidRPr="00A334A4">
                                <w:rPr>
                                  <w:rFonts w:cs="Open Sans"/>
                                  <w:color w:val="FFFFFF" w:themeColor="light1"/>
                                  <w:sz w:val="16"/>
                                  <w:szCs w:val="16"/>
                                </w:rPr>
                                <w:t>données sur les eaux</w:t>
                              </w:r>
                            </w:p>
                            <w:p w14:paraId="6408E5D8" w14:textId="3831A79E" w:rsidR="00A334A4" w:rsidRPr="00A334A4" w:rsidRDefault="00A334A4" w:rsidP="008E3FC9">
                              <w:pPr>
                                <w:spacing w:before="0" w:after="0"/>
                                <w:ind w:left="142"/>
                                <w:rPr>
                                  <w:rFonts w:cs="Open Sans"/>
                                  <w:color w:val="FFFFFF" w:themeColor="light1"/>
                                  <w:sz w:val="16"/>
                                  <w:szCs w:val="16"/>
                                </w:rPr>
                              </w:pPr>
                              <w:hyperlink r:id="rId5" w:history="1">
                                <w:r w:rsidRPr="00A334A4">
                                  <w:rPr>
                                    <w:rStyle w:val="Lienhypertexte"/>
                                    <w:rFonts w:cs="Open Sans"/>
                                    <w:szCs w:val="16"/>
                                  </w:rPr>
                                  <w:t>https://ades.eaufrance.fr/</w:t>
                                </w:r>
                              </w:hyperlink>
                            </w:p>
                            <w:p w14:paraId="73524D19" w14:textId="77777777" w:rsidR="00A334A4" w:rsidRPr="008E3FC9" w:rsidRDefault="00A334A4" w:rsidP="008E3FC9">
                              <w:pPr>
                                <w:ind w:left="142"/>
                                <w:rPr>
                                  <w:rFonts w:cs="Open Sans"/>
                                  <w:b/>
                                  <w:bCs/>
                                  <w:color w:val="FFFFFF" w:themeColor="light1"/>
                                  <w:sz w:val="16"/>
                                  <w:szCs w:val="16"/>
                                </w:rPr>
                              </w:pPr>
                              <w:r w:rsidRPr="008E3FC9">
                                <w:rPr>
                                  <w:rFonts w:cs="Open Sans"/>
                                  <w:b/>
                                  <w:bCs/>
                                  <w:color w:val="FFFFFF" w:themeColor="light1"/>
                                  <w:sz w:val="16"/>
                                  <w:szCs w:val="16"/>
                                </w:rPr>
                                <w:t>Naïades</w:t>
                              </w:r>
                            </w:p>
                            <w:p w14:paraId="7285100F" w14:textId="51DBAB40" w:rsidR="00A334A4" w:rsidRPr="00C6462A" w:rsidRDefault="00A334A4" w:rsidP="00C6462A">
                              <w:pPr>
                                <w:spacing w:before="0" w:after="0"/>
                                <w:ind w:left="142"/>
                                <w:rPr>
                                  <w:rFonts w:cs="Open Sans"/>
                                  <w:color w:val="FFFFFF" w:themeColor="light1"/>
                                  <w:sz w:val="16"/>
                                  <w:szCs w:val="16"/>
                                </w:rPr>
                              </w:pPr>
                              <w:r w:rsidRPr="00A334A4">
                                <w:rPr>
                                  <w:rFonts w:cs="Open Sans"/>
                                  <w:color w:val="FFFFFF" w:themeColor="light1"/>
                                  <w:sz w:val="16"/>
                                  <w:szCs w:val="16"/>
                                </w:rPr>
                                <w:t>Site des observations sur la</w:t>
                              </w:r>
                              <w:r w:rsidR="00C6462A">
                                <w:rPr>
                                  <w:rFonts w:cs="Open Sans"/>
                                  <w:color w:val="FFFFFF" w:themeColor="ligh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 w:rsidRPr="00A334A4">
                                <w:rPr>
                                  <w:rFonts w:cs="Open Sans"/>
                                  <w:color w:val="FFFFFF" w:themeColor="light1"/>
                                  <w:sz w:val="16"/>
                                  <w:szCs w:val="16"/>
                                </w:rPr>
                                <w:t>qualité des cours d'eau et des</w:t>
                              </w:r>
                              <w:r w:rsidR="00C6462A">
                                <w:rPr>
                                  <w:rFonts w:cs="Open Sans"/>
                                  <w:color w:val="FFFFFF" w:themeColor="ligh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 w:rsidRPr="00A334A4">
                                <w:rPr>
                                  <w:color w:val="FFFFFF" w:themeColor="light1"/>
                                  <w:sz w:val="16"/>
                                  <w:szCs w:val="16"/>
                                </w:rPr>
                                <w:t>plans d'eau de l'OFB</w:t>
                              </w:r>
                            </w:p>
                            <w:p w14:paraId="26C6B9CA" w14:textId="13894C7D" w:rsidR="00763BCC" w:rsidRPr="00A334A4" w:rsidRDefault="00A334A4" w:rsidP="008E3FC9">
                              <w:pPr>
                                <w:spacing w:before="0" w:after="0"/>
                                <w:ind w:left="142"/>
                                <w:rPr>
                                  <w:color w:val="FFFFFF" w:themeColor="light1"/>
                                  <w:sz w:val="16"/>
                                  <w:szCs w:val="16"/>
                                </w:rPr>
                              </w:pPr>
                              <w:hyperlink r:id="rId6" w:history="1">
                                <w:r w:rsidRPr="00A334A4">
                                  <w:rPr>
                                    <w:rStyle w:val="Lienhypertexte"/>
                                    <w:szCs w:val="16"/>
                                  </w:rPr>
                                  <w:t>https://naiades.</w:t>
                                </w:r>
                                <w:r w:rsidRPr="00F27609">
                                  <w:rPr>
                                    <w:rStyle w:val="Lienhypertexte"/>
                                  </w:rPr>
                                  <w:t>eaufrance</w:t>
                                </w:r>
                                <w:r w:rsidRPr="00A334A4">
                                  <w:rPr>
                                    <w:rStyle w:val="Lienhypertexte"/>
                                    <w:szCs w:val="16"/>
                                  </w:rPr>
                                  <w:t>.fr/</w:t>
                                </w:r>
                              </w:hyperlink>
                            </w:p>
                          </w:sdtContent>
                        </w:sdt>
                        <w:p w14:paraId="1450BC97" w14:textId="77777777" w:rsidR="00763BCC" w:rsidRPr="00A334A4" w:rsidRDefault="00763BCC">
                          <w:pPr>
                            <w:rPr>
                              <w:color w:val="FFFFFF" w:themeColor="light1"/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00DC73D" id="_x0000_t202" coordsize="21600,21600" o:spt="202" path="m,l,21600r21600,l21600,xe">
              <v:stroke joinstyle="miter"/>
              <v:path gradientshapeok="t" o:connecttype="rect"/>
            </v:shapetype>
            <v:shape id="Zone de texte 4" o:spid="_x0000_s1027" type="#_x0000_t202" style="position:absolute;margin-left:411.95pt;margin-top:101.7pt;width:158.35pt;height:673.6pt;z-index:2517698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" filled="f" stroked="f" strokeweight=".5pt">
              <v:textbox>
                <w:txbxContent>
                  <w:sdt>
                    <w:sdtPr>
                      <w:rPr>
                        <w:color w:val="FFFFFF" w:themeColor="light1"/>
                        <w:sz w:val="20"/>
                        <w:szCs w:val="24"/>
                        <w:lang w:eastAsia="en-US"/>
                      </w:rPr>
                      <w:id w:val="-247498947"/>
                      <w:docPartObj>
                        <w:docPartGallery w:val="Table of Contents"/>
                        <w:docPartUnique/>
                      </w:docPartObj>
                    </w:sdtPr>
                    <w:sdtEndPr>
                      <w:rPr>
                        <w:sz w:val="16"/>
                        <w:szCs w:val="16"/>
                      </w:rPr>
                    </w:sdtEndPr>
                    <w:sdtContent>
                      <w:p w14:paraId="4E83865F" w14:textId="059CE4AC" w:rsidR="00763BCC" w:rsidRPr="008200DC" w:rsidRDefault="00763BCC" w:rsidP="008E3FC9">
                        <w:pPr>
                          <w:pStyle w:val="En-ttedetabledesmatires"/>
                          <w:ind w:left="142" w:hanging="142"/>
                          <w:rPr>
                            <w:color w:val="FFFFFF" w:themeColor="light1"/>
                          </w:rPr>
                        </w:pPr>
                        <w:r w:rsidRPr="008200DC">
                          <w:rPr>
                            <w:color w:val="FFFFFF" w:themeColor="light1"/>
                          </w:rPr>
                          <w:t>Sommaire</w:t>
                        </w:r>
                      </w:p>
                      <w:p w14:paraId="3F967FE5" w14:textId="284F651F" w:rsidR="008E3FC9" w:rsidRDefault="00763BCC" w:rsidP="008E3FC9">
                        <w:pPr>
                          <w:pStyle w:val="TM1"/>
                          <w:tabs>
                            <w:tab w:val="right" w:leader="dot" w:pos="11176"/>
                          </w:tabs>
                          <w:ind w:left="142"/>
                          <w:rPr>
                            <w:rFonts w:asciiTheme="minorHAnsi" w:hAnsiTheme="minorHAnsi"/>
                            <w:b w:val="0"/>
                            <w:noProof/>
                            <w:color w:val="auto"/>
                            <w:kern w:val="2"/>
                            <w:sz w:val="24"/>
                            <w:szCs w:val="24"/>
                            <w:lang w:eastAsia="fr-FR"/>
                            <w14:ligatures w14:val="standardContextual"/>
                          </w:rPr>
                        </w:pPr>
                        <w:r w:rsidRPr="008200DC">
                          <w:rPr>
                            <w:color w:val="FFFFFF" w:themeColor="light1"/>
                          </w:rPr>
                          <w:fldChar w:fldCharType="begin"/>
                        </w:r>
                        <w:r w:rsidRPr="008200DC">
                          <w:rPr>
                            <w:color w:val="FFFFFF" w:themeColor="light1"/>
                          </w:rPr>
                          <w:instrText xml:space="preserve"> TOC \o "1-3" \h \z \u </w:instrText>
                        </w:r>
                        <w:r w:rsidRPr="008200DC">
                          <w:rPr>
                            <w:color w:val="FFFFFF" w:themeColor="light1"/>
                          </w:rPr>
                          <w:fldChar w:fldCharType="separate"/>
                        </w:r>
                        <w:hyperlink w:anchor="_Toc214443469" w:history="1">
                          <w:r w:rsidR="008E3FC9" w:rsidRPr="00E53999">
                            <w:rPr>
                              <w:rStyle w:val="Lienhypertexte"/>
                              <w:noProof/>
                            </w:rPr>
                            <w:t>Synthèse</w:t>
                          </w:r>
                          <w:r w:rsidR="008E3FC9">
                            <w:rPr>
                              <w:noProof/>
                              <w:webHidden/>
                            </w:rPr>
                            <w:tab/>
                          </w:r>
                          <w:r w:rsidR="008E3FC9">
                            <w:rPr>
                              <w:noProof/>
                              <w:webHidden/>
                            </w:rPr>
                            <w:fldChar w:fldCharType="begin"/>
                          </w:r>
                          <w:r w:rsidR="008E3FC9">
                            <w:rPr>
                              <w:noProof/>
                              <w:webHidden/>
                            </w:rPr>
                            <w:instrText xml:space="preserve"> PAGEREF _Toc214443469 \h </w:instrText>
                          </w:r>
                          <w:r w:rsidR="008E3FC9">
                            <w:rPr>
                              <w:noProof/>
                              <w:webHidden/>
                            </w:rPr>
                            <w:fldChar w:fldCharType="separate"/>
                          </w:r>
                          <w:r w:rsidR="005C06C6">
                            <w:rPr>
                              <w:b w:val="0"/>
                              <w:bCs/>
                              <w:noProof/>
                              <w:webHidden/>
                            </w:rPr>
                            <w:t>Erreur ! Signet non défini.</w:t>
                          </w:r>
                          <w:r w:rsidR="008E3FC9">
                            <w:rPr>
                              <w:noProof/>
                              <w:webHidden/>
                            </w:rPr>
                            <w:fldChar w:fldCharType="end"/>
                          </w:r>
                        </w:hyperlink>
                      </w:p>
                      <w:p w14:paraId="0BB55B25" w14:textId="53FF606F" w:rsidR="008E3FC9" w:rsidRDefault="008E3FC9" w:rsidP="008E3FC9">
                        <w:pPr>
                          <w:pStyle w:val="TM1"/>
                          <w:tabs>
                            <w:tab w:val="right" w:leader="dot" w:pos="11176"/>
                          </w:tabs>
                          <w:ind w:left="142"/>
                          <w:rPr>
                            <w:rFonts w:asciiTheme="minorHAnsi" w:hAnsiTheme="minorHAnsi"/>
                            <w:b w:val="0"/>
                            <w:noProof/>
                            <w:color w:val="auto"/>
                            <w:kern w:val="2"/>
                            <w:sz w:val="24"/>
                            <w:szCs w:val="24"/>
                            <w:lang w:eastAsia="fr-FR"/>
                            <w14:ligatures w14:val="standardContextual"/>
                          </w:rPr>
                        </w:pPr>
                        <w:hyperlink w:anchor="_Toc214443470" w:history="1">
                          <w:r w:rsidRPr="00E53999">
                            <w:rPr>
                              <w:rStyle w:val="Lienhypertexte"/>
                              <w:noProof/>
                              <w:lang w:val="en-US" w:bidi="fr-FR"/>
                            </w:rPr>
                            <w:t>Données météorologiques</w:t>
                          </w:r>
                          <w:r>
                            <w:rPr>
                              <w:noProof/>
                              <w:webHidden/>
                            </w:rPr>
                            <w:tab/>
                          </w:r>
                          <w:r>
                            <w:rPr>
                              <w:noProof/>
                              <w:webHidden/>
                            </w:rPr>
                            <w:fldChar w:fldCharType="begin"/>
                          </w:r>
                          <w:r>
                            <w:rPr>
                              <w:noProof/>
                              <w:webHidden/>
                            </w:rPr>
                            <w:instrText xml:space="preserve"> PAGEREF _Toc214443470 \h </w:instrText>
                          </w:r>
                          <w:r>
                            <w:rPr>
                              <w:noProof/>
                              <w:webHidden/>
                            </w:rPr>
                            <w:fldChar w:fldCharType="separate"/>
                          </w:r>
                          <w:r w:rsidR="005C06C6">
                            <w:rPr>
                              <w:b w:val="0"/>
                              <w:bCs/>
                              <w:noProof/>
                              <w:webHidden/>
                            </w:rPr>
                            <w:t>Erreur ! Signet non défini.</w:t>
                          </w:r>
                          <w:r>
                            <w:rPr>
                              <w:noProof/>
                              <w:webHidden/>
                            </w:rPr>
                            <w:fldChar w:fldCharType="end"/>
                          </w:r>
                        </w:hyperlink>
                      </w:p>
                      <w:p w14:paraId="477663F2" w14:textId="22827898" w:rsidR="008E3FC9" w:rsidRDefault="008E3FC9" w:rsidP="008E3FC9">
                        <w:pPr>
                          <w:pStyle w:val="TM1"/>
                          <w:tabs>
                            <w:tab w:val="right" w:leader="dot" w:pos="11176"/>
                          </w:tabs>
                          <w:ind w:left="142"/>
                          <w:rPr>
                            <w:rFonts w:asciiTheme="minorHAnsi" w:hAnsiTheme="minorHAnsi"/>
                            <w:b w:val="0"/>
                            <w:noProof/>
                            <w:color w:val="auto"/>
                            <w:kern w:val="2"/>
                            <w:sz w:val="24"/>
                            <w:szCs w:val="24"/>
                            <w:lang w:eastAsia="fr-FR"/>
                            <w14:ligatures w14:val="standardContextual"/>
                          </w:rPr>
                        </w:pPr>
                        <w:hyperlink w:anchor="_Toc214443471" w:history="1">
                          <w:r w:rsidRPr="00E53999">
                            <w:rPr>
                              <w:rStyle w:val="Lienhypertexte"/>
                              <w:noProof/>
                              <w:lang w:val="en-US" w:bidi="fr-FR"/>
                            </w:rPr>
                            <w:t>Données hydrologiques</w:t>
                          </w:r>
                          <w:r>
                            <w:rPr>
                              <w:noProof/>
                              <w:webHidden/>
                            </w:rPr>
                            <w:tab/>
                          </w:r>
                          <w:r>
                            <w:rPr>
                              <w:noProof/>
                              <w:webHidden/>
                            </w:rPr>
                            <w:fldChar w:fldCharType="begin"/>
                          </w:r>
                          <w:r>
                            <w:rPr>
                              <w:noProof/>
                              <w:webHidden/>
                            </w:rPr>
                            <w:instrText xml:space="preserve"> PAGEREF _Toc214443471 \h </w:instrText>
                          </w:r>
                          <w:r>
                            <w:rPr>
                              <w:noProof/>
                              <w:webHidden/>
                            </w:rPr>
                            <w:fldChar w:fldCharType="separate"/>
                          </w:r>
                          <w:r w:rsidR="005C06C6">
                            <w:rPr>
                              <w:b w:val="0"/>
                              <w:bCs/>
                              <w:noProof/>
                              <w:webHidden/>
                            </w:rPr>
                            <w:t>Erreur ! Signet non défini.</w:t>
                          </w:r>
                          <w:r>
                            <w:rPr>
                              <w:noProof/>
                              <w:webHidden/>
                            </w:rPr>
                            <w:fldChar w:fldCharType="end"/>
                          </w:r>
                        </w:hyperlink>
                      </w:p>
                      <w:p w14:paraId="23E51C06" w14:textId="13997F48" w:rsidR="008E3FC9" w:rsidRDefault="008E3FC9" w:rsidP="008E3FC9">
                        <w:pPr>
                          <w:pStyle w:val="TM1"/>
                          <w:tabs>
                            <w:tab w:val="right" w:leader="dot" w:pos="11176"/>
                          </w:tabs>
                          <w:ind w:left="142"/>
                          <w:rPr>
                            <w:rFonts w:asciiTheme="minorHAnsi" w:hAnsiTheme="minorHAnsi"/>
                            <w:b w:val="0"/>
                            <w:noProof/>
                            <w:color w:val="auto"/>
                            <w:kern w:val="2"/>
                            <w:sz w:val="24"/>
                            <w:szCs w:val="24"/>
                            <w:lang w:eastAsia="fr-FR"/>
                            <w14:ligatures w14:val="standardContextual"/>
                          </w:rPr>
                        </w:pPr>
                        <w:hyperlink w:anchor="_Toc214443472" w:history="1">
                          <w:r w:rsidRPr="00E53999">
                            <w:rPr>
                              <w:rStyle w:val="Lienhypertexte"/>
                              <w:noProof/>
                              <w:lang w:bidi="fr-FR"/>
                            </w:rPr>
                            <w:t>Jaugeages des cours d'eau</w:t>
                          </w:r>
                          <w:r>
                            <w:rPr>
                              <w:noProof/>
                              <w:webHidden/>
                            </w:rPr>
                            <w:tab/>
                          </w:r>
                          <w:r>
                            <w:rPr>
                              <w:noProof/>
                              <w:webHidden/>
                            </w:rPr>
                            <w:fldChar w:fldCharType="begin"/>
                          </w:r>
                          <w:r>
                            <w:rPr>
                              <w:noProof/>
                              <w:webHidden/>
                            </w:rPr>
                            <w:instrText xml:space="preserve"> PAGEREF _Toc214443472 \h </w:instrText>
                          </w:r>
                          <w:r>
                            <w:rPr>
                              <w:noProof/>
                              <w:webHidden/>
                            </w:rPr>
                            <w:fldChar w:fldCharType="separate"/>
                          </w:r>
                          <w:r w:rsidR="005C06C6">
                            <w:rPr>
                              <w:b w:val="0"/>
                              <w:bCs/>
                              <w:noProof/>
                              <w:webHidden/>
                            </w:rPr>
                            <w:t>Erreur ! Signet non défini.</w:t>
                          </w:r>
                          <w:r>
                            <w:rPr>
                              <w:noProof/>
                              <w:webHidden/>
                            </w:rPr>
                            <w:fldChar w:fldCharType="end"/>
                          </w:r>
                        </w:hyperlink>
                      </w:p>
                      <w:p w14:paraId="2770D53E" w14:textId="1BE98293" w:rsidR="008E3FC9" w:rsidRDefault="008E3FC9" w:rsidP="008E3FC9">
                        <w:pPr>
                          <w:pStyle w:val="TM1"/>
                          <w:tabs>
                            <w:tab w:val="right" w:leader="dot" w:pos="11176"/>
                          </w:tabs>
                          <w:ind w:left="142"/>
                          <w:rPr>
                            <w:rFonts w:asciiTheme="minorHAnsi" w:hAnsiTheme="minorHAnsi"/>
                            <w:b w:val="0"/>
                            <w:noProof/>
                            <w:color w:val="auto"/>
                            <w:kern w:val="2"/>
                            <w:sz w:val="24"/>
                            <w:szCs w:val="24"/>
                            <w:lang w:eastAsia="fr-FR"/>
                            <w14:ligatures w14:val="standardContextual"/>
                          </w:rPr>
                        </w:pPr>
                        <w:hyperlink w:anchor="_Toc214443473" w:history="1">
                          <w:r w:rsidRPr="00E53999">
                            <w:rPr>
                              <w:rStyle w:val="Lienhypertexte"/>
                              <w:noProof/>
                              <w:lang w:bidi="fr-FR"/>
                            </w:rPr>
                            <w:t>Température des cours d'eau</w:t>
                          </w:r>
                          <w:r>
                            <w:rPr>
                              <w:noProof/>
                              <w:webHidden/>
                            </w:rPr>
                            <w:tab/>
                          </w:r>
                          <w:r>
                            <w:rPr>
                              <w:noProof/>
                              <w:webHidden/>
                            </w:rPr>
                            <w:fldChar w:fldCharType="begin"/>
                          </w:r>
                          <w:r>
                            <w:rPr>
                              <w:noProof/>
                              <w:webHidden/>
                            </w:rPr>
                            <w:instrText xml:space="preserve"> PAGEREF _Toc214443473 \h </w:instrText>
                          </w:r>
                          <w:r>
                            <w:rPr>
                              <w:noProof/>
                              <w:webHidden/>
                            </w:rPr>
                            <w:fldChar w:fldCharType="separate"/>
                          </w:r>
                          <w:r w:rsidR="005C06C6">
                            <w:rPr>
                              <w:b w:val="0"/>
                              <w:bCs/>
                              <w:noProof/>
                              <w:webHidden/>
                            </w:rPr>
                            <w:t>Erreur ! Signet non défini.</w:t>
                          </w:r>
                          <w:r>
                            <w:rPr>
                              <w:noProof/>
                              <w:webHidden/>
                            </w:rPr>
                            <w:fldChar w:fldCharType="end"/>
                          </w:r>
                        </w:hyperlink>
                      </w:p>
                      <w:p w14:paraId="2EB174CE" w14:textId="1FE0FC6C" w:rsidR="008E3FC9" w:rsidRDefault="008E3FC9" w:rsidP="008E3FC9">
                        <w:pPr>
                          <w:pStyle w:val="TM1"/>
                          <w:tabs>
                            <w:tab w:val="right" w:leader="dot" w:pos="11176"/>
                          </w:tabs>
                          <w:ind w:left="142"/>
                          <w:rPr>
                            <w:rFonts w:asciiTheme="minorHAnsi" w:hAnsiTheme="minorHAnsi"/>
                            <w:b w:val="0"/>
                            <w:noProof/>
                            <w:color w:val="auto"/>
                            <w:kern w:val="2"/>
                            <w:sz w:val="24"/>
                            <w:szCs w:val="24"/>
                            <w:lang w:eastAsia="fr-FR"/>
                            <w14:ligatures w14:val="standardContextual"/>
                          </w:rPr>
                        </w:pPr>
                        <w:hyperlink w:anchor="_Toc214443474" w:history="1">
                          <w:r w:rsidRPr="00E53999">
                            <w:rPr>
                              <w:rStyle w:val="Lienhypertexte"/>
                              <w:noProof/>
                              <w:lang w:bidi="fr-FR"/>
                            </w:rPr>
                            <w:t>Situation ONDE</w:t>
                          </w:r>
                          <w:r>
                            <w:rPr>
                              <w:noProof/>
                              <w:webHidden/>
                            </w:rPr>
                            <w:tab/>
                          </w:r>
                          <w:r>
                            <w:rPr>
                              <w:noProof/>
                              <w:webHidden/>
                            </w:rPr>
                            <w:fldChar w:fldCharType="begin"/>
                          </w:r>
                          <w:r>
                            <w:rPr>
                              <w:noProof/>
                              <w:webHidden/>
                            </w:rPr>
                            <w:instrText xml:space="preserve"> PAGEREF _Toc214443474 \h </w:instrText>
                          </w:r>
                          <w:r>
                            <w:rPr>
                              <w:noProof/>
                              <w:webHidden/>
                            </w:rPr>
                            <w:fldChar w:fldCharType="separate"/>
                          </w:r>
                          <w:r w:rsidR="005C06C6">
                            <w:rPr>
                              <w:b w:val="0"/>
                              <w:bCs/>
                              <w:noProof/>
                              <w:webHidden/>
                            </w:rPr>
                            <w:t>Erreur ! Signet non défini.</w:t>
                          </w:r>
                          <w:r>
                            <w:rPr>
                              <w:noProof/>
                              <w:webHidden/>
                            </w:rPr>
                            <w:fldChar w:fldCharType="end"/>
                          </w:r>
                        </w:hyperlink>
                      </w:p>
                      <w:p w14:paraId="68DACF09" w14:textId="682E1C62" w:rsidR="008E3FC9" w:rsidRDefault="008E3FC9" w:rsidP="008E3FC9">
                        <w:pPr>
                          <w:pStyle w:val="TM1"/>
                          <w:tabs>
                            <w:tab w:val="right" w:leader="dot" w:pos="11176"/>
                          </w:tabs>
                          <w:ind w:left="142"/>
                          <w:rPr>
                            <w:rFonts w:asciiTheme="minorHAnsi" w:hAnsiTheme="minorHAnsi"/>
                            <w:b w:val="0"/>
                            <w:noProof/>
                            <w:color w:val="auto"/>
                            <w:kern w:val="2"/>
                            <w:sz w:val="24"/>
                            <w:szCs w:val="24"/>
                            <w:lang w:eastAsia="fr-FR"/>
                            <w14:ligatures w14:val="standardContextual"/>
                          </w:rPr>
                        </w:pPr>
                        <w:hyperlink w:anchor="_Toc214443475" w:history="1">
                          <w:r w:rsidRPr="00E53999">
                            <w:rPr>
                              <w:rStyle w:val="Lienhypertexte"/>
                              <w:noProof/>
                              <w:lang w:val="en-US" w:bidi="fr-FR"/>
                            </w:rPr>
                            <w:t>Communications externes</w:t>
                          </w:r>
                          <w:r>
                            <w:rPr>
                              <w:noProof/>
                              <w:webHidden/>
                            </w:rPr>
                            <w:tab/>
                          </w:r>
                          <w:r>
                            <w:rPr>
                              <w:noProof/>
                              <w:webHidden/>
                            </w:rPr>
                            <w:fldChar w:fldCharType="begin"/>
                          </w:r>
                          <w:r>
                            <w:rPr>
                              <w:noProof/>
                              <w:webHidden/>
                            </w:rPr>
                            <w:instrText xml:space="preserve"> PAGEREF _Toc214443475 \h </w:instrText>
                          </w:r>
                          <w:r w:rsidR="0064666A">
                            <w:rPr>
                              <w:noProof/>
                              <w:webHidden/>
                            </w:rPr>
                          </w:r>
                          <w:r>
                            <w:rPr>
                              <w:noProof/>
                              <w:webHidden/>
                            </w:rPr>
                            <w:fldChar w:fldCharType="separate"/>
                          </w:r>
                          <w:r w:rsidR="005C06C6">
                            <w:rPr>
                              <w:noProof/>
                              <w:webHidden/>
                            </w:rPr>
                            <w:t>1</w:t>
                          </w:r>
                          <w:r>
                            <w:rPr>
                              <w:noProof/>
                              <w:webHidden/>
                            </w:rPr>
                            <w:fldChar w:fldCharType="end"/>
                          </w:r>
                        </w:hyperlink>
                      </w:p>
                      <w:p w14:paraId="28F63BF9" w14:textId="2D45820F" w:rsidR="00A334A4" w:rsidRPr="008927E6" w:rsidRDefault="00763BCC" w:rsidP="008E3FC9">
                        <w:pPr>
                          <w:pBdr>
                            <w:bottom w:val="single" w:sz="12" w:space="1" w:color="auto"/>
                          </w:pBdr>
                          <w:ind w:left="142" w:hanging="142"/>
                          <w:rPr>
                            <w:rFonts w:asciiTheme="minorHAnsi" w:hAnsiTheme="minorHAnsi"/>
                            <w:b/>
                            <w:bCs/>
                            <w:color w:val="FFFFFF" w:themeColor="background1"/>
                          </w:rPr>
                        </w:pPr>
                        <w:r w:rsidRPr="008200DC">
                          <w:rPr>
                            <w:b/>
                            <w:bCs/>
                            <w:color w:val="FFFFFF" w:themeColor="light1"/>
                          </w:rPr>
                          <w:fldChar w:fldCharType="end"/>
                        </w:r>
                      </w:p>
                      <w:p w14:paraId="44E4F6EF" w14:textId="04861617" w:rsidR="00A334A4" w:rsidRPr="00A334A4" w:rsidRDefault="00A334A4" w:rsidP="008E3FC9">
                        <w:pPr>
                          <w:ind w:left="142" w:hanging="142"/>
                          <w:rPr>
                            <w:rFonts w:cs="Open Sans"/>
                            <w:b/>
                            <w:bCs/>
                            <w:color w:val="FFFFFF" w:themeColor="light1"/>
                            <w:sz w:val="21"/>
                          </w:rPr>
                        </w:pPr>
                        <w:r w:rsidRPr="00A334A4">
                          <w:rPr>
                            <w:rFonts w:cs="Open Sans"/>
                            <w:b/>
                            <w:bCs/>
                            <w:color w:val="FFFFFF" w:themeColor="light1"/>
                            <w:sz w:val="28"/>
                            <w:szCs w:val="28"/>
                          </w:rPr>
                          <w:t>LIENS UTILES</w:t>
                        </w:r>
                      </w:p>
                      <w:p w14:paraId="1EE1FF73" w14:textId="77777777" w:rsidR="00A334A4" w:rsidRPr="008E3FC9" w:rsidRDefault="00A334A4" w:rsidP="008E3FC9">
                        <w:pPr>
                          <w:ind w:left="142"/>
                          <w:rPr>
                            <w:rFonts w:cs="Open Sans"/>
                            <w:b/>
                            <w:bCs/>
                            <w:color w:val="FFFFFF" w:themeColor="light1"/>
                            <w:sz w:val="16"/>
                            <w:szCs w:val="16"/>
                          </w:rPr>
                        </w:pPr>
                        <w:r w:rsidRPr="008E3FC9">
                          <w:rPr>
                            <w:rFonts w:cs="Open Sans"/>
                            <w:b/>
                            <w:bCs/>
                            <w:color w:val="FFFFFF" w:themeColor="light1"/>
                            <w:sz w:val="16"/>
                            <w:szCs w:val="16"/>
                          </w:rPr>
                          <w:t>VigiEau</w:t>
                        </w:r>
                      </w:p>
                      <w:p w14:paraId="36F8B77A" w14:textId="1A9201B7" w:rsidR="00A334A4" w:rsidRPr="00A334A4" w:rsidRDefault="00A334A4" w:rsidP="008E3FC9">
                        <w:pPr>
                          <w:spacing w:before="0" w:after="0"/>
                          <w:ind w:left="142"/>
                          <w:rPr>
                            <w:rFonts w:cs="Open Sans"/>
                            <w:color w:val="FFFFFF" w:themeColor="light1"/>
                            <w:sz w:val="16"/>
                            <w:szCs w:val="16"/>
                          </w:rPr>
                        </w:pPr>
                        <w:r w:rsidRPr="00A334A4">
                          <w:rPr>
                            <w:rFonts w:cs="Open Sans"/>
                            <w:color w:val="FFFFFF" w:themeColor="light1"/>
                            <w:sz w:val="16"/>
                            <w:szCs w:val="16"/>
                          </w:rPr>
                          <w:t>Site de l’information</w:t>
                        </w:r>
                      </w:p>
                      <w:p w14:paraId="622AE7C9" w14:textId="01021A43" w:rsidR="00A334A4" w:rsidRPr="00A334A4" w:rsidRDefault="008E3FC9" w:rsidP="008E3FC9">
                        <w:pPr>
                          <w:spacing w:before="0" w:after="0"/>
                          <w:ind w:left="142"/>
                          <w:rPr>
                            <w:rFonts w:cs="Open Sans"/>
                            <w:color w:val="FFFFFF" w:themeColor="light1"/>
                            <w:sz w:val="16"/>
                            <w:szCs w:val="16"/>
                          </w:rPr>
                        </w:pPr>
                        <w:hyperlink r:id="rId7" w:history="1">
                          <w:r w:rsidRPr="00A945BD">
                            <w:rPr>
                              <w:rStyle w:val="Lienhypertexte"/>
                              <w:rFonts w:cs="Open Sans"/>
                              <w:szCs w:val="16"/>
                            </w:rPr>
                            <w:t>https://vigieau.gouv.fr</w:t>
                          </w:r>
                        </w:hyperlink>
                      </w:p>
                      <w:p w14:paraId="5F11A356" w14:textId="556D6E3C" w:rsidR="00A334A4" w:rsidRPr="008E3FC9" w:rsidRDefault="00A334A4" w:rsidP="008E3FC9">
                        <w:pPr>
                          <w:ind w:left="142"/>
                          <w:rPr>
                            <w:rFonts w:cs="Open Sans"/>
                            <w:b/>
                            <w:bCs/>
                            <w:color w:val="FFFFFF" w:themeColor="light1"/>
                            <w:sz w:val="16"/>
                            <w:szCs w:val="16"/>
                          </w:rPr>
                        </w:pPr>
                        <w:r w:rsidRPr="008E3FC9">
                          <w:rPr>
                            <w:rFonts w:cs="Open Sans"/>
                            <w:b/>
                            <w:bCs/>
                            <w:color w:val="FFFFFF" w:themeColor="light1"/>
                            <w:sz w:val="16"/>
                            <w:szCs w:val="16"/>
                          </w:rPr>
                          <w:t>VigiCrues</w:t>
                        </w:r>
                      </w:p>
                      <w:p w14:paraId="6281E1E6" w14:textId="34B7A438" w:rsidR="00A334A4" w:rsidRPr="00A334A4" w:rsidRDefault="00A334A4" w:rsidP="008E3FC9">
                        <w:pPr>
                          <w:spacing w:before="0" w:after="0"/>
                          <w:ind w:left="142"/>
                          <w:rPr>
                            <w:rFonts w:cs="Open Sans"/>
                            <w:color w:val="FFFFFF" w:themeColor="light1"/>
                            <w:sz w:val="16"/>
                            <w:szCs w:val="16"/>
                          </w:rPr>
                        </w:pPr>
                        <w:r w:rsidRPr="00A334A4">
                          <w:rPr>
                            <w:rFonts w:cs="Open Sans"/>
                            <w:color w:val="FFFFFF" w:themeColor="light1"/>
                            <w:sz w:val="16"/>
                            <w:szCs w:val="16"/>
                          </w:rPr>
                          <w:t>Service d’information sur le</w:t>
                        </w:r>
                        <w:r>
                          <w:rPr>
                            <w:rFonts w:cs="Open Sans"/>
                            <w:color w:val="FFFFFF" w:themeColor="light1"/>
                            <w:sz w:val="16"/>
                            <w:szCs w:val="16"/>
                          </w:rPr>
                          <w:t xml:space="preserve"> </w:t>
                        </w:r>
                        <w:r w:rsidRPr="00A334A4">
                          <w:rPr>
                            <w:rFonts w:cs="Open Sans"/>
                            <w:color w:val="FFFFFF" w:themeColor="light1"/>
                            <w:sz w:val="16"/>
                            <w:szCs w:val="16"/>
                          </w:rPr>
                          <w:t>risque</w:t>
                        </w:r>
                        <w:r w:rsidR="00C6462A">
                          <w:rPr>
                            <w:rFonts w:cs="Open Sans"/>
                            <w:color w:val="FFFFFF" w:themeColor="light1"/>
                            <w:sz w:val="16"/>
                            <w:szCs w:val="16"/>
                          </w:rPr>
                          <w:t xml:space="preserve"> </w:t>
                        </w:r>
                        <w:r w:rsidRPr="00A334A4">
                          <w:rPr>
                            <w:rFonts w:cs="Open Sans"/>
                            <w:color w:val="FFFFFF" w:themeColor="light1"/>
                            <w:sz w:val="16"/>
                            <w:szCs w:val="16"/>
                          </w:rPr>
                          <w:t>de crues des principaux</w:t>
                        </w:r>
                        <w:r>
                          <w:rPr>
                            <w:rFonts w:cs="Open Sans"/>
                            <w:color w:val="FFFFFF" w:themeColor="light1"/>
                            <w:sz w:val="16"/>
                            <w:szCs w:val="16"/>
                          </w:rPr>
                          <w:t xml:space="preserve"> </w:t>
                        </w:r>
                        <w:r w:rsidRPr="00A334A4">
                          <w:rPr>
                            <w:rFonts w:cs="Open Sans"/>
                            <w:color w:val="FFFFFF" w:themeColor="light1"/>
                            <w:sz w:val="16"/>
                            <w:szCs w:val="16"/>
                          </w:rPr>
                          <w:t>cours d'eau</w:t>
                        </w:r>
                      </w:p>
                      <w:p w14:paraId="2BC41A89" w14:textId="013CD373" w:rsidR="00A334A4" w:rsidRPr="00A334A4" w:rsidRDefault="00A334A4" w:rsidP="008E3FC9">
                        <w:pPr>
                          <w:spacing w:before="0" w:after="0"/>
                          <w:ind w:left="142"/>
                          <w:rPr>
                            <w:rFonts w:cs="Open Sans"/>
                            <w:color w:val="FFFFFF" w:themeColor="light1"/>
                            <w:sz w:val="16"/>
                            <w:szCs w:val="16"/>
                          </w:rPr>
                        </w:pPr>
                        <w:hyperlink r:id="rId8" w:history="1">
                          <w:r w:rsidRPr="00A334A4">
                            <w:rPr>
                              <w:rStyle w:val="Lienhypertexte"/>
                              <w:rFonts w:cs="Open Sans"/>
                              <w:szCs w:val="16"/>
                            </w:rPr>
                            <w:t>https://www.vigicrues.gouv.fr/</w:t>
                          </w:r>
                        </w:hyperlink>
                      </w:p>
                      <w:p w14:paraId="42B3FBCD" w14:textId="69B0EFA9" w:rsidR="00A334A4" w:rsidRPr="008E3FC9" w:rsidRDefault="00A334A4" w:rsidP="008E3FC9">
                        <w:pPr>
                          <w:ind w:left="142"/>
                          <w:rPr>
                            <w:rFonts w:cs="Open Sans"/>
                            <w:b/>
                            <w:bCs/>
                            <w:color w:val="FFFFFF" w:themeColor="light1"/>
                            <w:sz w:val="16"/>
                            <w:szCs w:val="16"/>
                          </w:rPr>
                        </w:pPr>
                        <w:r w:rsidRPr="008E3FC9">
                          <w:rPr>
                            <w:rFonts w:cs="Open Sans"/>
                            <w:b/>
                            <w:bCs/>
                            <w:color w:val="FFFFFF" w:themeColor="light1"/>
                            <w:sz w:val="16"/>
                            <w:szCs w:val="16"/>
                          </w:rPr>
                          <w:t>HydroPortail</w:t>
                        </w:r>
                      </w:p>
                      <w:p w14:paraId="53AED8C1" w14:textId="629E63D8" w:rsidR="00A334A4" w:rsidRPr="00A334A4" w:rsidRDefault="00A334A4" w:rsidP="008E3FC9">
                        <w:pPr>
                          <w:spacing w:before="0" w:after="0"/>
                          <w:ind w:left="142"/>
                          <w:rPr>
                            <w:rFonts w:cs="Open Sans"/>
                            <w:color w:val="FFFFFF" w:themeColor="light1"/>
                            <w:sz w:val="16"/>
                            <w:szCs w:val="16"/>
                          </w:rPr>
                        </w:pPr>
                        <w:r w:rsidRPr="00A334A4">
                          <w:rPr>
                            <w:rFonts w:cs="Open Sans"/>
                            <w:color w:val="FFFFFF" w:themeColor="light1"/>
                            <w:sz w:val="16"/>
                            <w:szCs w:val="16"/>
                          </w:rPr>
                          <w:t>Données hydrométriques</w:t>
                        </w:r>
                        <w:r>
                          <w:rPr>
                            <w:rFonts w:cs="Open Sans"/>
                            <w:color w:val="FFFFFF" w:themeColor="light1"/>
                            <w:sz w:val="16"/>
                            <w:szCs w:val="16"/>
                          </w:rPr>
                          <w:t xml:space="preserve"> </w:t>
                        </w:r>
                        <w:r w:rsidRPr="00A334A4">
                          <w:rPr>
                            <w:rFonts w:cs="Open Sans"/>
                            <w:color w:val="FFFFFF" w:themeColor="light1"/>
                            <w:sz w:val="16"/>
                            <w:szCs w:val="16"/>
                          </w:rPr>
                          <w:t>(brutes temps réel, pré-validées</w:t>
                        </w:r>
                        <w:r>
                          <w:rPr>
                            <w:rFonts w:cs="Open Sans"/>
                            <w:color w:val="FFFFFF" w:themeColor="light1"/>
                            <w:sz w:val="16"/>
                            <w:szCs w:val="16"/>
                          </w:rPr>
                          <w:t xml:space="preserve"> </w:t>
                        </w:r>
                        <w:r w:rsidRPr="00A334A4">
                          <w:rPr>
                            <w:rFonts w:cs="Open Sans"/>
                            <w:color w:val="FFFFFF" w:themeColor="light1"/>
                            <w:sz w:val="16"/>
                            <w:szCs w:val="16"/>
                          </w:rPr>
                          <w:t>et validées)</w:t>
                        </w:r>
                      </w:p>
                      <w:p w14:paraId="75BE5819" w14:textId="6526177C" w:rsidR="00A334A4" w:rsidRPr="00A334A4" w:rsidRDefault="00A334A4" w:rsidP="008E3FC9">
                        <w:pPr>
                          <w:spacing w:before="0" w:after="0"/>
                          <w:ind w:left="142"/>
                          <w:rPr>
                            <w:rFonts w:cs="Open Sans"/>
                            <w:color w:val="FFFFFF" w:themeColor="light1"/>
                            <w:sz w:val="16"/>
                            <w:szCs w:val="16"/>
                          </w:rPr>
                        </w:pPr>
                        <w:hyperlink r:id="rId9" w:history="1">
                          <w:r w:rsidRPr="00A334A4">
                            <w:rPr>
                              <w:rStyle w:val="Lienhypertexte"/>
                              <w:rFonts w:cs="Open Sans"/>
                              <w:szCs w:val="16"/>
                            </w:rPr>
                            <w:t>http://www.hydro.eaufrance.fr/</w:t>
                          </w:r>
                        </w:hyperlink>
                      </w:p>
                      <w:p w14:paraId="0DCFADFC" w14:textId="77777777" w:rsidR="00A334A4" w:rsidRPr="008E3FC9" w:rsidRDefault="00A334A4" w:rsidP="008E3FC9">
                        <w:pPr>
                          <w:ind w:left="142"/>
                          <w:rPr>
                            <w:rFonts w:cs="Open Sans"/>
                            <w:b/>
                            <w:bCs/>
                            <w:color w:val="FFFFFF" w:themeColor="light1"/>
                            <w:sz w:val="16"/>
                            <w:szCs w:val="16"/>
                          </w:rPr>
                        </w:pPr>
                        <w:r w:rsidRPr="008E3FC9">
                          <w:rPr>
                            <w:rFonts w:cs="Open Sans"/>
                            <w:b/>
                            <w:bCs/>
                            <w:color w:val="FFFFFF" w:themeColor="light1"/>
                            <w:sz w:val="16"/>
                            <w:szCs w:val="16"/>
                          </w:rPr>
                          <w:t>ADES</w:t>
                        </w:r>
                      </w:p>
                      <w:p w14:paraId="2141A5DD" w14:textId="0A5377AB" w:rsidR="00A334A4" w:rsidRPr="00A334A4" w:rsidRDefault="00A334A4" w:rsidP="00C6462A">
                        <w:pPr>
                          <w:spacing w:before="0" w:after="0"/>
                          <w:ind w:left="142"/>
                          <w:rPr>
                            <w:rFonts w:cs="Open Sans"/>
                            <w:color w:val="FFFFFF" w:themeColor="light1"/>
                            <w:sz w:val="16"/>
                            <w:szCs w:val="16"/>
                          </w:rPr>
                        </w:pPr>
                        <w:r w:rsidRPr="00A334A4">
                          <w:rPr>
                            <w:rFonts w:cs="Open Sans"/>
                            <w:color w:val="FFFFFF" w:themeColor="light1"/>
                            <w:sz w:val="16"/>
                            <w:szCs w:val="16"/>
                          </w:rPr>
                          <w:t>Portail national d’accès aux</w:t>
                        </w:r>
                        <w:r w:rsidR="00C6462A">
                          <w:rPr>
                            <w:rFonts w:cs="Open Sans"/>
                            <w:color w:val="FFFFFF" w:themeColor="light1"/>
                            <w:sz w:val="16"/>
                            <w:szCs w:val="16"/>
                          </w:rPr>
                          <w:t xml:space="preserve"> </w:t>
                        </w:r>
                        <w:r w:rsidRPr="00A334A4">
                          <w:rPr>
                            <w:rFonts w:cs="Open Sans"/>
                            <w:color w:val="FFFFFF" w:themeColor="light1"/>
                            <w:sz w:val="16"/>
                            <w:szCs w:val="16"/>
                          </w:rPr>
                          <w:t>données sur les eaux</w:t>
                        </w:r>
                      </w:p>
                      <w:p w14:paraId="6408E5D8" w14:textId="3831A79E" w:rsidR="00A334A4" w:rsidRPr="00A334A4" w:rsidRDefault="00A334A4" w:rsidP="008E3FC9">
                        <w:pPr>
                          <w:spacing w:before="0" w:after="0"/>
                          <w:ind w:left="142"/>
                          <w:rPr>
                            <w:rFonts w:cs="Open Sans"/>
                            <w:color w:val="FFFFFF" w:themeColor="light1"/>
                            <w:sz w:val="16"/>
                            <w:szCs w:val="16"/>
                          </w:rPr>
                        </w:pPr>
                        <w:hyperlink r:id="rId10" w:history="1">
                          <w:r w:rsidRPr="00A334A4">
                            <w:rPr>
                              <w:rStyle w:val="Lienhypertexte"/>
                              <w:rFonts w:cs="Open Sans"/>
                              <w:szCs w:val="16"/>
                            </w:rPr>
                            <w:t>https://ades.eaufrance.fr/</w:t>
                          </w:r>
                        </w:hyperlink>
                      </w:p>
                      <w:p w14:paraId="73524D19" w14:textId="77777777" w:rsidR="00A334A4" w:rsidRPr="008E3FC9" w:rsidRDefault="00A334A4" w:rsidP="008E3FC9">
                        <w:pPr>
                          <w:ind w:left="142"/>
                          <w:rPr>
                            <w:rFonts w:cs="Open Sans"/>
                            <w:b/>
                            <w:bCs/>
                            <w:color w:val="FFFFFF" w:themeColor="light1"/>
                            <w:sz w:val="16"/>
                            <w:szCs w:val="16"/>
                          </w:rPr>
                        </w:pPr>
                        <w:r w:rsidRPr="008E3FC9">
                          <w:rPr>
                            <w:rFonts w:cs="Open Sans"/>
                            <w:b/>
                            <w:bCs/>
                            <w:color w:val="FFFFFF" w:themeColor="light1"/>
                            <w:sz w:val="16"/>
                            <w:szCs w:val="16"/>
                          </w:rPr>
                          <w:t>Naïades</w:t>
                        </w:r>
                      </w:p>
                      <w:p w14:paraId="7285100F" w14:textId="51DBAB40" w:rsidR="00A334A4" w:rsidRPr="00C6462A" w:rsidRDefault="00A334A4" w:rsidP="00C6462A">
                        <w:pPr>
                          <w:spacing w:before="0" w:after="0"/>
                          <w:ind w:left="142"/>
                          <w:rPr>
                            <w:rFonts w:cs="Open Sans"/>
                            <w:color w:val="FFFFFF" w:themeColor="light1"/>
                            <w:sz w:val="16"/>
                            <w:szCs w:val="16"/>
                          </w:rPr>
                        </w:pPr>
                        <w:r w:rsidRPr="00A334A4">
                          <w:rPr>
                            <w:rFonts w:cs="Open Sans"/>
                            <w:color w:val="FFFFFF" w:themeColor="light1"/>
                            <w:sz w:val="16"/>
                            <w:szCs w:val="16"/>
                          </w:rPr>
                          <w:t>Site des observations sur la</w:t>
                        </w:r>
                        <w:r w:rsidR="00C6462A">
                          <w:rPr>
                            <w:rFonts w:cs="Open Sans"/>
                            <w:color w:val="FFFFFF" w:themeColor="light1"/>
                            <w:sz w:val="16"/>
                            <w:szCs w:val="16"/>
                          </w:rPr>
                          <w:t xml:space="preserve"> </w:t>
                        </w:r>
                        <w:r w:rsidRPr="00A334A4">
                          <w:rPr>
                            <w:rFonts w:cs="Open Sans"/>
                            <w:color w:val="FFFFFF" w:themeColor="light1"/>
                            <w:sz w:val="16"/>
                            <w:szCs w:val="16"/>
                          </w:rPr>
                          <w:t>qualité des cours d'eau et des</w:t>
                        </w:r>
                        <w:r w:rsidR="00C6462A">
                          <w:rPr>
                            <w:rFonts w:cs="Open Sans"/>
                            <w:color w:val="FFFFFF" w:themeColor="light1"/>
                            <w:sz w:val="16"/>
                            <w:szCs w:val="16"/>
                          </w:rPr>
                          <w:t xml:space="preserve"> </w:t>
                        </w:r>
                        <w:r w:rsidRPr="00A334A4">
                          <w:rPr>
                            <w:color w:val="FFFFFF" w:themeColor="light1"/>
                            <w:sz w:val="16"/>
                            <w:szCs w:val="16"/>
                          </w:rPr>
                          <w:t>plans d'eau de l'OFB</w:t>
                        </w:r>
                      </w:p>
                      <w:p w14:paraId="26C6B9CA" w14:textId="13894C7D" w:rsidR="00763BCC" w:rsidRPr="00A334A4" w:rsidRDefault="00A334A4" w:rsidP="008E3FC9">
                        <w:pPr>
                          <w:spacing w:before="0" w:after="0"/>
                          <w:ind w:left="142"/>
                          <w:rPr>
                            <w:color w:val="FFFFFF" w:themeColor="light1"/>
                            <w:sz w:val="16"/>
                            <w:szCs w:val="16"/>
                          </w:rPr>
                        </w:pPr>
                        <w:hyperlink r:id="rId11" w:history="1">
                          <w:r w:rsidRPr="00A334A4">
                            <w:rPr>
                              <w:rStyle w:val="Lienhypertexte"/>
                              <w:szCs w:val="16"/>
                            </w:rPr>
                            <w:t>https://naiades.</w:t>
                          </w:r>
                          <w:r w:rsidRPr="00F27609">
                            <w:rPr>
                              <w:rStyle w:val="Lienhypertexte"/>
                            </w:rPr>
                            <w:t>eaufrance</w:t>
                          </w:r>
                          <w:r w:rsidRPr="00A334A4">
                            <w:rPr>
                              <w:rStyle w:val="Lienhypertexte"/>
                              <w:szCs w:val="16"/>
                            </w:rPr>
                            <w:t>.fr/</w:t>
                          </w:r>
                        </w:hyperlink>
                      </w:p>
                    </w:sdtContent>
                  </w:sdt>
                  <w:p w14:paraId="1450BC97" w14:textId="77777777" w:rsidR="00763BCC" w:rsidRPr="00A334A4" w:rsidRDefault="00763BCC">
                    <w:pPr>
                      <w:rPr>
                        <w:color w:val="FFFFFF" w:themeColor="light1"/>
                        <w:sz w:val="16"/>
                        <w:szCs w:val="16"/>
                      </w:rPr>
                    </w:pPr>
                  </w:p>
                </w:txbxContent>
              </v:textbox>
            </v:shape>
          </w:pict>
        </mc:Fallback>
      </mc:AlternateContent>
    </w:r>
    <w:r w:rsidR="00FF746B" w:rsidRPr="00FF746B">
      <w:rPr>
        <w:rFonts w:cs="Open Sans"/>
        <w:noProof/>
        <w:sz w:val="24"/>
      </w:rPr>
      <mc:AlternateContent>
        <mc:Choice Requires="wps">
          <w:drawing>
            <wp:anchor distT="0" distB="0" distL="114300" distR="114300" simplePos="0" relativeHeight="251702272" behindDoc="0" locked="0" layoutInCell="1" allowOverlap="1" wp14:anchorId="1FA69CAB" wp14:editId="40B1C3CB">
              <wp:simplePos x="0" y="0"/>
              <wp:positionH relativeFrom="page">
                <wp:posOffset>5396230</wp:posOffset>
              </wp:positionH>
              <wp:positionV relativeFrom="paragraph">
                <wp:posOffset>1179830</wp:posOffset>
              </wp:positionV>
              <wp:extent cx="2159635" cy="8763253"/>
              <wp:effectExtent l="0" t="0" r="0" b="0"/>
              <wp:wrapNone/>
              <wp:docPr id="267563990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159635" cy="8763253"/>
                      </a:xfrm>
                      <a:prstGeom prst="rect">
                        <a:avLst/>
                      </a:prstGeom>
                      <a:solidFill>
                        <a:schemeClr val="accent3"/>
                      </a:solidFill>
                      <a:ln>
                        <a:noFill/>
                      </a:ln>
                    </wps:spPr>
                    <wps:bodyPr vert="horz" wrap="square" lIns="91440" tIns="45720" rIns="91440" bIns="45720" numCol="1" anchor="t" anchorCtr="0" compatLnSpc="1">
                      <a:prstTxWarp prst="textNoShape">
                        <a:avLst/>
                      </a:prstTxWarp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="">
          <w:pict>
            <v:rect w14:anchorId="06BC0729" id="Rectangle 1" o:spid="_x0000_s1026" style="position:absolute;margin-left:424.9pt;margin-top:92.9pt;width:170.05pt;height:690pt;z-index:2517022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" fillcolor="#29519b [3206]" stroked="f">
              <w10:wrap anchorx="page"/>
            </v:rect>
          </w:pict>
        </mc:Fallback>
      </mc:AlternateContent>
    </w:r>
    <w:r w:rsidR="00FF746B" w:rsidRPr="00FF746B">
      <w:rPr>
        <w:rFonts w:cs="Open Sans"/>
        <w:color w:val="98D2DD"/>
        <w:sz w:val="24"/>
      </w:rPr>
      <w:t>{{ date_publication }} | {{ date_donnees_val }}</w:t>
    </w:r>
    <w:r w:rsidR="00382EE3" w:rsidRPr="00FF746B">
      <w:rPr>
        <w:rFonts w:cs="Open Sans"/>
        <w:color w:val="98D2DD"/>
        <w:sz w:val="24"/>
        <w:lang w:bidi="fr-FR"/>
      </w:rPr>
      <w:t xml:space="preserve">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AA1A66" w14:textId="2C63AC56" w:rsidR="00FF746B" w:rsidRPr="00790F2D" w:rsidRDefault="0045546F" w:rsidP="0045546F">
    <w:pPr>
      <w:pStyle w:val="En-tte"/>
    </w:pPr>
    <w:r>
      <w:rPr>
        <w:noProof/>
      </w:rPr>
      <mc:AlternateContent>
        <mc:Choice Requires="wps">
          <w:drawing>
            <wp:anchor distT="0" distB="0" distL="114300" distR="114300" simplePos="0" relativeHeight="251770880" behindDoc="0" locked="0" layoutInCell="1" allowOverlap="1" wp14:anchorId="65604026" wp14:editId="4C7E161F">
              <wp:simplePos x="0" y="0"/>
              <wp:positionH relativeFrom="page">
                <wp:posOffset>55311</wp:posOffset>
              </wp:positionH>
              <wp:positionV relativeFrom="paragraph">
                <wp:posOffset>594071</wp:posOffset>
              </wp:positionV>
              <wp:extent cx="2062480" cy="5637919"/>
              <wp:effectExtent l="0" t="0" r="0" b="1270"/>
              <wp:wrapNone/>
              <wp:docPr id="1075703434" name="Zone de texte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62480" cy="5637919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16805ADA" w14:textId="4839899C" w:rsidR="007E4431" w:rsidRDefault="007E4431">
                          <w:pPr>
                            <w:rPr>
                              <w:rFonts w:cs="Open Sans"/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 w:rsidRPr="007E4431">
                            <w:rPr>
                              <w:rFonts w:cs="Open Sans"/>
                              <w:color w:val="FFFFFF" w:themeColor="background1"/>
                              <w:sz w:val="28"/>
                              <w:szCs w:val="28"/>
                            </w:rPr>
                            <w:t>Autres Bulletins</w:t>
                          </w:r>
                        </w:p>
                        <w:p w14:paraId="69BD6345" w14:textId="77777777" w:rsidR="007E4431" w:rsidRPr="007E4431" w:rsidRDefault="007E4431" w:rsidP="007E4431">
                          <w:pPr>
                            <w:spacing w:before="0" w:after="0"/>
                            <w:rPr>
                              <w:rFonts w:cs="Open Sans"/>
                              <w:color w:val="FFFFFF" w:themeColor="background1"/>
                              <w:szCs w:val="20"/>
                            </w:rPr>
                          </w:pPr>
                          <w:r w:rsidRPr="007E4431">
                            <w:rPr>
                              <w:rFonts w:cs="Open Sans"/>
                              <w:color w:val="FFFFFF" w:themeColor="background1"/>
                              <w:szCs w:val="20"/>
                            </w:rPr>
                            <w:t>BNSH eaufrance</w:t>
                          </w:r>
                        </w:p>
                        <w:p w14:paraId="21963C4A" w14:textId="77777777" w:rsidR="007E4431" w:rsidRPr="007E4431" w:rsidRDefault="007E4431" w:rsidP="007E4431">
                          <w:pPr>
                            <w:spacing w:before="0" w:after="0"/>
                            <w:rPr>
                              <w:rFonts w:cs="Open Sans"/>
                              <w:color w:val="FFFFFF" w:themeColor="background1"/>
                              <w:sz w:val="16"/>
                              <w:szCs w:val="16"/>
                            </w:rPr>
                          </w:pPr>
                          <w:r w:rsidRPr="007E4431">
                            <w:rPr>
                              <w:rFonts w:cs="Open Sans"/>
                              <w:color w:val="FFFFFF" w:themeColor="background1"/>
                              <w:sz w:val="16"/>
                              <w:szCs w:val="16"/>
                            </w:rPr>
                            <w:t>Bulletin national de situation</w:t>
                          </w:r>
                        </w:p>
                        <w:p w14:paraId="1B939DC7" w14:textId="12ADA751" w:rsidR="007E4431" w:rsidRPr="007E4431" w:rsidRDefault="007E4431" w:rsidP="007E4431">
                          <w:pPr>
                            <w:spacing w:before="0" w:after="0"/>
                            <w:rPr>
                              <w:rFonts w:cs="Open Sans"/>
                              <w:color w:val="FFFFFF" w:themeColor="background1"/>
                              <w:sz w:val="16"/>
                              <w:szCs w:val="16"/>
                            </w:rPr>
                          </w:pPr>
                          <w:hyperlink r:id="rId1" w:history="1">
                            <w:r w:rsidRPr="007E4431">
                              <w:rPr>
                                <w:rStyle w:val="Lienhypertexte"/>
                                <w:rFonts w:cs="Open Sans"/>
                                <w:szCs w:val="16"/>
                              </w:rPr>
                              <w:t>https://www.eaufrance.fr/publications/bsh</w:t>
                            </w:r>
                          </w:hyperlink>
                        </w:p>
                        <w:p w14:paraId="510DF403" w14:textId="77777777" w:rsidR="007E4431" w:rsidRDefault="007E4431" w:rsidP="007E4431">
                          <w:pPr>
                            <w:spacing w:before="0" w:after="0"/>
                            <w:rPr>
                              <w:rFonts w:cs="Open Sans"/>
                              <w:color w:val="FFFFFF" w:themeColor="background1"/>
                              <w:sz w:val="16"/>
                              <w:szCs w:val="16"/>
                            </w:rPr>
                          </w:pPr>
                        </w:p>
                        <w:p w14:paraId="0918AC4B" w14:textId="7DBCDA41" w:rsidR="007E4431" w:rsidRPr="007E4431" w:rsidRDefault="007E4431" w:rsidP="007E4431">
                          <w:pPr>
                            <w:spacing w:before="0" w:after="0"/>
                            <w:rPr>
                              <w:rFonts w:cs="Open Sans"/>
                              <w:color w:val="FFFFFF" w:themeColor="background1"/>
                              <w:szCs w:val="20"/>
                            </w:rPr>
                          </w:pPr>
                          <w:r w:rsidRPr="007E4431">
                            <w:rPr>
                              <w:rFonts w:cs="Open Sans"/>
                              <w:color w:val="FFFFFF" w:themeColor="background1"/>
                              <w:szCs w:val="20"/>
                            </w:rPr>
                            <w:t>BRGM</w:t>
                          </w:r>
                        </w:p>
                        <w:p w14:paraId="31DE0F79" w14:textId="74E13406" w:rsidR="007E4431" w:rsidRPr="007E4431" w:rsidRDefault="007E4431" w:rsidP="007E4431">
                          <w:pPr>
                            <w:spacing w:before="0" w:after="0"/>
                            <w:rPr>
                              <w:rFonts w:cs="Open Sans"/>
                              <w:color w:val="FFFFFF" w:themeColor="background1"/>
                              <w:sz w:val="16"/>
                              <w:szCs w:val="16"/>
                            </w:rPr>
                          </w:pPr>
                          <w:r w:rsidRPr="007E4431">
                            <w:rPr>
                              <w:rFonts w:cs="Open Sans"/>
                              <w:color w:val="FFFFFF" w:themeColor="background1"/>
                              <w:sz w:val="16"/>
                              <w:szCs w:val="16"/>
                            </w:rPr>
                            <w:t>Situation hydrogéologique du service</w:t>
                          </w:r>
                          <w:r w:rsidR="00C6462A">
                            <w:rPr>
                              <w:rFonts w:cs="Open Sans"/>
                              <w:color w:val="FFFFFF" w:themeColor="background1"/>
                              <w:sz w:val="16"/>
                              <w:szCs w:val="16"/>
                            </w:rPr>
                            <w:t xml:space="preserve"> </w:t>
                          </w:r>
                          <w:r w:rsidRPr="007E4431">
                            <w:rPr>
                              <w:rFonts w:cs="Open Sans"/>
                              <w:color w:val="FFFFFF" w:themeColor="background1"/>
                              <w:sz w:val="16"/>
                              <w:szCs w:val="16"/>
                            </w:rPr>
                            <w:t>géologique national</w:t>
                          </w:r>
                        </w:p>
                        <w:p w14:paraId="2F045D57" w14:textId="092257EA" w:rsidR="007E4431" w:rsidRDefault="007E4431" w:rsidP="007E4431">
                          <w:pPr>
                            <w:spacing w:before="0" w:after="0"/>
                            <w:rPr>
                              <w:rFonts w:cs="Open Sans"/>
                              <w:color w:val="FFFFFF" w:themeColor="background1"/>
                              <w:sz w:val="16"/>
                              <w:szCs w:val="16"/>
                            </w:rPr>
                          </w:pPr>
                          <w:hyperlink r:id="rId2" w:history="1">
                            <w:r w:rsidRPr="007E4431">
                              <w:rPr>
                                <w:rStyle w:val="Lienhypertexte"/>
                                <w:rFonts w:cs="Open Sans"/>
                                <w:szCs w:val="16"/>
                              </w:rPr>
                              <w:t>https://meteeaunappes.brgm.fr/fr/tag/actualite</w:t>
                            </w:r>
                          </w:hyperlink>
                        </w:p>
                        <w:p w14:paraId="05A4AA69" w14:textId="77777777" w:rsidR="007E4431" w:rsidRPr="007E4431" w:rsidRDefault="007E4431" w:rsidP="007E4431">
                          <w:pPr>
                            <w:spacing w:before="0" w:after="0"/>
                            <w:rPr>
                              <w:rFonts w:cs="Open Sans"/>
                              <w:color w:val="FFFFFF" w:themeColor="background1"/>
                              <w:sz w:val="16"/>
                              <w:szCs w:val="16"/>
                            </w:rPr>
                          </w:pPr>
                        </w:p>
                        <w:p w14:paraId="4E39C685" w14:textId="54BDCC8D" w:rsidR="007E4431" w:rsidRPr="007E4431" w:rsidRDefault="007E4431" w:rsidP="007E4431">
                          <w:pPr>
                            <w:spacing w:before="0" w:after="0"/>
                            <w:rPr>
                              <w:rFonts w:cs="Open Sans"/>
                              <w:color w:val="FFFFFF" w:themeColor="background1"/>
                              <w:szCs w:val="20"/>
                            </w:rPr>
                          </w:pPr>
                          <w:r w:rsidRPr="007E4431">
                            <w:rPr>
                              <w:rFonts w:cs="Open Sans"/>
                              <w:color w:val="FFFFFF" w:themeColor="background1"/>
                              <w:szCs w:val="20"/>
                            </w:rPr>
                            <w:t>DREAL Auvergne-Rhone-Alpes</w:t>
                          </w:r>
                        </w:p>
                        <w:p w14:paraId="22A2D245" w14:textId="38E34AEE" w:rsidR="007E4431" w:rsidRPr="007E4431" w:rsidRDefault="007E4431" w:rsidP="007E4431">
                          <w:pPr>
                            <w:spacing w:before="0" w:after="0"/>
                            <w:rPr>
                              <w:rFonts w:cs="Open Sans"/>
                              <w:color w:val="FFFFFF" w:themeColor="background1"/>
                              <w:sz w:val="16"/>
                              <w:szCs w:val="16"/>
                            </w:rPr>
                          </w:pPr>
                          <w:r w:rsidRPr="007E4431">
                            <w:rPr>
                              <w:rFonts w:cs="Open Sans"/>
                              <w:color w:val="FFFFFF" w:themeColor="background1"/>
                              <w:sz w:val="16"/>
                              <w:szCs w:val="16"/>
                            </w:rPr>
                            <w:t>Situation hydrologique de la</w:t>
                          </w:r>
                          <w:r>
                            <w:rPr>
                              <w:rFonts w:cs="Open Sans"/>
                              <w:color w:val="FFFFFF" w:themeColor="background1"/>
                              <w:sz w:val="16"/>
                              <w:szCs w:val="16"/>
                            </w:rPr>
                            <w:t xml:space="preserve"> </w:t>
                          </w:r>
                          <w:r w:rsidRPr="007E4431">
                            <w:rPr>
                              <w:rFonts w:cs="Open Sans"/>
                              <w:color w:val="FFFFFF" w:themeColor="background1"/>
                              <w:sz w:val="16"/>
                              <w:szCs w:val="16"/>
                            </w:rPr>
                            <w:t>DREAL ARA</w:t>
                          </w:r>
                        </w:p>
                        <w:p w14:paraId="49AF6BE7" w14:textId="218EE91C" w:rsidR="007E4431" w:rsidRPr="007E4431" w:rsidRDefault="007E4431" w:rsidP="007E4431">
                          <w:pPr>
                            <w:spacing w:before="0" w:after="0"/>
                            <w:rPr>
                              <w:rFonts w:cs="Open Sans"/>
                              <w:color w:val="FFFFFF" w:themeColor="background1"/>
                              <w:sz w:val="16"/>
                              <w:szCs w:val="16"/>
                            </w:rPr>
                          </w:pPr>
                          <w:hyperlink r:id="rId3" w:history="1">
                            <w:r w:rsidRPr="007E4431">
                              <w:rPr>
                                <w:rStyle w:val="Lienhypertexte"/>
                                <w:rFonts w:cs="Open Sans"/>
                                <w:szCs w:val="16"/>
                              </w:rPr>
                              <w:t>https://www.auvergne-rhonealpes.developpementdurable.gouv.fr/bulletins-de-situationhydrologique-a26946.html</w:t>
                            </w:r>
                          </w:hyperlink>
                        </w:p>
                        <w:p w14:paraId="0E057AB2" w14:textId="77777777" w:rsidR="007E4431" w:rsidRPr="007E4431" w:rsidRDefault="007E4431" w:rsidP="007E4431">
                          <w:pPr>
                            <w:spacing w:before="0" w:after="0"/>
                            <w:rPr>
                              <w:rFonts w:cs="Open Sans"/>
                              <w:color w:val="FFFFFF" w:themeColor="background1"/>
                              <w:sz w:val="16"/>
                              <w:szCs w:val="16"/>
                            </w:rPr>
                          </w:pPr>
                        </w:p>
                        <w:p w14:paraId="384AC7F8" w14:textId="02BE5359" w:rsidR="007E4431" w:rsidRPr="007E4431" w:rsidRDefault="007E4431" w:rsidP="007E4431">
                          <w:pPr>
                            <w:spacing w:before="0" w:after="0"/>
                            <w:rPr>
                              <w:rFonts w:cs="Open Sans"/>
                              <w:color w:val="FFFFFF" w:themeColor="background1"/>
                              <w:szCs w:val="20"/>
                            </w:rPr>
                          </w:pPr>
                          <w:r w:rsidRPr="007E4431">
                            <w:rPr>
                              <w:rFonts w:cs="Open Sans"/>
                              <w:color w:val="FFFFFF" w:themeColor="background1"/>
                              <w:szCs w:val="20"/>
                            </w:rPr>
                            <w:t>DREAL Bourogne-Franche-Comté</w:t>
                          </w:r>
                        </w:p>
                        <w:p w14:paraId="48696444" w14:textId="178C6E81" w:rsidR="007E4431" w:rsidRPr="007E4431" w:rsidRDefault="007E4431" w:rsidP="007E4431">
                          <w:pPr>
                            <w:spacing w:before="0" w:after="0"/>
                            <w:rPr>
                              <w:rFonts w:cs="Open Sans"/>
                              <w:color w:val="FFFFFF" w:themeColor="background1"/>
                              <w:sz w:val="16"/>
                              <w:szCs w:val="16"/>
                            </w:rPr>
                          </w:pPr>
                          <w:r w:rsidRPr="007E4431">
                            <w:rPr>
                              <w:rFonts w:cs="Open Sans"/>
                              <w:color w:val="FFFFFF" w:themeColor="background1"/>
                              <w:sz w:val="16"/>
                              <w:szCs w:val="16"/>
                            </w:rPr>
                            <w:t>Situation hydrologique de la</w:t>
                          </w:r>
                          <w:r>
                            <w:rPr>
                              <w:rFonts w:cs="Open Sans"/>
                              <w:color w:val="FFFFFF" w:themeColor="background1"/>
                              <w:sz w:val="16"/>
                              <w:szCs w:val="16"/>
                            </w:rPr>
                            <w:t xml:space="preserve"> </w:t>
                          </w:r>
                          <w:r w:rsidRPr="007E4431">
                            <w:rPr>
                              <w:rFonts w:cs="Open Sans"/>
                              <w:color w:val="FFFFFF" w:themeColor="background1"/>
                              <w:sz w:val="16"/>
                              <w:szCs w:val="16"/>
                            </w:rPr>
                            <w:t>DREAL BFC</w:t>
                          </w:r>
                        </w:p>
                        <w:p w14:paraId="08A2C3C9" w14:textId="0F1B680C" w:rsidR="007E4431" w:rsidRPr="007E4431" w:rsidRDefault="007E4431" w:rsidP="007E4431">
                          <w:pPr>
                            <w:spacing w:before="0" w:after="0"/>
                            <w:rPr>
                              <w:rFonts w:cs="Open Sans"/>
                              <w:color w:val="FFFFFF" w:themeColor="background1"/>
                              <w:sz w:val="16"/>
                              <w:szCs w:val="16"/>
                            </w:rPr>
                          </w:pPr>
                          <w:hyperlink r:id="rId4" w:history="1">
                            <w:r w:rsidRPr="007E4431">
                              <w:rPr>
                                <w:rStyle w:val="Lienhypertexte"/>
                                <w:rFonts w:cs="Open Sans"/>
                                <w:szCs w:val="16"/>
                              </w:rPr>
                              <w:t>https://www.bourgogne-franchecomte.developpement-durable.gouv.fr/ledernier-bulletin-de-situation-hydrologiquea6268.html</w:t>
                            </w:r>
                          </w:hyperlink>
                        </w:p>
                        <w:p w14:paraId="2881907F" w14:textId="77777777" w:rsidR="007E4431" w:rsidRPr="007E4431" w:rsidRDefault="007E4431" w:rsidP="007E4431">
                          <w:pPr>
                            <w:spacing w:before="0" w:after="0"/>
                            <w:rPr>
                              <w:rFonts w:cs="Open Sans"/>
                              <w:color w:val="FFFFFF" w:themeColor="background1"/>
                              <w:sz w:val="16"/>
                              <w:szCs w:val="16"/>
                            </w:rPr>
                          </w:pPr>
                        </w:p>
                        <w:p w14:paraId="673D9F87" w14:textId="77777777" w:rsidR="007E4431" w:rsidRPr="007E4431" w:rsidRDefault="007E4431" w:rsidP="007E4431">
                          <w:pPr>
                            <w:spacing w:before="0" w:after="0"/>
                            <w:rPr>
                              <w:rFonts w:cs="Open Sans"/>
                              <w:color w:val="FFFFFF" w:themeColor="background1"/>
                              <w:szCs w:val="20"/>
                            </w:rPr>
                          </w:pPr>
                          <w:r w:rsidRPr="007E4431">
                            <w:rPr>
                              <w:rFonts w:cs="Open Sans"/>
                              <w:color w:val="FFFFFF" w:themeColor="background1"/>
                              <w:szCs w:val="20"/>
                            </w:rPr>
                            <w:t>MétéoFrance</w:t>
                          </w:r>
                        </w:p>
                        <w:p w14:paraId="118D6122" w14:textId="0EA4D1DB" w:rsidR="007E4431" w:rsidRPr="007E4431" w:rsidRDefault="007E4431" w:rsidP="007E4431">
                          <w:pPr>
                            <w:spacing w:before="0" w:after="0"/>
                            <w:rPr>
                              <w:rFonts w:cs="Open Sans"/>
                              <w:color w:val="FFFFFF" w:themeColor="background1"/>
                              <w:sz w:val="16"/>
                              <w:szCs w:val="16"/>
                            </w:rPr>
                          </w:pPr>
                          <w:r w:rsidRPr="007E4431">
                            <w:rPr>
                              <w:rFonts w:cs="Open Sans"/>
                              <w:color w:val="FFFFFF" w:themeColor="background1"/>
                              <w:sz w:val="16"/>
                              <w:szCs w:val="16"/>
                            </w:rPr>
                            <w:t>Bulletin de situation hydrologique</w:t>
                          </w:r>
                          <w:r>
                            <w:rPr>
                              <w:rFonts w:cs="Open Sans"/>
                              <w:color w:val="FFFFFF" w:themeColor="background1"/>
                              <w:sz w:val="16"/>
                              <w:szCs w:val="16"/>
                            </w:rPr>
                            <w:t xml:space="preserve"> </w:t>
                          </w:r>
                          <w:r w:rsidRPr="007E4431">
                            <w:rPr>
                              <w:rFonts w:cs="Open Sans"/>
                              <w:color w:val="FFFFFF" w:themeColor="background1"/>
                              <w:sz w:val="16"/>
                              <w:szCs w:val="16"/>
                            </w:rPr>
                            <w:t>de MeteoFrance</w:t>
                          </w:r>
                        </w:p>
                        <w:p w14:paraId="17A91339" w14:textId="507AA873" w:rsidR="007E4431" w:rsidRPr="007E4431" w:rsidRDefault="007E4431" w:rsidP="007E4431">
                          <w:pPr>
                            <w:spacing w:before="0" w:after="0"/>
                            <w:rPr>
                              <w:rFonts w:cs="Open Sans"/>
                              <w:color w:val="FFFFFF" w:themeColor="background1"/>
                              <w:sz w:val="16"/>
                              <w:szCs w:val="16"/>
                            </w:rPr>
                          </w:pPr>
                          <w:hyperlink r:id="rId5" w:history="1">
                            <w:r w:rsidRPr="007E4431">
                              <w:rPr>
                                <w:rStyle w:val="Lienhypertexte"/>
                                <w:rFonts w:cs="Open Sans"/>
                                <w:szCs w:val="16"/>
                              </w:rPr>
                              <w:t>https://meteofrance.fr/actualite/publications/lespublications-de-meteo-france/le-dernierbulletin-de-situation-hydrologique</w:t>
                            </w:r>
                          </w:hyperlink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="">
          <w:pict>
            <v:shapetype w14:anchorId="65604026" id="_x0000_t202" coordsize="21600,21600" o:spt="202" path="m,l,21600r21600,l21600,xe">
              <v:stroke joinstyle="miter"/>
              <v:path gradientshapeok="t" o:connecttype="rect"/>
            </v:shapetype>
            <v:shape id="Zone de texte 5" o:spid="_x0000_s1030" type="#_x0000_t202" style="position:absolute;margin-left:4.35pt;margin-top:46.8pt;width:162.4pt;height:443.95pt;z-index:2517708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" filled="f" stroked="f" strokeweight=".5pt">
              <v:textbox>
                <w:txbxContent>
                  <w:p w14:paraId="16805ADA" w14:textId="4839899C" w:rsidR="007E4431" w:rsidRDefault="007E4431">
                    <w:pPr>
                      <w:rPr>
                        <w:rFonts w:cs="Open Sans"/>
                        <w:color w:val="FFFFFF" w:themeColor="background1"/>
                        <w:sz w:val="28"/>
                        <w:szCs w:val="28"/>
                      </w:rPr>
                    </w:pPr>
                    <w:r w:rsidRPr="007E4431">
                      <w:rPr>
                        <w:rFonts w:cs="Open Sans"/>
                        <w:color w:val="FFFFFF" w:themeColor="background1"/>
                        <w:sz w:val="28"/>
                        <w:szCs w:val="28"/>
                      </w:rPr>
                      <w:t>Autres Bulletins</w:t>
                    </w:r>
                  </w:p>
                  <w:p w14:paraId="69BD6345" w14:textId="77777777" w:rsidR="007E4431" w:rsidRPr="007E4431" w:rsidRDefault="007E4431" w:rsidP="007E4431">
                    <w:pPr>
                      <w:spacing w:before="0" w:after="0"/>
                      <w:rPr>
                        <w:rFonts w:cs="Open Sans"/>
                        <w:color w:val="FFFFFF" w:themeColor="background1"/>
                        <w:szCs w:val="20"/>
                      </w:rPr>
                    </w:pPr>
                    <w:r w:rsidRPr="007E4431">
                      <w:rPr>
                        <w:rFonts w:cs="Open Sans"/>
                        <w:color w:val="FFFFFF" w:themeColor="background1"/>
                        <w:szCs w:val="20"/>
                      </w:rPr>
                      <w:t>BNSH eaufrance</w:t>
                    </w:r>
                  </w:p>
                  <w:p w14:paraId="21963C4A" w14:textId="77777777" w:rsidR="007E4431" w:rsidRPr="007E4431" w:rsidRDefault="007E4431" w:rsidP="007E4431">
                    <w:pPr>
                      <w:spacing w:before="0" w:after="0"/>
                      <w:rPr>
                        <w:rFonts w:cs="Open Sans"/>
                        <w:color w:val="FFFFFF" w:themeColor="background1"/>
                        <w:sz w:val="16"/>
                        <w:szCs w:val="16"/>
                      </w:rPr>
                    </w:pPr>
                    <w:r w:rsidRPr="007E4431">
                      <w:rPr>
                        <w:rFonts w:cs="Open Sans"/>
                        <w:color w:val="FFFFFF" w:themeColor="background1"/>
                        <w:sz w:val="16"/>
                        <w:szCs w:val="16"/>
                      </w:rPr>
                      <w:t>Bulletin national de situation</w:t>
                    </w:r>
                  </w:p>
                  <w:p w14:paraId="1B939DC7" w14:textId="12ADA751" w:rsidR="007E4431" w:rsidRPr="007E4431" w:rsidRDefault="007E4431" w:rsidP="007E4431">
                    <w:pPr>
                      <w:spacing w:before="0" w:after="0"/>
                      <w:rPr>
                        <w:rFonts w:cs="Open Sans"/>
                        <w:color w:val="FFFFFF" w:themeColor="background1"/>
                        <w:sz w:val="16"/>
                        <w:szCs w:val="16"/>
                      </w:rPr>
                    </w:pPr>
                    <w:hyperlink r:id="rId6" w:history="1">
                      <w:r w:rsidRPr="007E4431">
                        <w:rPr>
                          <w:rStyle w:val="Lienhypertexte"/>
                          <w:rFonts w:cs="Open Sans"/>
                          <w:szCs w:val="16"/>
                        </w:rPr>
                        <w:t>https://www.eaufrance.fr/publications/bsh</w:t>
                      </w:r>
                    </w:hyperlink>
                  </w:p>
                  <w:p w14:paraId="510DF403" w14:textId="77777777" w:rsidR="007E4431" w:rsidRDefault="007E4431" w:rsidP="007E4431">
                    <w:pPr>
                      <w:spacing w:before="0" w:after="0"/>
                      <w:rPr>
                        <w:rFonts w:cs="Open Sans"/>
                        <w:color w:val="FFFFFF" w:themeColor="background1"/>
                        <w:sz w:val="16"/>
                        <w:szCs w:val="16"/>
                      </w:rPr>
                    </w:pPr>
                  </w:p>
                  <w:p w14:paraId="0918AC4B" w14:textId="7DBCDA41" w:rsidR="007E4431" w:rsidRPr="007E4431" w:rsidRDefault="007E4431" w:rsidP="007E4431">
                    <w:pPr>
                      <w:spacing w:before="0" w:after="0"/>
                      <w:rPr>
                        <w:rFonts w:cs="Open Sans"/>
                        <w:color w:val="FFFFFF" w:themeColor="background1"/>
                        <w:szCs w:val="20"/>
                      </w:rPr>
                    </w:pPr>
                    <w:r w:rsidRPr="007E4431">
                      <w:rPr>
                        <w:rFonts w:cs="Open Sans"/>
                        <w:color w:val="FFFFFF" w:themeColor="background1"/>
                        <w:szCs w:val="20"/>
                      </w:rPr>
                      <w:t>BRGM</w:t>
                    </w:r>
                  </w:p>
                  <w:p w14:paraId="31DE0F79" w14:textId="74E13406" w:rsidR="007E4431" w:rsidRPr="007E4431" w:rsidRDefault="007E4431" w:rsidP="007E4431">
                    <w:pPr>
                      <w:spacing w:before="0" w:after="0"/>
                      <w:rPr>
                        <w:rFonts w:cs="Open Sans"/>
                        <w:color w:val="FFFFFF" w:themeColor="background1"/>
                        <w:sz w:val="16"/>
                        <w:szCs w:val="16"/>
                      </w:rPr>
                    </w:pPr>
                    <w:r w:rsidRPr="007E4431">
                      <w:rPr>
                        <w:rFonts w:cs="Open Sans"/>
                        <w:color w:val="FFFFFF" w:themeColor="background1"/>
                        <w:sz w:val="16"/>
                        <w:szCs w:val="16"/>
                      </w:rPr>
                      <w:t>Situation hydrogéologique du service</w:t>
                    </w:r>
                    <w:r w:rsidR="00C6462A">
                      <w:rPr>
                        <w:rFonts w:cs="Open Sans"/>
                        <w:color w:val="FFFFFF" w:themeColor="background1"/>
                        <w:sz w:val="16"/>
                        <w:szCs w:val="16"/>
                      </w:rPr>
                      <w:t xml:space="preserve"> </w:t>
                    </w:r>
                    <w:r w:rsidRPr="007E4431">
                      <w:rPr>
                        <w:rFonts w:cs="Open Sans"/>
                        <w:color w:val="FFFFFF" w:themeColor="background1"/>
                        <w:sz w:val="16"/>
                        <w:szCs w:val="16"/>
                      </w:rPr>
                      <w:t>géologique national</w:t>
                    </w:r>
                  </w:p>
                  <w:p w14:paraId="2F045D57" w14:textId="092257EA" w:rsidR="007E4431" w:rsidRDefault="007E4431" w:rsidP="007E4431">
                    <w:pPr>
                      <w:spacing w:before="0" w:after="0"/>
                      <w:rPr>
                        <w:rFonts w:cs="Open Sans"/>
                        <w:color w:val="FFFFFF" w:themeColor="background1"/>
                        <w:sz w:val="16"/>
                        <w:szCs w:val="16"/>
                      </w:rPr>
                    </w:pPr>
                    <w:hyperlink r:id="rId7" w:history="1">
                      <w:r w:rsidRPr="007E4431">
                        <w:rPr>
                          <w:rStyle w:val="Lienhypertexte"/>
                          <w:rFonts w:cs="Open Sans"/>
                          <w:szCs w:val="16"/>
                        </w:rPr>
                        <w:t>https://meteeaunappes.brgm.fr/fr/tag/actualite</w:t>
                      </w:r>
                    </w:hyperlink>
                  </w:p>
                  <w:p w14:paraId="05A4AA69" w14:textId="77777777" w:rsidR="007E4431" w:rsidRPr="007E4431" w:rsidRDefault="007E4431" w:rsidP="007E4431">
                    <w:pPr>
                      <w:spacing w:before="0" w:after="0"/>
                      <w:rPr>
                        <w:rFonts w:cs="Open Sans"/>
                        <w:color w:val="FFFFFF" w:themeColor="background1"/>
                        <w:sz w:val="16"/>
                        <w:szCs w:val="16"/>
                      </w:rPr>
                    </w:pPr>
                  </w:p>
                  <w:p w14:paraId="4E39C685" w14:textId="54BDCC8D" w:rsidR="007E4431" w:rsidRPr="007E4431" w:rsidRDefault="007E4431" w:rsidP="007E4431">
                    <w:pPr>
                      <w:spacing w:before="0" w:after="0"/>
                      <w:rPr>
                        <w:rFonts w:cs="Open Sans"/>
                        <w:color w:val="FFFFFF" w:themeColor="background1"/>
                        <w:szCs w:val="20"/>
                      </w:rPr>
                    </w:pPr>
                    <w:r w:rsidRPr="007E4431">
                      <w:rPr>
                        <w:rFonts w:cs="Open Sans"/>
                        <w:color w:val="FFFFFF" w:themeColor="background1"/>
                        <w:szCs w:val="20"/>
                      </w:rPr>
                      <w:t>DREAL Auvergne-Rhone-Alpes</w:t>
                    </w:r>
                  </w:p>
                  <w:p w14:paraId="22A2D245" w14:textId="38E34AEE" w:rsidR="007E4431" w:rsidRPr="007E4431" w:rsidRDefault="007E4431" w:rsidP="007E4431">
                    <w:pPr>
                      <w:spacing w:before="0" w:after="0"/>
                      <w:rPr>
                        <w:rFonts w:cs="Open Sans"/>
                        <w:color w:val="FFFFFF" w:themeColor="background1"/>
                        <w:sz w:val="16"/>
                        <w:szCs w:val="16"/>
                      </w:rPr>
                    </w:pPr>
                    <w:r w:rsidRPr="007E4431">
                      <w:rPr>
                        <w:rFonts w:cs="Open Sans"/>
                        <w:color w:val="FFFFFF" w:themeColor="background1"/>
                        <w:sz w:val="16"/>
                        <w:szCs w:val="16"/>
                      </w:rPr>
                      <w:t>Situation hydrologique de la</w:t>
                    </w:r>
                    <w:r>
                      <w:rPr>
                        <w:rFonts w:cs="Open Sans"/>
                        <w:color w:val="FFFFFF" w:themeColor="background1"/>
                        <w:sz w:val="16"/>
                        <w:szCs w:val="16"/>
                      </w:rPr>
                      <w:t xml:space="preserve"> </w:t>
                    </w:r>
                    <w:r w:rsidRPr="007E4431">
                      <w:rPr>
                        <w:rFonts w:cs="Open Sans"/>
                        <w:color w:val="FFFFFF" w:themeColor="background1"/>
                        <w:sz w:val="16"/>
                        <w:szCs w:val="16"/>
                      </w:rPr>
                      <w:t>DREAL ARA</w:t>
                    </w:r>
                  </w:p>
                  <w:p w14:paraId="49AF6BE7" w14:textId="218EE91C" w:rsidR="007E4431" w:rsidRPr="007E4431" w:rsidRDefault="007E4431" w:rsidP="007E4431">
                    <w:pPr>
                      <w:spacing w:before="0" w:after="0"/>
                      <w:rPr>
                        <w:rFonts w:cs="Open Sans"/>
                        <w:color w:val="FFFFFF" w:themeColor="background1"/>
                        <w:sz w:val="16"/>
                        <w:szCs w:val="16"/>
                      </w:rPr>
                    </w:pPr>
                    <w:hyperlink r:id="rId8" w:history="1">
                      <w:r w:rsidRPr="007E4431">
                        <w:rPr>
                          <w:rStyle w:val="Lienhypertexte"/>
                          <w:rFonts w:cs="Open Sans"/>
                          <w:szCs w:val="16"/>
                        </w:rPr>
                        <w:t>https://www.auvergne-rhonealpes.developpementdurable.gouv.fr/bulletins-de-situationhydrologique-a26946.html</w:t>
                      </w:r>
                    </w:hyperlink>
                  </w:p>
                  <w:p w14:paraId="0E057AB2" w14:textId="77777777" w:rsidR="007E4431" w:rsidRPr="007E4431" w:rsidRDefault="007E4431" w:rsidP="007E4431">
                    <w:pPr>
                      <w:spacing w:before="0" w:after="0"/>
                      <w:rPr>
                        <w:rFonts w:cs="Open Sans"/>
                        <w:color w:val="FFFFFF" w:themeColor="background1"/>
                        <w:sz w:val="16"/>
                        <w:szCs w:val="16"/>
                      </w:rPr>
                    </w:pPr>
                  </w:p>
                  <w:p w14:paraId="384AC7F8" w14:textId="02BE5359" w:rsidR="007E4431" w:rsidRPr="007E4431" w:rsidRDefault="007E4431" w:rsidP="007E4431">
                    <w:pPr>
                      <w:spacing w:before="0" w:after="0"/>
                      <w:rPr>
                        <w:rFonts w:cs="Open Sans"/>
                        <w:color w:val="FFFFFF" w:themeColor="background1"/>
                        <w:szCs w:val="20"/>
                      </w:rPr>
                    </w:pPr>
                    <w:r w:rsidRPr="007E4431">
                      <w:rPr>
                        <w:rFonts w:cs="Open Sans"/>
                        <w:color w:val="FFFFFF" w:themeColor="background1"/>
                        <w:szCs w:val="20"/>
                      </w:rPr>
                      <w:t>DREAL Bourogne-Franche-Comté</w:t>
                    </w:r>
                  </w:p>
                  <w:p w14:paraId="48696444" w14:textId="178C6E81" w:rsidR="007E4431" w:rsidRPr="007E4431" w:rsidRDefault="007E4431" w:rsidP="007E4431">
                    <w:pPr>
                      <w:spacing w:before="0" w:after="0"/>
                      <w:rPr>
                        <w:rFonts w:cs="Open Sans"/>
                        <w:color w:val="FFFFFF" w:themeColor="background1"/>
                        <w:sz w:val="16"/>
                        <w:szCs w:val="16"/>
                      </w:rPr>
                    </w:pPr>
                    <w:r w:rsidRPr="007E4431">
                      <w:rPr>
                        <w:rFonts w:cs="Open Sans"/>
                        <w:color w:val="FFFFFF" w:themeColor="background1"/>
                        <w:sz w:val="16"/>
                        <w:szCs w:val="16"/>
                      </w:rPr>
                      <w:t>Situation hydrologique de la</w:t>
                    </w:r>
                    <w:r>
                      <w:rPr>
                        <w:rFonts w:cs="Open Sans"/>
                        <w:color w:val="FFFFFF" w:themeColor="background1"/>
                        <w:sz w:val="16"/>
                        <w:szCs w:val="16"/>
                      </w:rPr>
                      <w:t xml:space="preserve"> </w:t>
                    </w:r>
                    <w:r w:rsidRPr="007E4431">
                      <w:rPr>
                        <w:rFonts w:cs="Open Sans"/>
                        <w:color w:val="FFFFFF" w:themeColor="background1"/>
                        <w:sz w:val="16"/>
                        <w:szCs w:val="16"/>
                      </w:rPr>
                      <w:t>DREAL BFC</w:t>
                    </w:r>
                  </w:p>
                  <w:p w14:paraId="08A2C3C9" w14:textId="0F1B680C" w:rsidR="007E4431" w:rsidRPr="007E4431" w:rsidRDefault="007E4431" w:rsidP="007E4431">
                    <w:pPr>
                      <w:spacing w:before="0" w:after="0"/>
                      <w:rPr>
                        <w:rFonts w:cs="Open Sans"/>
                        <w:color w:val="FFFFFF" w:themeColor="background1"/>
                        <w:sz w:val="16"/>
                        <w:szCs w:val="16"/>
                      </w:rPr>
                    </w:pPr>
                    <w:hyperlink r:id="rId9" w:history="1">
                      <w:r w:rsidRPr="007E4431">
                        <w:rPr>
                          <w:rStyle w:val="Lienhypertexte"/>
                          <w:rFonts w:cs="Open Sans"/>
                          <w:szCs w:val="16"/>
                        </w:rPr>
                        <w:t>https://www.bourgogne-franchecomte.developpement-durable.gouv.fr/ledernier-bulletin-de-situation-hydrologiquea6268.</w:t>
                      </w:r>
                      <w:r w:rsidRPr="007E4431">
                        <w:rPr>
                          <w:rStyle w:val="Lienhypertexte"/>
                          <w:rFonts w:cs="Open Sans"/>
                          <w:szCs w:val="16"/>
                        </w:rPr>
                        <w:t>h</w:t>
                      </w:r>
                      <w:r w:rsidRPr="007E4431">
                        <w:rPr>
                          <w:rStyle w:val="Lienhypertexte"/>
                          <w:rFonts w:cs="Open Sans"/>
                          <w:szCs w:val="16"/>
                        </w:rPr>
                        <w:t>tml</w:t>
                      </w:r>
                    </w:hyperlink>
                  </w:p>
                  <w:p w14:paraId="2881907F" w14:textId="77777777" w:rsidR="007E4431" w:rsidRPr="007E4431" w:rsidRDefault="007E4431" w:rsidP="007E4431">
                    <w:pPr>
                      <w:spacing w:before="0" w:after="0"/>
                      <w:rPr>
                        <w:rFonts w:cs="Open Sans"/>
                        <w:color w:val="FFFFFF" w:themeColor="background1"/>
                        <w:sz w:val="16"/>
                        <w:szCs w:val="16"/>
                      </w:rPr>
                    </w:pPr>
                  </w:p>
                  <w:p w14:paraId="673D9F87" w14:textId="77777777" w:rsidR="007E4431" w:rsidRPr="007E4431" w:rsidRDefault="007E4431" w:rsidP="007E4431">
                    <w:pPr>
                      <w:spacing w:before="0" w:after="0"/>
                      <w:rPr>
                        <w:rFonts w:cs="Open Sans"/>
                        <w:color w:val="FFFFFF" w:themeColor="background1"/>
                        <w:szCs w:val="20"/>
                      </w:rPr>
                    </w:pPr>
                    <w:r w:rsidRPr="007E4431">
                      <w:rPr>
                        <w:rFonts w:cs="Open Sans"/>
                        <w:color w:val="FFFFFF" w:themeColor="background1"/>
                        <w:szCs w:val="20"/>
                      </w:rPr>
                      <w:t>MétéoFrance</w:t>
                    </w:r>
                  </w:p>
                  <w:p w14:paraId="118D6122" w14:textId="0EA4D1DB" w:rsidR="007E4431" w:rsidRPr="007E4431" w:rsidRDefault="007E4431" w:rsidP="007E4431">
                    <w:pPr>
                      <w:spacing w:before="0" w:after="0"/>
                      <w:rPr>
                        <w:rFonts w:cs="Open Sans"/>
                        <w:color w:val="FFFFFF" w:themeColor="background1"/>
                        <w:sz w:val="16"/>
                        <w:szCs w:val="16"/>
                      </w:rPr>
                    </w:pPr>
                    <w:r w:rsidRPr="007E4431">
                      <w:rPr>
                        <w:rFonts w:cs="Open Sans"/>
                        <w:color w:val="FFFFFF" w:themeColor="background1"/>
                        <w:sz w:val="16"/>
                        <w:szCs w:val="16"/>
                      </w:rPr>
                      <w:t>Bulletin de situation hydrologique</w:t>
                    </w:r>
                    <w:r>
                      <w:rPr>
                        <w:rFonts w:cs="Open Sans"/>
                        <w:color w:val="FFFFFF" w:themeColor="background1"/>
                        <w:sz w:val="16"/>
                        <w:szCs w:val="16"/>
                      </w:rPr>
                      <w:t xml:space="preserve"> </w:t>
                    </w:r>
                    <w:r w:rsidRPr="007E4431">
                      <w:rPr>
                        <w:rFonts w:cs="Open Sans"/>
                        <w:color w:val="FFFFFF" w:themeColor="background1"/>
                        <w:sz w:val="16"/>
                        <w:szCs w:val="16"/>
                      </w:rPr>
                      <w:t>de MeteoFrance</w:t>
                    </w:r>
                  </w:p>
                  <w:p w14:paraId="17A91339" w14:textId="507AA873" w:rsidR="007E4431" w:rsidRPr="007E4431" w:rsidRDefault="007E4431" w:rsidP="007E4431">
                    <w:pPr>
                      <w:spacing w:before="0" w:after="0"/>
                      <w:rPr>
                        <w:rFonts w:cs="Open Sans"/>
                        <w:color w:val="FFFFFF" w:themeColor="background1"/>
                        <w:sz w:val="16"/>
                        <w:szCs w:val="16"/>
                      </w:rPr>
                    </w:pPr>
                    <w:hyperlink r:id="rId10" w:history="1">
                      <w:r w:rsidRPr="007E4431">
                        <w:rPr>
                          <w:rStyle w:val="Lienhypertexte"/>
                          <w:rFonts w:cs="Open Sans"/>
                          <w:szCs w:val="16"/>
                        </w:rPr>
                        <w:t>https://meteofrance.fr/actualite/publications/lespublications-de-meteo-france/le-dernierbulletin-de-situation-hydrologique</w:t>
                      </w:r>
                    </w:hyperlink>
                  </w:p>
                </w:txbxContent>
              </v:textbox>
              <w10:wrap anchorx="page"/>
            </v:shape>
          </w:pict>
        </mc:Fallback>
      </mc:AlternateContent>
    </w:r>
    <w:r w:rsidRPr="00FF746B">
      <w:rPr>
        <w:rFonts w:cs="Open Sans"/>
        <w:noProof/>
        <w:sz w:val="24"/>
      </w:rPr>
      <mc:AlternateContent>
        <mc:Choice Requires="wps">
          <w:drawing>
            <wp:anchor distT="0" distB="0" distL="114300" distR="114300" simplePos="0" relativeHeight="251687935" behindDoc="0" locked="0" layoutInCell="1" allowOverlap="1" wp14:anchorId="6FA7A67E" wp14:editId="0A6F339C">
              <wp:simplePos x="0" y="0"/>
              <wp:positionH relativeFrom="page">
                <wp:align>left</wp:align>
              </wp:positionH>
              <wp:positionV relativeFrom="paragraph">
                <wp:posOffset>572824</wp:posOffset>
              </wp:positionV>
              <wp:extent cx="2159635" cy="9893159"/>
              <wp:effectExtent l="0" t="0" r="0" b="0"/>
              <wp:wrapNone/>
              <wp:docPr id="527174026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159635" cy="9893159"/>
                      </a:xfrm>
                      <a:prstGeom prst="rect">
                        <a:avLst/>
                      </a:prstGeom>
                      <a:solidFill>
                        <a:schemeClr val="accent3"/>
                      </a:solidFill>
                      <a:ln>
                        <a:noFill/>
                      </a:ln>
                    </wps:spPr>
                    <wps:bodyPr vert="horz" wrap="square" lIns="91440" tIns="45720" rIns="91440" bIns="45720" numCol="1" anchor="t" anchorCtr="0" compatLnSpc="1">
                      <a:prstTxWarp prst="textNoShape">
                        <a:avLst/>
                      </a:prstTxWarp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="">
          <w:pict>
            <v:rect w14:anchorId="73E69D44" id="Rectangle 1" o:spid="_x0000_s1026" style="position:absolute;margin-left:0;margin-top:45.1pt;width:170.05pt;height:779pt;z-index:251687935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" fillcolor="#29519b [3206]" stroked="f">
              <w10:wrap anchorx="page"/>
            </v:rect>
          </w:pict>
        </mc:Fallback>
      </mc:AlternateContent>
    </w:r>
    <w:r w:rsidR="00790F2D">
      <w:rPr>
        <w:noProof/>
      </w:rPr>
      <mc:AlternateContent>
        <mc:Choice Requires="wpg">
          <w:drawing>
            <wp:anchor distT="0" distB="0" distL="114300" distR="114300" simplePos="0" relativeHeight="251764736" behindDoc="0" locked="0" layoutInCell="1" allowOverlap="1" wp14:anchorId="55C21FC1" wp14:editId="0D10AB20">
              <wp:simplePos x="0" y="0"/>
              <wp:positionH relativeFrom="rightMargin">
                <wp:align>left</wp:align>
              </wp:positionH>
              <wp:positionV relativeFrom="paragraph">
                <wp:posOffset>5775</wp:posOffset>
              </wp:positionV>
              <wp:extent cx="252000" cy="3677212"/>
              <wp:effectExtent l="0" t="0" r="0" b="0"/>
              <wp:wrapNone/>
              <wp:docPr id="690649766" name="Groupe 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52000" cy="3677212"/>
                        <a:chOff x="0" y="0"/>
                        <a:chExt cx="252000" cy="3677212"/>
                      </a:xfrm>
                      <a:solidFill>
                        <a:srgbClr val="8BCBD2"/>
                      </a:solidFill>
                    </wpg:grpSpPr>
                    <wps:wsp>
                      <wps:cNvPr id="1690161847" name="Rectangle 1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52000" cy="72000"/>
                        </a:xfrm>
                        <a:prstGeom prst="rect">
                          <a:avLst/>
                        </a:prstGeom>
                        <a:grpFill/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303951616" name="Rectangle 1"/>
                      <wps:cNvSpPr>
                        <a:spLocks noChangeArrowheads="1"/>
                      </wps:cNvSpPr>
                      <wps:spPr bwMode="auto">
                        <a:xfrm>
                          <a:off x="0" y="152400"/>
                          <a:ext cx="252000" cy="72000"/>
                        </a:xfrm>
                        <a:prstGeom prst="rect">
                          <a:avLst/>
                        </a:prstGeom>
                        <a:grpFill/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1324017796" name="Rectangle 1"/>
                      <wps:cNvSpPr>
                        <a:spLocks noChangeArrowheads="1"/>
                      </wps:cNvSpPr>
                      <wps:spPr bwMode="auto">
                        <a:xfrm>
                          <a:off x="0" y="300037"/>
                          <a:ext cx="252000" cy="72000"/>
                        </a:xfrm>
                        <a:prstGeom prst="rect">
                          <a:avLst/>
                        </a:prstGeom>
                        <a:grpFill/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11007825" name="Rectangle 1"/>
                      <wps:cNvSpPr>
                        <a:spLocks noChangeArrowheads="1"/>
                      </wps:cNvSpPr>
                      <wps:spPr bwMode="auto">
                        <a:xfrm>
                          <a:off x="0" y="452437"/>
                          <a:ext cx="252000" cy="72000"/>
                        </a:xfrm>
                        <a:prstGeom prst="rect">
                          <a:avLst/>
                        </a:prstGeom>
                        <a:grpFill/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526292067" name="Rectangle 1"/>
                      <wps:cNvSpPr>
                        <a:spLocks noChangeArrowheads="1"/>
                      </wps:cNvSpPr>
                      <wps:spPr bwMode="auto">
                        <a:xfrm>
                          <a:off x="0" y="600075"/>
                          <a:ext cx="252000" cy="72000"/>
                        </a:xfrm>
                        <a:prstGeom prst="rect">
                          <a:avLst/>
                        </a:prstGeom>
                        <a:grpFill/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784476089" name="Rectangle 1"/>
                      <wps:cNvSpPr>
                        <a:spLocks noChangeArrowheads="1"/>
                      </wps:cNvSpPr>
                      <wps:spPr bwMode="auto">
                        <a:xfrm>
                          <a:off x="0" y="752475"/>
                          <a:ext cx="252000" cy="72000"/>
                        </a:xfrm>
                        <a:prstGeom prst="rect">
                          <a:avLst/>
                        </a:prstGeom>
                        <a:grpFill/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272494690" name="Rectangle 1"/>
                      <wps:cNvSpPr>
                        <a:spLocks noChangeArrowheads="1"/>
                      </wps:cNvSpPr>
                      <wps:spPr bwMode="auto">
                        <a:xfrm>
                          <a:off x="0" y="900112"/>
                          <a:ext cx="252000" cy="72000"/>
                        </a:xfrm>
                        <a:prstGeom prst="rect">
                          <a:avLst/>
                        </a:prstGeom>
                        <a:grpFill/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1681592099" name="Rectangle 1"/>
                      <wps:cNvSpPr>
                        <a:spLocks noChangeArrowheads="1"/>
                      </wps:cNvSpPr>
                      <wps:spPr bwMode="auto">
                        <a:xfrm>
                          <a:off x="0" y="1052512"/>
                          <a:ext cx="252000" cy="72000"/>
                        </a:xfrm>
                        <a:prstGeom prst="rect">
                          <a:avLst/>
                        </a:prstGeom>
                        <a:grpFill/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1959051958" name="Rectangle 1"/>
                      <wps:cNvSpPr>
                        <a:spLocks noChangeArrowheads="1"/>
                      </wps:cNvSpPr>
                      <wps:spPr bwMode="auto">
                        <a:xfrm>
                          <a:off x="0" y="1200150"/>
                          <a:ext cx="252000" cy="72000"/>
                        </a:xfrm>
                        <a:prstGeom prst="rect">
                          <a:avLst/>
                        </a:prstGeom>
                        <a:grpFill/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2052937117" name="Rectangle 1"/>
                      <wps:cNvSpPr>
                        <a:spLocks noChangeArrowheads="1"/>
                      </wps:cNvSpPr>
                      <wps:spPr bwMode="auto">
                        <a:xfrm>
                          <a:off x="0" y="1352550"/>
                          <a:ext cx="252000" cy="72000"/>
                        </a:xfrm>
                        <a:prstGeom prst="rect">
                          <a:avLst/>
                        </a:prstGeom>
                        <a:grpFill/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1229235936" name="Rectangle 1"/>
                      <wps:cNvSpPr>
                        <a:spLocks noChangeArrowheads="1"/>
                      </wps:cNvSpPr>
                      <wps:spPr bwMode="auto">
                        <a:xfrm>
                          <a:off x="0" y="1500187"/>
                          <a:ext cx="252000" cy="72000"/>
                        </a:xfrm>
                        <a:prstGeom prst="rect">
                          <a:avLst/>
                        </a:prstGeom>
                        <a:grpFill/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617678940" name="Rectangle 1"/>
                      <wps:cNvSpPr>
                        <a:spLocks noChangeArrowheads="1"/>
                      </wps:cNvSpPr>
                      <wps:spPr bwMode="auto">
                        <a:xfrm>
                          <a:off x="0" y="1652587"/>
                          <a:ext cx="252000" cy="72000"/>
                        </a:xfrm>
                        <a:prstGeom prst="rect">
                          <a:avLst/>
                        </a:prstGeom>
                        <a:grpFill/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483860657" name="Rectangle 1"/>
                      <wps:cNvSpPr>
                        <a:spLocks noChangeArrowheads="1"/>
                      </wps:cNvSpPr>
                      <wps:spPr bwMode="auto">
                        <a:xfrm>
                          <a:off x="0" y="1800225"/>
                          <a:ext cx="252000" cy="72000"/>
                        </a:xfrm>
                        <a:prstGeom prst="rect">
                          <a:avLst/>
                        </a:prstGeom>
                        <a:grpFill/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397639923" name="Rectangle 1"/>
                      <wps:cNvSpPr>
                        <a:spLocks noChangeArrowheads="1"/>
                      </wps:cNvSpPr>
                      <wps:spPr bwMode="auto">
                        <a:xfrm>
                          <a:off x="0" y="1952625"/>
                          <a:ext cx="252000" cy="72000"/>
                        </a:xfrm>
                        <a:prstGeom prst="rect">
                          <a:avLst/>
                        </a:prstGeom>
                        <a:grpFill/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135421462" name="Rectangle 1"/>
                      <wps:cNvSpPr>
                        <a:spLocks noChangeArrowheads="1"/>
                      </wps:cNvSpPr>
                      <wps:spPr bwMode="auto">
                        <a:xfrm>
                          <a:off x="0" y="2100262"/>
                          <a:ext cx="252000" cy="72000"/>
                        </a:xfrm>
                        <a:prstGeom prst="rect">
                          <a:avLst/>
                        </a:prstGeom>
                        <a:grpFill/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794386954" name="Rectangle 1"/>
                      <wps:cNvSpPr>
                        <a:spLocks noChangeArrowheads="1"/>
                      </wps:cNvSpPr>
                      <wps:spPr bwMode="auto">
                        <a:xfrm>
                          <a:off x="0" y="2252662"/>
                          <a:ext cx="252000" cy="72000"/>
                        </a:xfrm>
                        <a:prstGeom prst="rect">
                          <a:avLst/>
                        </a:prstGeom>
                        <a:grpFill/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1062851007" name="Rectangle 1"/>
                      <wps:cNvSpPr>
                        <a:spLocks noChangeArrowheads="1"/>
                      </wps:cNvSpPr>
                      <wps:spPr bwMode="auto">
                        <a:xfrm>
                          <a:off x="0" y="2400300"/>
                          <a:ext cx="252000" cy="72000"/>
                        </a:xfrm>
                        <a:prstGeom prst="rect">
                          <a:avLst/>
                        </a:prstGeom>
                        <a:grpFill/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977989235" name="Rectangle 1"/>
                      <wps:cNvSpPr>
                        <a:spLocks noChangeArrowheads="1"/>
                      </wps:cNvSpPr>
                      <wps:spPr bwMode="auto">
                        <a:xfrm>
                          <a:off x="0" y="2552700"/>
                          <a:ext cx="252000" cy="72000"/>
                        </a:xfrm>
                        <a:prstGeom prst="rect">
                          <a:avLst/>
                        </a:prstGeom>
                        <a:grpFill/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579757537" name="Rectangle 1"/>
                      <wps:cNvSpPr>
                        <a:spLocks noChangeArrowheads="1"/>
                      </wps:cNvSpPr>
                      <wps:spPr bwMode="auto">
                        <a:xfrm>
                          <a:off x="0" y="2700337"/>
                          <a:ext cx="252000" cy="72000"/>
                        </a:xfrm>
                        <a:prstGeom prst="rect">
                          <a:avLst/>
                        </a:prstGeom>
                        <a:grpFill/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391475015" name="Rectangle 1"/>
                      <wps:cNvSpPr>
                        <a:spLocks noChangeArrowheads="1"/>
                      </wps:cNvSpPr>
                      <wps:spPr bwMode="auto">
                        <a:xfrm>
                          <a:off x="0" y="2852737"/>
                          <a:ext cx="252000" cy="72000"/>
                        </a:xfrm>
                        <a:prstGeom prst="rect">
                          <a:avLst/>
                        </a:prstGeom>
                        <a:grpFill/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1593750780" name="Rectangle 1"/>
                      <wps:cNvSpPr>
                        <a:spLocks noChangeArrowheads="1"/>
                      </wps:cNvSpPr>
                      <wps:spPr bwMode="auto">
                        <a:xfrm>
                          <a:off x="0" y="3000375"/>
                          <a:ext cx="252000" cy="72000"/>
                        </a:xfrm>
                        <a:prstGeom prst="rect">
                          <a:avLst/>
                        </a:prstGeom>
                        <a:grpFill/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516254059" name="Rectangle 1"/>
                      <wps:cNvSpPr>
                        <a:spLocks noChangeArrowheads="1"/>
                      </wps:cNvSpPr>
                      <wps:spPr bwMode="auto">
                        <a:xfrm>
                          <a:off x="0" y="3152775"/>
                          <a:ext cx="252000" cy="72000"/>
                        </a:xfrm>
                        <a:prstGeom prst="rect">
                          <a:avLst/>
                        </a:prstGeom>
                        <a:grpFill/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611541455" name="Rectangle 1"/>
                      <wps:cNvSpPr>
                        <a:spLocks noChangeArrowheads="1"/>
                      </wps:cNvSpPr>
                      <wps:spPr bwMode="auto">
                        <a:xfrm>
                          <a:off x="0" y="3305175"/>
                          <a:ext cx="252000" cy="72000"/>
                        </a:xfrm>
                        <a:prstGeom prst="rect">
                          <a:avLst/>
                        </a:prstGeom>
                        <a:grpFill/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747374902" name="Rectangle 1"/>
                      <wps:cNvSpPr>
                        <a:spLocks noChangeArrowheads="1"/>
                      </wps:cNvSpPr>
                      <wps:spPr bwMode="auto">
                        <a:xfrm>
                          <a:off x="0" y="3452812"/>
                          <a:ext cx="252000" cy="72000"/>
                        </a:xfrm>
                        <a:prstGeom prst="rect">
                          <a:avLst/>
                        </a:prstGeom>
                        <a:grpFill/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1995125137" name="Rectangle 1"/>
                      <wps:cNvSpPr>
                        <a:spLocks noChangeArrowheads="1"/>
                      </wps:cNvSpPr>
                      <wps:spPr bwMode="auto">
                        <a:xfrm>
                          <a:off x="0" y="3605212"/>
                          <a:ext cx="252000" cy="72000"/>
                        </a:xfrm>
                        <a:prstGeom prst="rect">
                          <a:avLst/>
                        </a:prstGeom>
                        <a:grpFill/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wpg:wgp>
                </a:graphicData>
              </a:graphic>
            </wp:anchor>
          </w:drawing>
        </mc:Choice>
        <mc:Fallback xmlns="">
          <w:pict>
            <v:group w14:anchorId="2EAB0FBE" id="Groupe 3" o:spid="_x0000_s1026" style="position:absolute;margin-left:0;margin-top:.45pt;width:19.85pt;height:289.55pt;z-index:251764736;mso-position-horizontal:left;mso-position-horizontal-relative:right-margin-area" coordsize="2520,367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">
              <v:rect id="Rectangle 1" o:spid="_x0000_s1027" style="position:absolute;width:2520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" filled="f" stroked="f"/>
              <v:rect id="Rectangle 1" o:spid="_x0000_s1028" style="position:absolute;top:1524;width:2520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" filled="f" stroked="f"/>
              <v:rect id="Rectangle 1" o:spid="_x0000_s1029" style="position:absolute;top:3000;width:2520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" filled="f" stroked="f"/>
              <v:rect id="Rectangle 1" o:spid="_x0000_s1030" style="position:absolute;top:4524;width:2520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" filled="f" stroked="f"/>
              <v:rect id="Rectangle 1" o:spid="_x0000_s1031" style="position:absolute;top:6000;width:2520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" filled="f" stroked="f"/>
              <v:rect id="Rectangle 1" o:spid="_x0000_s1032" style="position:absolute;top:7524;width:2520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" filled="f" stroked="f"/>
              <v:rect id="Rectangle 1" o:spid="_x0000_s1033" style="position:absolute;top:9001;width:2520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" filled="f" stroked="f"/>
              <v:rect id="Rectangle 1" o:spid="_x0000_s1034" style="position:absolute;top:10525;width:2520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" filled="f" stroked="f"/>
              <v:rect id="Rectangle 1" o:spid="_x0000_s1035" style="position:absolute;top:12001;width:2520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" filled="f" stroked="f"/>
              <v:rect id="Rectangle 1" o:spid="_x0000_s1036" style="position:absolute;top:13525;width:2520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" filled="f" stroked="f"/>
              <v:rect id="Rectangle 1" o:spid="_x0000_s1037" style="position:absolute;top:15001;width:2520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" filled="f" stroked="f"/>
              <v:rect id="Rectangle 1" o:spid="_x0000_s1038" style="position:absolute;top:16525;width:2520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" filled="f" stroked="f"/>
              <v:rect id="Rectangle 1" o:spid="_x0000_s1039" style="position:absolute;top:18002;width:2520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" filled="f" stroked="f"/>
              <v:rect id="Rectangle 1" o:spid="_x0000_s1040" style="position:absolute;top:19526;width:2520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" filled="f" stroked="f"/>
              <v:rect id="Rectangle 1" o:spid="_x0000_s1041" style="position:absolute;top:21002;width:2520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" filled="f" stroked="f"/>
              <v:rect id="Rectangle 1" o:spid="_x0000_s1042" style="position:absolute;top:22526;width:2520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" filled="f" stroked="f"/>
              <v:rect id="Rectangle 1" o:spid="_x0000_s1043" style="position:absolute;top:24003;width:2520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" filled="f" stroked="f"/>
              <v:rect id="Rectangle 1" o:spid="_x0000_s1044" style="position:absolute;top:25527;width:2520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" filled="f" stroked="f"/>
              <v:rect id="Rectangle 1" o:spid="_x0000_s1045" style="position:absolute;top:27003;width:2520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" filled="f" stroked="f"/>
              <v:rect id="Rectangle 1" o:spid="_x0000_s1046" style="position:absolute;top:28527;width:2520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" filled="f" stroked="f"/>
              <v:rect id="Rectangle 1" o:spid="_x0000_s1047" style="position:absolute;top:30003;width:2520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" filled="f" stroked="f"/>
              <v:rect id="Rectangle 1" o:spid="_x0000_s1048" style="position:absolute;top:31527;width:2520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" filled="f" stroked="f"/>
              <v:rect id="Rectangle 1" o:spid="_x0000_s1049" style="position:absolute;top:33051;width:2520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" filled="f" stroked="f"/>
              <v:rect id="Rectangle 1" o:spid="_x0000_s1050" style="position:absolute;top:34528;width:2520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" filled="f" stroked="f"/>
              <v:rect id="Rectangle 1" o:spid="_x0000_s1051" style="position:absolute;top:36052;width:2520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" filled="f" stroked="f"/>
              <w10:wrap anchorx="margin"/>
            </v:group>
          </w:pict>
        </mc:Fallback>
      </mc:AlternateContent>
    </w:r>
    <w:r w:rsidR="00790F2D" w:rsidRPr="00FF746B">
      <w:rPr>
        <w:rFonts w:cs="Open Sans"/>
        <w:color w:val="98D2DD"/>
        <w:sz w:val="24"/>
      </w:rPr>
      <w:t>{{ date_publication }} | {{ date_donnees_val }}</w:t>
    </w:r>
    <w:r w:rsidR="00790F2D" w:rsidRPr="00FF746B">
      <w:rPr>
        <w:rFonts w:cs="Open Sans"/>
        <w:color w:val="98D2DD"/>
        <w:sz w:val="24"/>
        <w:lang w:bidi="fr-FR"/>
      </w:rPr>
      <w:t xml:space="preserve">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isplayBackgroundShape/>
  <w:proofState w:spelling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6145">
      <o:colormenu v:ext="edit" fillcolor="none [662]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75A2"/>
    <w:rsid w:val="000004B8"/>
    <w:rsid w:val="0000754D"/>
    <w:rsid w:val="00022EBE"/>
    <w:rsid w:val="00044DCA"/>
    <w:rsid w:val="00045FE4"/>
    <w:rsid w:val="00060694"/>
    <w:rsid w:val="000624BD"/>
    <w:rsid w:val="000629E9"/>
    <w:rsid w:val="0006473A"/>
    <w:rsid w:val="0008209F"/>
    <w:rsid w:val="00090C60"/>
    <w:rsid w:val="00091BA0"/>
    <w:rsid w:val="000B7C68"/>
    <w:rsid w:val="000C7B6F"/>
    <w:rsid w:val="000D2FA3"/>
    <w:rsid w:val="000D717D"/>
    <w:rsid w:val="000F360C"/>
    <w:rsid w:val="0011073D"/>
    <w:rsid w:val="001239CE"/>
    <w:rsid w:val="00127CA7"/>
    <w:rsid w:val="00131FC3"/>
    <w:rsid w:val="00142716"/>
    <w:rsid w:val="001537CF"/>
    <w:rsid w:val="00164D30"/>
    <w:rsid w:val="0018361D"/>
    <w:rsid w:val="00194C7F"/>
    <w:rsid w:val="001A214D"/>
    <w:rsid w:val="001A6285"/>
    <w:rsid w:val="001E356C"/>
    <w:rsid w:val="001F7FC3"/>
    <w:rsid w:val="00200932"/>
    <w:rsid w:val="0021087F"/>
    <w:rsid w:val="00214DDD"/>
    <w:rsid w:val="00220A13"/>
    <w:rsid w:val="0023655E"/>
    <w:rsid w:val="0024188B"/>
    <w:rsid w:val="00243E81"/>
    <w:rsid w:val="00266504"/>
    <w:rsid w:val="00266F86"/>
    <w:rsid w:val="002A3CC9"/>
    <w:rsid w:val="002A64BB"/>
    <w:rsid w:val="002B49C4"/>
    <w:rsid w:val="002F2825"/>
    <w:rsid w:val="002F75A2"/>
    <w:rsid w:val="00300FD1"/>
    <w:rsid w:val="00301C67"/>
    <w:rsid w:val="00311D06"/>
    <w:rsid w:val="003257AA"/>
    <w:rsid w:val="00341B67"/>
    <w:rsid w:val="0035018C"/>
    <w:rsid w:val="003750FA"/>
    <w:rsid w:val="00377B55"/>
    <w:rsid w:val="00380F48"/>
    <w:rsid w:val="00382BBF"/>
    <w:rsid w:val="00382EE3"/>
    <w:rsid w:val="00383A2D"/>
    <w:rsid w:val="003840AB"/>
    <w:rsid w:val="00384D00"/>
    <w:rsid w:val="00391823"/>
    <w:rsid w:val="003A053B"/>
    <w:rsid w:val="003A23E4"/>
    <w:rsid w:val="003E6840"/>
    <w:rsid w:val="003F00A7"/>
    <w:rsid w:val="003F5455"/>
    <w:rsid w:val="003F6AEA"/>
    <w:rsid w:val="0041740A"/>
    <w:rsid w:val="004308B4"/>
    <w:rsid w:val="00440127"/>
    <w:rsid w:val="00451152"/>
    <w:rsid w:val="0045546F"/>
    <w:rsid w:val="00463223"/>
    <w:rsid w:val="0046699A"/>
    <w:rsid w:val="0047031F"/>
    <w:rsid w:val="004705CA"/>
    <w:rsid w:val="00471FBD"/>
    <w:rsid w:val="00486D8A"/>
    <w:rsid w:val="00495D8A"/>
    <w:rsid w:val="004B2DFE"/>
    <w:rsid w:val="004B6D4E"/>
    <w:rsid w:val="004C0AF0"/>
    <w:rsid w:val="004C7E22"/>
    <w:rsid w:val="004D17BD"/>
    <w:rsid w:val="004D7C37"/>
    <w:rsid w:val="004E0027"/>
    <w:rsid w:val="004E24A4"/>
    <w:rsid w:val="004E6F6A"/>
    <w:rsid w:val="004F3B50"/>
    <w:rsid w:val="004F493A"/>
    <w:rsid w:val="004F64E1"/>
    <w:rsid w:val="00500CAD"/>
    <w:rsid w:val="00510E1A"/>
    <w:rsid w:val="00510E24"/>
    <w:rsid w:val="005134F1"/>
    <w:rsid w:val="00516C63"/>
    <w:rsid w:val="00517E9E"/>
    <w:rsid w:val="00522C5F"/>
    <w:rsid w:val="00526C98"/>
    <w:rsid w:val="0053280E"/>
    <w:rsid w:val="00540C1E"/>
    <w:rsid w:val="00561657"/>
    <w:rsid w:val="00576AF3"/>
    <w:rsid w:val="00581BCA"/>
    <w:rsid w:val="00587D3B"/>
    <w:rsid w:val="00590C79"/>
    <w:rsid w:val="00592C02"/>
    <w:rsid w:val="005A4CF4"/>
    <w:rsid w:val="005B0A3B"/>
    <w:rsid w:val="005C06C6"/>
    <w:rsid w:val="005C19F6"/>
    <w:rsid w:val="005C21FA"/>
    <w:rsid w:val="005D7862"/>
    <w:rsid w:val="005E55CE"/>
    <w:rsid w:val="0062123A"/>
    <w:rsid w:val="00633C44"/>
    <w:rsid w:val="006340BC"/>
    <w:rsid w:val="0063730C"/>
    <w:rsid w:val="0064666A"/>
    <w:rsid w:val="0065190A"/>
    <w:rsid w:val="0065302C"/>
    <w:rsid w:val="006571D3"/>
    <w:rsid w:val="00670963"/>
    <w:rsid w:val="00692FE1"/>
    <w:rsid w:val="006979C6"/>
    <w:rsid w:val="006A2373"/>
    <w:rsid w:val="006B690B"/>
    <w:rsid w:val="006C1AD8"/>
    <w:rsid w:val="006D325C"/>
    <w:rsid w:val="006E0259"/>
    <w:rsid w:val="006E6AF8"/>
    <w:rsid w:val="006F2AEB"/>
    <w:rsid w:val="0071212B"/>
    <w:rsid w:val="0071553D"/>
    <w:rsid w:val="007264C0"/>
    <w:rsid w:val="00732285"/>
    <w:rsid w:val="007356E5"/>
    <w:rsid w:val="0074237E"/>
    <w:rsid w:val="007558BF"/>
    <w:rsid w:val="00763BCC"/>
    <w:rsid w:val="00763D29"/>
    <w:rsid w:val="007851EB"/>
    <w:rsid w:val="00790F2D"/>
    <w:rsid w:val="007A4516"/>
    <w:rsid w:val="007C309E"/>
    <w:rsid w:val="007C4E1B"/>
    <w:rsid w:val="007D438E"/>
    <w:rsid w:val="007E4431"/>
    <w:rsid w:val="007E762E"/>
    <w:rsid w:val="008034CA"/>
    <w:rsid w:val="00817DA5"/>
    <w:rsid w:val="008200DC"/>
    <w:rsid w:val="008209F4"/>
    <w:rsid w:val="0082720A"/>
    <w:rsid w:val="00836192"/>
    <w:rsid w:val="00836FAC"/>
    <w:rsid w:val="0084451C"/>
    <w:rsid w:val="008454CC"/>
    <w:rsid w:val="008642E3"/>
    <w:rsid w:val="008670A3"/>
    <w:rsid w:val="00875386"/>
    <w:rsid w:val="00876DDA"/>
    <w:rsid w:val="00890A94"/>
    <w:rsid w:val="008916A4"/>
    <w:rsid w:val="008927E6"/>
    <w:rsid w:val="008951CC"/>
    <w:rsid w:val="00897C91"/>
    <w:rsid w:val="00897E9B"/>
    <w:rsid w:val="008A21B0"/>
    <w:rsid w:val="008B1470"/>
    <w:rsid w:val="008C4CDB"/>
    <w:rsid w:val="008D2FF7"/>
    <w:rsid w:val="008E2B6D"/>
    <w:rsid w:val="008E3FC9"/>
    <w:rsid w:val="008E5D3A"/>
    <w:rsid w:val="008F1E5A"/>
    <w:rsid w:val="00905DBA"/>
    <w:rsid w:val="00973B3C"/>
    <w:rsid w:val="00975DBB"/>
    <w:rsid w:val="00982D60"/>
    <w:rsid w:val="0098641B"/>
    <w:rsid w:val="009A418D"/>
    <w:rsid w:val="009D23BF"/>
    <w:rsid w:val="009F1B1E"/>
    <w:rsid w:val="00A20824"/>
    <w:rsid w:val="00A20A07"/>
    <w:rsid w:val="00A21744"/>
    <w:rsid w:val="00A334A4"/>
    <w:rsid w:val="00A54508"/>
    <w:rsid w:val="00A73225"/>
    <w:rsid w:val="00A77242"/>
    <w:rsid w:val="00AA0591"/>
    <w:rsid w:val="00AA4539"/>
    <w:rsid w:val="00AA696E"/>
    <w:rsid w:val="00AB272D"/>
    <w:rsid w:val="00AB2F41"/>
    <w:rsid w:val="00AC3132"/>
    <w:rsid w:val="00AC5FD9"/>
    <w:rsid w:val="00AD7AE7"/>
    <w:rsid w:val="00AE09C9"/>
    <w:rsid w:val="00AE79FB"/>
    <w:rsid w:val="00AF01B5"/>
    <w:rsid w:val="00AF1D99"/>
    <w:rsid w:val="00B01F11"/>
    <w:rsid w:val="00B07CDD"/>
    <w:rsid w:val="00B161C4"/>
    <w:rsid w:val="00B22351"/>
    <w:rsid w:val="00B30070"/>
    <w:rsid w:val="00B30335"/>
    <w:rsid w:val="00B37D71"/>
    <w:rsid w:val="00B42643"/>
    <w:rsid w:val="00B53E07"/>
    <w:rsid w:val="00B64692"/>
    <w:rsid w:val="00B6670E"/>
    <w:rsid w:val="00B67D2F"/>
    <w:rsid w:val="00B71F15"/>
    <w:rsid w:val="00B76860"/>
    <w:rsid w:val="00B769A9"/>
    <w:rsid w:val="00B93ADF"/>
    <w:rsid w:val="00BA5520"/>
    <w:rsid w:val="00BB2578"/>
    <w:rsid w:val="00BB53CD"/>
    <w:rsid w:val="00BC5298"/>
    <w:rsid w:val="00BD2BC3"/>
    <w:rsid w:val="00BF1BE4"/>
    <w:rsid w:val="00C009B7"/>
    <w:rsid w:val="00C1483F"/>
    <w:rsid w:val="00C2177F"/>
    <w:rsid w:val="00C32C41"/>
    <w:rsid w:val="00C34C99"/>
    <w:rsid w:val="00C4094B"/>
    <w:rsid w:val="00C4523B"/>
    <w:rsid w:val="00C51149"/>
    <w:rsid w:val="00C53060"/>
    <w:rsid w:val="00C63048"/>
    <w:rsid w:val="00C6462A"/>
    <w:rsid w:val="00C70A8D"/>
    <w:rsid w:val="00C714EB"/>
    <w:rsid w:val="00C77EB1"/>
    <w:rsid w:val="00C84CEC"/>
    <w:rsid w:val="00C925AD"/>
    <w:rsid w:val="00C96ED5"/>
    <w:rsid w:val="00CA4A75"/>
    <w:rsid w:val="00CC117E"/>
    <w:rsid w:val="00CC498C"/>
    <w:rsid w:val="00CD2F3D"/>
    <w:rsid w:val="00CE09B6"/>
    <w:rsid w:val="00CF0224"/>
    <w:rsid w:val="00D00292"/>
    <w:rsid w:val="00D06D24"/>
    <w:rsid w:val="00D16442"/>
    <w:rsid w:val="00D45D40"/>
    <w:rsid w:val="00D45ED0"/>
    <w:rsid w:val="00D47C02"/>
    <w:rsid w:val="00D6684C"/>
    <w:rsid w:val="00D75DA5"/>
    <w:rsid w:val="00D92656"/>
    <w:rsid w:val="00DA3E92"/>
    <w:rsid w:val="00DB7856"/>
    <w:rsid w:val="00DC251C"/>
    <w:rsid w:val="00DC72E3"/>
    <w:rsid w:val="00DD2514"/>
    <w:rsid w:val="00DF2852"/>
    <w:rsid w:val="00E30B82"/>
    <w:rsid w:val="00E4660C"/>
    <w:rsid w:val="00E55D74"/>
    <w:rsid w:val="00E9597B"/>
    <w:rsid w:val="00E970A7"/>
    <w:rsid w:val="00EA11B5"/>
    <w:rsid w:val="00EA50F5"/>
    <w:rsid w:val="00EA54FA"/>
    <w:rsid w:val="00EE01C0"/>
    <w:rsid w:val="00EF644C"/>
    <w:rsid w:val="00F27609"/>
    <w:rsid w:val="00F27EF2"/>
    <w:rsid w:val="00F3563F"/>
    <w:rsid w:val="00F36E9C"/>
    <w:rsid w:val="00F37513"/>
    <w:rsid w:val="00F41A0F"/>
    <w:rsid w:val="00F43B40"/>
    <w:rsid w:val="00F67DD6"/>
    <w:rsid w:val="00F67F48"/>
    <w:rsid w:val="00F74058"/>
    <w:rsid w:val="00F94BF8"/>
    <w:rsid w:val="00F960A8"/>
    <w:rsid w:val="00FA4A21"/>
    <w:rsid w:val="00FC2165"/>
    <w:rsid w:val="00FC3CF2"/>
    <w:rsid w:val="00FD47DF"/>
    <w:rsid w:val="00FF079E"/>
    <w:rsid w:val="00FF4C03"/>
    <w:rsid w:val="00FF74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>
      <o:colormenu v:ext="edit" fillcolor="none [662]"/>
    </o:shapedefaults>
    <o:shapelayout v:ext="edit">
      <o:idmap v:ext="edit" data="1"/>
    </o:shapelayout>
  </w:shapeDefaults>
  <w:decimalSymbol w:val="."/>
  <w:listSeparator w:val=";"/>
  <w14:docId w14:val="688AD816"/>
  <w14:defaultImageDpi w14:val="32767"/>
  <w15:chartTrackingRefBased/>
  <w15:docId w15:val="{0F05F489-6C71-4538-B9FC-0E6D55C4CC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fr-FR" w:eastAsia="en-US" w:bidi="ar-SA"/>
      </w:rPr>
    </w:rPrDefault>
    <w:pPrDefault>
      <w:pPr>
        <w:spacing w:before="2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/>
    <w:lsdException w:name="Unresolved Mention" w:semiHidden="1"/>
    <w:lsdException w:name="Smart Link" w:semiHidden="1" w:unhideWhenUsed="1"/>
  </w:latentStyles>
  <w:style w:type="paragraph" w:default="1" w:styleId="Normal">
    <w:name w:val="Normal"/>
    <w:qFormat/>
    <w:rsid w:val="009D23BF"/>
    <w:pPr>
      <w:spacing w:before="120" w:after="120" w:line="240" w:lineRule="auto"/>
    </w:pPr>
    <w:rPr>
      <w:rFonts w:ascii="Open Sans" w:hAnsi="Open Sans"/>
      <w:sz w:val="20"/>
      <w:szCs w:val="24"/>
    </w:rPr>
  </w:style>
  <w:style w:type="paragraph" w:styleId="Titre1">
    <w:name w:val="heading 1"/>
    <w:basedOn w:val="Normal"/>
    <w:next w:val="Normal"/>
    <w:link w:val="Titre1Car"/>
    <w:uiPriority w:val="9"/>
    <w:qFormat/>
    <w:rsid w:val="002F2825"/>
    <w:pPr>
      <w:spacing w:after="0"/>
      <w:outlineLvl w:val="0"/>
    </w:pPr>
    <w:rPr>
      <w:b/>
      <w:bCs/>
      <w:color w:val="29519B"/>
      <w:spacing w:val="15"/>
      <w:sz w:val="28"/>
      <w:szCs w:val="22"/>
    </w:rPr>
  </w:style>
  <w:style w:type="paragraph" w:styleId="Titre2">
    <w:name w:val="heading 2"/>
    <w:basedOn w:val="Normal"/>
    <w:next w:val="Normal"/>
    <w:link w:val="Titre2Car"/>
    <w:uiPriority w:val="9"/>
    <w:rsid w:val="00D45D40"/>
    <w:pPr>
      <w:spacing w:after="0"/>
      <w:outlineLvl w:val="1"/>
    </w:pPr>
    <w:rPr>
      <w:b/>
      <w:caps/>
      <w:color w:val="492A86" w:themeColor="accent1"/>
      <w:spacing w:val="15"/>
      <w:sz w:val="56"/>
      <w:szCs w:val="22"/>
    </w:rPr>
  </w:style>
  <w:style w:type="paragraph" w:styleId="Titre3">
    <w:name w:val="heading 3"/>
    <w:basedOn w:val="Normal"/>
    <w:next w:val="Normal"/>
    <w:link w:val="Titre3Car"/>
    <w:uiPriority w:val="9"/>
    <w:semiHidden/>
    <w:rsid w:val="00C96ED5"/>
    <w:pPr>
      <w:pBdr>
        <w:top w:val="single" w:sz="6" w:space="2" w:color="492A86" w:themeColor="accent1"/>
        <w:left w:val="single" w:sz="6" w:space="2" w:color="492A86" w:themeColor="accent1"/>
      </w:pBdr>
      <w:spacing w:before="300" w:after="0"/>
      <w:outlineLvl w:val="2"/>
    </w:pPr>
    <w:rPr>
      <w:caps/>
      <w:color w:val="241542" w:themeColor="accent1" w:themeShade="7F"/>
      <w:spacing w:val="15"/>
      <w:sz w:val="22"/>
      <w:szCs w:val="22"/>
    </w:rPr>
  </w:style>
  <w:style w:type="paragraph" w:styleId="Titre4">
    <w:name w:val="heading 4"/>
    <w:basedOn w:val="Normal"/>
    <w:next w:val="Normal"/>
    <w:link w:val="Titre4Car"/>
    <w:uiPriority w:val="9"/>
    <w:semiHidden/>
    <w:rsid w:val="00C96ED5"/>
    <w:pPr>
      <w:pBdr>
        <w:top w:val="dotted" w:sz="6" w:space="2" w:color="492A86" w:themeColor="accent1"/>
        <w:left w:val="dotted" w:sz="6" w:space="2" w:color="492A86" w:themeColor="accent1"/>
      </w:pBdr>
      <w:spacing w:before="300" w:after="0"/>
      <w:outlineLvl w:val="3"/>
    </w:pPr>
    <w:rPr>
      <w:caps/>
      <w:color w:val="361F64" w:themeColor="accent1" w:themeShade="BF"/>
      <w:spacing w:val="10"/>
      <w:sz w:val="22"/>
      <w:szCs w:val="22"/>
    </w:rPr>
  </w:style>
  <w:style w:type="paragraph" w:styleId="Titre5">
    <w:name w:val="heading 5"/>
    <w:basedOn w:val="Normal"/>
    <w:next w:val="Normal"/>
    <w:link w:val="Titre5Car"/>
    <w:uiPriority w:val="9"/>
    <w:semiHidden/>
    <w:rsid w:val="00C96ED5"/>
    <w:pPr>
      <w:pBdr>
        <w:bottom w:val="single" w:sz="6" w:space="1" w:color="492A86" w:themeColor="accent1"/>
      </w:pBdr>
      <w:spacing w:before="300" w:after="0"/>
      <w:outlineLvl w:val="4"/>
    </w:pPr>
    <w:rPr>
      <w:caps/>
      <w:color w:val="361F64" w:themeColor="accent1" w:themeShade="BF"/>
      <w:spacing w:val="10"/>
      <w:sz w:val="22"/>
      <w:szCs w:val="22"/>
    </w:rPr>
  </w:style>
  <w:style w:type="paragraph" w:styleId="Titre6">
    <w:name w:val="heading 6"/>
    <w:basedOn w:val="Normal"/>
    <w:next w:val="Normal"/>
    <w:link w:val="Titre6Car"/>
    <w:uiPriority w:val="9"/>
    <w:semiHidden/>
    <w:qFormat/>
    <w:rsid w:val="00C96ED5"/>
    <w:pPr>
      <w:pBdr>
        <w:bottom w:val="dotted" w:sz="6" w:space="1" w:color="492A86" w:themeColor="accent1"/>
      </w:pBdr>
      <w:spacing w:before="300" w:after="0"/>
      <w:outlineLvl w:val="5"/>
    </w:pPr>
    <w:rPr>
      <w:caps/>
      <w:color w:val="361F64" w:themeColor="accent1" w:themeShade="BF"/>
      <w:spacing w:val="10"/>
      <w:sz w:val="22"/>
      <w:szCs w:val="22"/>
    </w:rPr>
  </w:style>
  <w:style w:type="paragraph" w:styleId="Titre7">
    <w:name w:val="heading 7"/>
    <w:basedOn w:val="Normal"/>
    <w:next w:val="Normal"/>
    <w:link w:val="Titre7Car"/>
    <w:uiPriority w:val="9"/>
    <w:semiHidden/>
    <w:qFormat/>
    <w:rsid w:val="00C96ED5"/>
    <w:pPr>
      <w:spacing w:before="300" w:after="0"/>
      <w:outlineLvl w:val="6"/>
    </w:pPr>
    <w:rPr>
      <w:caps/>
      <w:color w:val="361F64" w:themeColor="accent1" w:themeShade="BF"/>
      <w:spacing w:val="10"/>
      <w:sz w:val="22"/>
      <w:szCs w:val="22"/>
    </w:rPr>
  </w:style>
  <w:style w:type="paragraph" w:styleId="Titre8">
    <w:name w:val="heading 8"/>
    <w:basedOn w:val="Normal"/>
    <w:next w:val="Normal"/>
    <w:link w:val="Titre8Car"/>
    <w:uiPriority w:val="9"/>
    <w:semiHidden/>
    <w:qFormat/>
    <w:rsid w:val="00C96ED5"/>
    <w:pPr>
      <w:spacing w:before="300" w:after="0"/>
      <w:outlineLvl w:val="7"/>
    </w:pPr>
    <w:rPr>
      <w:caps/>
      <w:spacing w:val="10"/>
      <w:sz w:val="18"/>
      <w:szCs w:val="18"/>
    </w:rPr>
  </w:style>
  <w:style w:type="paragraph" w:styleId="Titre9">
    <w:name w:val="heading 9"/>
    <w:basedOn w:val="Normal"/>
    <w:next w:val="Normal"/>
    <w:link w:val="Titre9Car"/>
    <w:uiPriority w:val="9"/>
    <w:semiHidden/>
    <w:qFormat/>
    <w:rsid w:val="00C96ED5"/>
    <w:pPr>
      <w:spacing w:before="300" w:after="0"/>
      <w:outlineLvl w:val="8"/>
    </w:pPr>
    <w:rPr>
      <w:i/>
      <w:caps/>
      <w:spacing w:val="10"/>
      <w:sz w:val="18"/>
      <w:szCs w:val="1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next w:val="Normal"/>
    <w:link w:val="TitreCar"/>
    <w:uiPriority w:val="10"/>
    <w:qFormat/>
    <w:rsid w:val="00D47C02"/>
    <w:pPr>
      <w:spacing w:before="0" w:after="0" w:line="192" w:lineRule="auto"/>
    </w:pPr>
    <w:rPr>
      <w:b/>
      <w:caps/>
      <w:color w:val="454C02" w:themeColor="accent2"/>
      <w:sz w:val="90"/>
      <w:szCs w:val="110"/>
    </w:rPr>
  </w:style>
  <w:style w:type="character" w:customStyle="1" w:styleId="TitreCar">
    <w:name w:val="Titre Car"/>
    <w:basedOn w:val="Policepardfaut"/>
    <w:link w:val="Titre"/>
    <w:uiPriority w:val="10"/>
    <w:rsid w:val="00D47C02"/>
    <w:rPr>
      <w:b/>
      <w:caps/>
      <w:noProof/>
      <w:color w:val="454C02" w:themeColor="accent2"/>
      <w:sz w:val="90"/>
      <w:szCs w:val="110"/>
    </w:rPr>
  </w:style>
  <w:style w:type="character" w:customStyle="1" w:styleId="Titre1Car">
    <w:name w:val="Titre 1 Car"/>
    <w:basedOn w:val="Policepardfaut"/>
    <w:link w:val="Titre1"/>
    <w:uiPriority w:val="9"/>
    <w:rsid w:val="002F2825"/>
    <w:rPr>
      <w:rFonts w:ascii="Open Sans" w:hAnsi="Open Sans"/>
      <w:b/>
      <w:bCs/>
      <w:color w:val="29519B"/>
      <w:spacing w:val="15"/>
      <w:sz w:val="28"/>
    </w:rPr>
  </w:style>
  <w:style w:type="character" w:customStyle="1" w:styleId="Titre2Car">
    <w:name w:val="Titre 2 Car"/>
    <w:basedOn w:val="Policepardfaut"/>
    <w:link w:val="Titre2"/>
    <w:uiPriority w:val="9"/>
    <w:rsid w:val="00D45D40"/>
    <w:rPr>
      <w:b/>
      <w:caps/>
      <w:noProof/>
      <w:color w:val="492A86" w:themeColor="accent1"/>
      <w:spacing w:val="15"/>
      <w:sz w:val="56"/>
    </w:rPr>
  </w:style>
  <w:style w:type="character" w:customStyle="1" w:styleId="Titre3Car">
    <w:name w:val="Titre 3 Car"/>
    <w:basedOn w:val="Policepardfaut"/>
    <w:link w:val="Titre3"/>
    <w:uiPriority w:val="9"/>
    <w:semiHidden/>
    <w:rsid w:val="00FC2165"/>
    <w:rPr>
      <w:caps/>
      <w:noProof/>
      <w:color w:val="241542" w:themeColor="accent1" w:themeShade="7F"/>
      <w:spacing w:val="15"/>
    </w:rPr>
  </w:style>
  <w:style w:type="character" w:customStyle="1" w:styleId="Titre4Car">
    <w:name w:val="Titre 4 Car"/>
    <w:basedOn w:val="Policepardfaut"/>
    <w:link w:val="Titre4"/>
    <w:uiPriority w:val="9"/>
    <w:semiHidden/>
    <w:rsid w:val="00FC2165"/>
    <w:rPr>
      <w:caps/>
      <w:noProof/>
      <w:color w:val="361F64" w:themeColor="accent1" w:themeShade="BF"/>
      <w:spacing w:val="10"/>
    </w:rPr>
  </w:style>
  <w:style w:type="character" w:customStyle="1" w:styleId="Titre5Car">
    <w:name w:val="Titre 5 Car"/>
    <w:basedOn w:val="Policepardfaut"/>
    <w:link w:val="Titre5"/>
    <w:uiPriority w:val="9"/>
    <w:semiHidden/>
    <w:rsid w:val="00FC2165"/>
    <w:rPr>
      <w:caps/>
      <w:noProof/>
      <w:color w:val="361F64" w:themeColor="accent1" w:themeShade="BF"/>
      <w:spacing w:val="10"/>
    </w:rPr>
  </w:style>
  <w:style w:type="character" w:customStyle="1" w:styleId="Titre6Car">
    <w:name w:val="Titre 6 Car"/>
    <w:basedOn w:val="Policepardfaut"/>
    <w:link w:val="Titre6"/>
    <w:uiPriority w:val="9"/>
    <w:semiHidden/>
    <w:rsid w:val="00FC2165"/>
    <w:rPr>
      <w:caps/>
      <w:noProof/>
      <w:color w:val="361F64" w:themeColor="accent1" w:themeShade="BF"/>
      <w:spacing w:val="10"/>
    </w:rPr>
  </w:style>
  <w:style w:type="character" w:customStyle="1" w:styleId="Titre7Car">
    <w:name w:val="Titre 7 Car"/>
    <w:basedOn w:val="Policepardfaut"/>
    <w:link w:val="Titre7"/>
    <w:uiPriority w:val="9"/>
    <w:semiHidden/>
    <w:rsid w:val="00FC2165"/>
    <w:rPr>
      <w:caps/>
      <w:noProof/>
      <w:color w:val="361F64" w:themeColor="accent1" w:themeShade="BF"/>
      <w:spacing w:val="10"/>
    </w:rPr>
  </w:style>
  <w:style w:type="character" w:customStyle="1" w:styleId="Titre8Car">
    <w:name w:val="Titre 8 Car"/>
    <w:basedOn w:val="Policepardfaut"/>
    <w:link w:val="Titre8"/>
    <w:uiPriority w:val="9"/>
    <w:semiHidden/>
    <w:rsid w:val="00FC2165"/>
    <w:rPr>
      <w:caps/>
      <w:noProof/>
      <w:spacing w:val="10"/>
      <w:sz w:val="18"/>
      <w:szCs w:val="18"/>
    </w:rPr>
  </w:style>
  <w:style w:type="character" w:customStyle="1" w:styleId="Titre9Car">
    <w:name w:val="Titre 9 Car"/>
    <w:basedOn w:val="Policepardfaut"/>
    <w:link w:val="Titre9"/>
    <w:uiPriority w:val="9"/>
    <w:semiHidden/>
    <w:rsid w:val="00FC2165"/>
    <w:rPr>
      <w:i/>
      <w:caps/>
      <w:noProof/>
      <w:spacing w:val="10"/>
      <w:sz w:val="18"/>
      <w:szCs w:val="18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C96ED5"/>
    <w:rPr>
      <w:b/>
      <w:bCs/>
      <w:color w:val="361F64" w:themeColor="accent1" w:themeShade="BF"/>
      <w:sz w:val="16"/>
      <w:szCs w:val="1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47C02"/>
    <w:pPr>
      <w:spacing w:before="0" w:after="0" w:line="192" w:lineRule="auto"/>
    </w:pPr>
    <w:rPr>
      <w:b/>
      <w:caps/>
      <w:color w:val="000000" w:themeColor="text1"/>
      <w:spacing w:val="10"/>
      <w:sz w:val="90"/>
    </w:rPr>
  </w:style>
  <w:style w:type="character" w:customStyle="1" w:styleId="Sous-titreCar">
    <w:name w:val="Sous-titre Car"/>
    <w:basedOn w:val="Policepardfaut"/>
    <w:link w:val="Sous-titre"/>
    <w:uiPriority w:val="11"/>
    <w:rsid w:val="00D47C02"/>
    <w:rPr>
      <w:b/>
      <w:caps/>
      <w:noProof/>
      <w:color w:val="000000" w:themeColor="text1"/>
      <w:spacing w:val="10"/>
      <w:sz w:val="90"/>
      <w:szCs w:val="24"/>
    </w:rPr>
  </w:style>
  <w:style w:type="character" w:styleId="lev">
    <w:name w:val="Strong"/>
    <w:uiPriority w:val="22"/>
    <w:semiHidden/>
    <w:qFormat/>
    <w:rsid w:val="00C96ED5"/>
    <w:rPr>
      <w:b/>
      <w:bCs/>
    </w:rPr>
  </w:style>
  <w:style w:type="character" w:styleId="Accentuation">
    <w:name w:val="Emphasis"/>
    <w:uiPriority w:val="20"/>
    <w:semiHidden/>
    <w:qFormat/>
    <w:rsid w:val="00C96ED5"/>
    <w:rPr>
      <w:caps/>
      <w:color w:val="241542" w:themeColor="accent1" w:themeShade="7F"/>
      <w:spacing w:val="5"/>
    </w:rPr>
  </w:style>
  <w:style w:type="paragraph" w:styleId="Sansinterligne">
    <w:name w:val="No Spacing"/>
    <w:basedOn w:val="Normal"/>
    <w:link w:val="SansinterligneCar"/>
    <w:uiPriority w:val="1"/>
    <w:qFormat/>
    <w:rsid w:val="00C96ED5"/>
    <w:pPr>
      <w:spacing w:before="0" w:after="0"/>
    </w:pPr>
  </w:style>
  <w:style w:type="character" w:customStyle="1" w:styleId="SansinterligneCar">
    <w:name w:val="Sans interligne Car"/>
    <w:basedOn w:val="Policepardfaut"/>
    <w:link w:val="Sansinterligne"/>
    <w:uiPriority w:val="1"/>
    <w:rsid w:val="00EA50F5"/>
    <w:rPr>
      <w:noProof/>
      <w:sz w:val="21"/>
      <w:szCs w:val="24"/>
    </w:rPr>
  </w:style>
  <w:style w:type="paragraph" w:styleId="Paragraphedeliste">
    <w:name w:val="List Paragraph"/>
    <w:basedOn w:val="Normal"/>
    <w:uiPriority w:val="34"/>
    <w:semiHidden/>
    <w:qFormat/>
    <w:rsid w:val="00C96ED5"/>
    <w:pPr>
      <w:ind w:left="720"/>
      <w:contextualSpacing/>
    </w:pPr>
  </w:style>
  <w:style w:type="paragraph" w:styleId="Citation">
    <w:name w:val="Quote"/>
    <w:basedOn w:val="Normal"/>
    <w:next w:val="Normal"/>
    <w:link w:val="CitationCar"/>
    <w:uiPriority w:val="29"/>
    <w:qFormat/>
    <w:rsid w:val="003750FA"/>
    <w:pPr>
      <w:spacing w:before="240" w:after="240"/>
      <w:ind w:right="720"/>
    </w:pPr>
    <w:rPr>
      <w:color w:val="FFFFFF" w:themeColor="background1"/>
      <w:sz w:val="32"/>
      <w:szCs w:val="60"/>
    </w:rPr>
  </w:style>
  <w:style w:type="character" w:customStyle="1" w:styleId="CitationCar">
    <w:name w:val="Citation Car"/>
    <w:basedOn w:val="Policepardfaut"/>
    <w:link w:val="Citation"/>
    <w:uiPriority w:val="29"/>
    <w:rsid w:val="003750FA"/>
    <w:rPr>
      <w:noProof/>
      <w:color w:val="FFFFFF" w:themeColor="background1"/>
      <w:sz w:val="32"/>
      <w:szCs w:val="60"/>
    </w:rPr>
  </w:style>
  <w:style w:type="paragraph" w:styleId="Citationintense">
    <w:name w:val="Intense Quote"/>
    <w:basedOn w:val="Normal"/>
    <w:next w:val="Normal"/>
    <w:link w:val="CitationintenseCar"/>
    <w:uiPriority w:val="30"/>
    <w:semiHidden/>
    <w:qFormat/>
    <w:rsid w:val="00C96ED5"/>
    <w:pPr>
      <w:pBdr>
        <w:top w:val="single" w:sz="4" w:space="10" w:color="492A86" w:themeColor="accent1"/>
        <w:left w:val="single" w:sz="4" w:space="10" w:color="492A86" w:themeColor="accent1"/>
      </w:pBdr>
      <w:spacing w:after="0"/>
      <w:ind w:left="1296" w:right="1152"/>
      <w:jc w:val="both"/>
    </w:pPr>
    <w:rPr>
      <w:i/>
      <w:iCs/>
      <w:color w:val="492A86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semiHidden/>
    <w:rsid w:val="008E2B6D"/>
    <w:rPr>
      <w:i/>
      <w:iCs/>
      <w:noProof/>
      <w:color w:val="492A86" w:themeColor="accent1"/>
      <w:sz w:val="24"/>
      <w:szCs w:val="24"/>
    </w:rPr>
  </w:style>
  <w:style w:type="character" w:styleId="Accentuationlgre">
    <w:name w:val="Subtle Emphasis"/>
    <w:uiPriority w:val="19"/>
    <w:semiHidden/>
    <w:qFormat/>
    <w:rsid w:val="00C96ED5"/>
    <w:rPr>
      <w:i/>
      <w:iCs/>
      <w:color w:val="241542" w:themeColor="accent1" w:themeShade="7F"/>
    </w:rPr>
  </w:style>
  <w:style w:type="character" w:styleId="Accentuationintense">
    <w:name w:val="Intense Emphasis"/>
    <w:uiPriority w:val="21"/>
    <w:semiHidden/>
    <w:qFormat/>
    <w:rsid w:val="00C96ED5"/>
    <w:rPr>
      <w:b/>
      <w:bCs/>
      <w:caps/>
      <w:color w:val="241542" w:themeColor="accent1" w:themeShade="7F"/>
      <w:spacing w:val="10"/>
    </w:rPr>
  </w:style>
  <w:style w:type="character" w:styleId="Rfrencelgre">
    <w:name w:val="Subtle Reference"/>
    <w:uiPriority w:val="31"/>
    <w:semiHidden/>
    <w:qFormat/>
    <w:rsid w:val="00C96ED5"/>
    <w:rPr>
      <w:b/>
      <w:bCs/>
      <w:color w:val="492A86" w:themeColor="accent1"/>
    </w:rPr>
  </w:style>
  <w:style w:type="character" w:styleId="Rfrenceintense">
    <w:name w:val="Intense Reference"/>
    <w:uiPriority w:val="32"/>
    <w:semiHidden/>
    <w:qFormat/>
    <w:rsid w:val="00C96ED5"/>
    <w:rPr>
      <w:b/>
      <w:bCs/>
      <w:i/>
      <w:iCs/>
      <w:caps/>
      <w:color w:val="492A86" w:themeColor="accent1"/>
    </w:rPr>
  </w:style>
  <w:style w:type="character" w:styleId="Titredulivre">
    <w:name w:val="Book Title"/>
    <w:uiPriority w:val="33"/>
    <w:semiHidden/>
    <w:qFormat/>
    <w:rsid w:val="00C96ED5"/>
    <w:rPr>
      <w:b/>
      <w:bCs/>
      <w:i/>
      <w:iCs/>
      <w:spacing w:val="9"/>
    </w:rPr>
  </w:style>
  <w:style w:type="paragraph" w:styleId="En-ttedetabledesmatires">
    <w:name w:val="TOC Heading"/>
    <w:basedOn w:val="Normal"/>
    <w:next w:val="Normal"/>
    <w:uiPriority w:val="39"/>
    <w:qFormat/>
    <w:rsid w:val="00763BCC"/>
    <w:pPr>
      <w:spacing w:before="0" w:after="0"/>
    </w:pPr>
    <w:rPr>
      <w:color w:val="FFFFFF" w:themeColor="background1"/>
      <w:sz w:val="28"/>
      <w:szCs w:val="88"/>
      <w:lang w:eastAsia="ja-JP"/>
    </w:rPr>
  </w:style>
  <w:style w:type="paragraph" w:styleId="Pieddepage">
    <w:name w:val="footer"/>
    <w:basedOn w:val="Normal"/>
    <w:link w:val="PieddepageCar"/>
    <w:uiPriority w:val="99"/>
    <w:rsid w:val="0018361D"/>
    <w:pPr>
      <w:tabs>
        <w:tab w:val="center" w:pos="4680"/>
        <w:tab w:val="right" w:pos="9360"/>
      </w:tabs>
      <w:spacing w:before="0" w:after="0"/>
    </w:pPr>
  </w:style>
  <w:style w:type="character" w:customStyle="1" w:styleId="PieddepageCar">
    <w:name w:val="Pied de page Car"/>
    <w:basedOn w:val="Policepardfaut"/>
    <w:link w:val="Pieddepage"/>
    <w:uiPriority w:val="99"/>
    <w:rsid w:val="008E2B6D"/>
    <w:rPr>
      <w:noProof/>
      <w:sz w:val="24"/>
      <w:szCs w:val="24"/>
    </w:rPr>
  </w:style>
  <w:style w:type="character" w:styleId="Numrodepage">
    <w:name w:val="page number"/>
    <w:basedOn w:val="Policepardfaut"/>
    <w:uiPriority w:val="99"/>
    <w:semiHidden/>
    <w:unhideWhenUsed/>
    <w:rsid w:val="0018361D"/>
  </w:style>
  <w:style w:type="paragraph" w:styleId="En-tte">
    <w:name w:val="header"/>
    <w:basedOn w:val="Normal"/>
    <w:link w:val="En-tteCar"/>
    <w:uiPriority w:val="99"/>
    <w:semiHidden/>
    <w:rsid w:val="0018361D"/>
    <w:pPr>
      <w:tabs>
        <w:tab w:val="center" w:pos="4680"/>
        <w:tab w:val="right" w:pos="9360"/>
      </w:tabs>
      <w:spacing w:before="0" w:after="0"/>
    </w:pPr>
  </w:style>
  <w:style w:type="character" w:customStyle="1" w:styleId="En-tteCar">
    <w:name w:val="En-tête Car"/>
    <w:basedOn w:val="Policepardfaut"/>
    <w:link w:val="En-tte"/>
    <w:uiPriority w:val="99"/>
    <w:semiHidden/>
    <w:rsid w:val="008E2B6D"/>
    <w:rPr>
      <w:noProof/>
      <w:sz w:val="24"/>
      <w:szCs w:val="24"/>
    </w:rPr>
  </w:style>
  <w:style w:type="table" w:styleId="Grilledutableau">
    <w:name w:val="Table Grid"/>
    <w:basedOn w:val="TableauNormal"/>
    <w:uiPriority w:val="39"/>
    <w:rsid w:val="00890A94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M1">
    <w:name w:val="toc 1"/>
    <w:basedOn w:val="Normal"/>
    <w:next w:val="TM2"/>
    <w:uiPriority w:val="39"/>
    <w:rsid w:val="00763BCC"/>
    <w:pPr>
      <w:ind w:left="360" w:right="360"/>
    </w:pPr>
    <w:rPr>
      <w:b/>
      <w:color w:val="FFFFFF" w:themeColor="background1"/>
      <w:szCs w:val="22"/>
      <w:lang w:eastAsia="ja-JP"/>
    </w:rPr>
  </w:style>
  <w:style w:type="paragraph" w:styleId="TM2">
    <w:name w:val="toc 2"/>
    <w:basedOn w:val="Normal"/>
    <w:next w:val="Normal"/>
    <w:autoRedefine/>
    <w:uiPriority w:val="39"/>
    <w:rsid w:val="00A73225"/>
    <w:pPr>
      <w:spacing w:after="0"/>
      <w:ind w:left="360" w:right="360"/>
    </w:pPr>
    <w:rPr>
      <w:color w:val="FFFFFF" w:themeColor="background1"/>
      <w:lang w:eastAsia="ja-JP"/>
    </w:rPr>
  </w:style>
  <w:style w:type="paragraph" w:customStyle="1" w:styleId="AltCitation">
    <w:name w:val="Alt Citation"/>
    <w:basedOn w:val="Normal"/>
    <w:semiHidden/>
    <w:qFormat/>
    <w:rsid w:val="00DA3E92"/>
    <w:pPr>
      <w:jc w:val="center"/>
    </w:pPr>
    <w:rPr>
      <w:sz w:val="72"/>
      <w:szCs w:val="72"/>
    </w:rPr>
  </w:style>
  <w:style w:type="character" w:styleId="Textedelespacerserv">
    <w:name w:val="Placeholder Text"/>
    <w:basedOn w:val="Policepardfaut"/>
    <w:uiPriority w:val="99"/>
    <w:semiHidden/>
    <w:rsid w:val="00DA3E92"/>
    <w:rPr>
      <w:color w:val="808080"/>
    </w:rPr>
  </w:style>
  <w:style w:type="paragraph" w:customStyle="1" w:styleId="Info">
    <w:name w:val="Info"/>
    <w:basedOn w:val="Normal"/>
    <w:qFormat/>
    <w:rsid w:val="00BB53CD"/>
    <w:rPr>
      <w:b/>
      <w:caps/>
      <w:color w:val="454C02" w:themeColor="accent2"/>
      <w:sz w:val="24"/>
    </w:rPr>
  </w:style>
  <w:style w:type="paragraph" w:customStyle="1" w:styleId="Sourcedelacitation">
    <w:name w:val="Source de la citation"/>
    <w:basedOn w:val="Sansinterligne"/>
    <w:qFormat/>
    <w:rsid w:val="003750FA"/>
    <w:rPr>
      <w:i/>
      <w:color w:val="FFFFFF" w:themeColor="background1"/>
    </w:rPr>
  </w:style>
  <w:style w:type="paragraph" w:customStyle="1" w:styleId="Services">
    <w:name w:val="Services"/>
    <w:basedOn w:val="Normal"/>
    <w:qFormat/>
    <w:rsid w:val="00836192"/>
    <w:pPr>
      <w:spacing w:before="0" w:after="0"/>
      <w:ind w:right="72"/>
    </w:pPr>
    <w:rPr>
      <w:sz w:val="22"/>
    </w:rPr>
  </w:style>
  <w:style w:type="character" w:styleId="Lienhypertexte">
    <w:name w:val="Hyperlink"/>
    <w:basedOn w:val="Policepardfaut"/>
    <w:uiPriority w:val="99"/>
    <w:unhideWhenUsed/>
    <w:rsid w:val="00F27609"/>
    <w:rPr>
      <w:rFonts w:ascii="Open Sans" w:hAnsi="Open Sans"/>
      <w:color w:val="8BCBD2"/>
      <w:sz w:val="16"/>
      <w:u w:val="none"/>
    </w:rPr>
  </w:style>
  <w:style w:type="character" w:styleId="Mentionnonrsolue">
    <w:name w:val="Unresolved Mention"/>
    <w:basedOn w:val="Policepardfaut"/>
    <w:uiPriority w:val="99"/>
    <w:semiHidden/>
    <w:rsid w:val="000624BD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84CEC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lang w:eastAsia="fr-FR"/>
    </w:rPr>
  </w:style>
  <w:style w:type="character" w:customStyle="1" w:styleId="coords">
    <w:name w:val="coords"/>
    <w:basedOn w:val="Policepardfaut"/>
    <w:rsid w:val="00266F86"/>
  </w:style>
  <w:style w:type="character" w:customStyle="1" w:styleId="value2">
    <w:name w:val="value2"/>
    <w:basedOn w:val="Policepardfaut"/>
    <w:rsid w:val="00266F86"/>
  </w:style>
  <w:style w:type="character" w:customStyle="1" w:styleId="unit2">
    <w:name w:val="unit2"/>
    <w:basedOn w:val="Policepardfaut"/>
    <w:rsid w:val="00266F86"/>
  </w:style>
  <w:style w:type="paragraph" w:customStyle="1" w:styleId="Obsahtabulky">
    <w:name w:val="Obsah tabulky"/>
    <w:basedOn w:val="Normal"/>
    <w:rsid w:val="00382EE3"/>
    <w:pPr>
      <w:widowControl w:val="0"/>
      <w:suppressLineNumbers/>
      <w:suppressAutoHyphens/>
      <w:spacing w:before="0" w:after="0"/>
    </w:pPr>
    <w:rPr>
      <w:rFonts w:ascii="Liberation Serif" w:eastAsia="Droid Sans Fallback" w:hAnsi="Liberation Serif" w:cs="FreeSans"/>
      <w:color w:val="00000A"/>
      <w:sz w:val="24"/>
      <w:lang w:val="cs-CZ"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706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738047">
          <w:marLeft w:val="0"/>
          <w:marRight w:val="0"/>
          <w:marTop w:val="0"/>
          <w:marBottom w:val="4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83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6160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79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1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87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8744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0060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7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2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7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1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2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8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5732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9179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5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2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46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7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1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1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9815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3798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5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45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8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22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5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8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05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8388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53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3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1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2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1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584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4507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4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0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9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29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44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8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9841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1576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6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0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4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67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2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1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1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0727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908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73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9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22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0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2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4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5" Type="http://schemas.openxmlformats.org/officeDocument/2006/relationships/header" Target="header3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vigicrues.gouv.fr/" TargetMode="External"/><Relationship Id="rId3" Type="http://schemas.openxmlformats.org/officeDocument/2006/relationships/hyperlink" Target="https://www.vigicrues.gouv.fr/" TargetMode="External"/><Relationship Id="rId7" Type="http://schemas.openxmlformats.org/officeDocument/2006/relationships/hyperlink" Target="https://vigieau.gouv.fr" TargetMode="External"/><Relationship Id="rId2" Type="http://schemas.openxmlformats.org/officeDocument/2006/relationships/hyperlink" Target="https://vigieau.gouv.fr" TargetMode="External"/><Relationship Id="rId1" Type="http://schemas.openxmlformats.org/officeDocument/2006/relationships/image" Target="media/image1.jpeg"/><Relationship Id="rId6" Type="http://schemas.openxmlformats.org/officeDocument/2006/relationships/hyperlink" Target="https://naiades.eaufrance.fr/" TargetMode="External"/><Relationship Id="rId11" Type="http://schemas.openxmlformats.org/officeDocument/2006/relationships/hyperlink" Target="https://naiades.eaufrance.fr/" TargetMode="External"/><Relationship Id="rId5" Type="http://schemas.openxmlformats.org/officeDocument/2006/relationships/hyperlink" Target="https://ades.eaufrance.fr/" TargetMode="External"/><Relationship Id="rId10" Type="http://schemas.openxmlformats.org/officeDocument/2006/relationships/hyperlink" Target="https://ades.eaufrance.fr/" TargetMode="External"/><Relationship Id="rId4" Type="http://schemas.openxmlformats.org/officeDocument/2006/relationships/hyperlink" Target="http://www.hydro.eaufrance.fr/" TargetMode="External"/><Relationship Id="rId9" Type="http://schemas.openxmlformats.org/officeDocument/2006/relationships/hyperlink" Target="http://www.hydro.eaufrance.fr/" TargetMode="External"/></Relationships>
</file>

<file path=word/_rels/header3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auvergne-rhonealpes.developpementdurable.gouv.fr/bulletins-de-situationhydrologique-a26946.html" TargetMode="External"/><Relationship Id="rId3" Type="http://schemas.openxmlformats.org/officeDocument/2006/relationships/hyperlink" Target="https://www.auvergne-rhonealpes.developpementdurable.gouv.fr/bulletins-de-situationhydrologique-a26946.html" TargetMode="External"/><Relationship Id="rId7" Type="http://schemas.openxmlformats.org/officeDocument/2006/relationships/hyperlink" Target="https://meteeaunappes.brgm.fr/fr/tag/actualite" TargetMode="External"/><Relationship Id="rId2" Type="http://schemas.openxmlformats.org/officeDocument/2006/relationships/hyperlink" Target="https://meteeaunappes.brgm.fr/fr/tag/actualite" TargetMode="External"/><Relationship Id="rId1" Type="http://schemas.openxmlformats.org/officeDocument/2006/relationships/hyperlink" Target="https://www.eaufrance.fr/publications/bsh" TargetMode="External"/><Relationship Id="rId6" Type="http://schemas.openxmlformats.org/officeDocument/2006/relationships/hyperlink" Target="https://www.eaufrance.fr/publications/bsh" TargetMode="External"/><Relationship Id="rId5" Type="http://schemas.openxmlformats.org/officeDocument/2006/relationships/hyperlink" Target="https://meteofrance.fr/actualite/publications/lespublications-de-meteo-france/le-dernierbulletin-de-situation-hydrologique" TargetMode="External"/><Relationship Id="rId10" Type="http://schemas.openxmlformats.org/officeDocument/2006/relationships/hyperlink" Target="https://meteofrance.fr/actualite/publications/lespublications-de-meteo-france/le-dernierbulletin-de-situation-hydrologique" TargetMode="External"/><Relationship Id="rId4" Type="http://schemas.openxmlformats.org/officeDocument/2006/relationships/hyperlink" Target="https://www.bourgogne-franchecomte.developpement-durable.gouv.fr/ledernier-bulletin-de-situation-hydrologiquea6268.html" TargetMode="External"/><Relationship Id="rId9" Type="http://schemas.openxmlformats.org/officeDocument/2006/relationships/hyperlink" Target="https://www.bourgogne-franchecomte.developpement-durable.gouv.fr/ledernier-bulletin-de-situation-hydrologiquea6268.html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eremy\AppData\Roaming\Microsoft\Templates\Bulletin%20d&#8217;information%20sur%20les%20voyages.dotx" TargetMode="External"/></Relationships>
</file>

<file path=word/theme/theme1.xml><?xml version="1.0" encoding="utf-8"?>
<a:theme xmlns:a="http://schemas.openxmlformats.org/drawingml/2006/main" name="Office Theme">
  <a:themeElements>
    <a:clrScheme name="Custom 7">
      <a:dk1>
        <a:sysClr val="windowText" lastClr="000000"/>
      </a:dk1>
      <a:lt1>
        <a:srgbClr val="FFFFFF"/>
      </a:lt1>
      <a:dk2>
        <a:srgbClr val="000000"/>
      </a:dk2>
      <a:lt2>
        <a:srgbClr val="E7E6E6"/>
      </a:lt2>
      <a:accent1>
        <a:srgbClr val="492A86"/>
      </a:accent1>
      <a:accent2>
        <a:srgbClr val="454C02"/>
      </a:accent2>
      <a:accent3>
        <a:srgbClr val="29519B"/>
      </a:accent3>
      <a:accent4>
        <a:srgbClr val="939597"/>
      </a:accent4>
      <a:accent5>
        <a:srgbClr val="000000"/>
      </a:accent5>
      <a:accent6>
        <a:srgbClr val="FFFFFF"/>
      </a:accent6>
      <a:hlink>
        <a:srgbClr val="94C020"/>
      </a:hlink>
      <a:folHlink>
        <a:srgbClr val="939597"/>
      </a:folHlink>
    </a:clrScheme>
    <a:fontScheme name="Custom 23">
      <a:majorFont>
        <a:latin typeface="Century Gothic"/>
        <a:ea typeface=""/>
        <a:cs typeface=""/>
      </a:majorFont>
      <a:minorFont>
        <a:latin typeface="Century Gothic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EEA25CC0A0AC24199CDC46C25B8B0BC" ma:contentTypeVersion="10" ma:contentTypeDescription="Create a new document." ma:contentTypeScope="" ma:versionID="e3b47856d4cf355c0dacb39e1084d14f">
  <xsd:schema xmlns:xsd="http://www.w3.org/2001/XMLSchema" xmlns:xs="http://www.w3.org/2001/XMLSchema" xmlns:p="http://schemas.microsoft.com/office/2006/metadata/properties" xmlns:ns1="http://schemas.microsoft.com/sharepoint/v3" xmlns:ns2="6dc4bcd6-49db-4c07-9060-8acfc67cef9f" xmlns:ns3="fb0879af-3eba-417a-a55a-ffe6dcd6ca77" targetNamespace="http://schemas.microsoft.com/office/2006/metadata/properties" ma:root="true" ma:fieldsID="a845a615265fdb1f7b12cc65ac20ecbd" ns1:_="" ns2:_="" ns3:_="">
    <xsd:import namespace="http://schemas.microsoft.com/sharepoint/v3"/>
    <xsd:import namespace="6dc4bcd6-49db-4c07-9060-8acfc67cef9f"/>
    <xsd:import namespace="fb0879af-3eba-417a-a55a-ffe6dcd6ca7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3:SharedWithUsers" minOccurs="0"/>
                <xsd:element ref="ns3:SharedWithDetails" minOccurs="0"/>
                <xsd:element ref="ns3:LastSharedByUser" minOccurs="0"/>
                <xsd:element ref="ns3:LastSharedByTime" minOccurs="0"/>
                <xsd:element ref="ns1:_ip_UnifiedCompliancePolicyProperties" minOccurs="0"/>
                <xsd:element ref="ns1:_ip_UnifiedCompliancePolicyUIAction" minOccurs="0"/>
                <xsd:element ref="ns2:MediaServiceAuto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5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6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dc4bcd6-49db-4c07-9060-8acfc67cef9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7" nillable="true" ma:displayName="MediaServiceAutoTags" ma:internalName="MediaServiceAutoTag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b0879af-3eba-417a-a55a-ffe6dcd6ca77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LastSharedByUser" ma:index="13" nillable="true" ma:displayName="Last Shared By User" ma:hidden="true" ma:internalName="LastSharedByUser" ma:readOnly="true">
      <xsd:simpleType>
        <xsd:restriction base="dms:Note"/>
      </xsd:simpleType>
    </xsd:element>
    <xsd:element name="LastSharedByTime" ma:index="14" nillable="true" ma:displayName="Last Shared By Time" ma:hidden="true" ma:internalName="LastSharedByTime" ma:readOnly="true">
      <xsd:simpleType>
        <xsd:restriction base="dms:DateTim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65E91B86-8DDE-46BD-91F6-613944CA2AD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7BD6E96-7F2F-4BF6-96E5-092A4FF0749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A25D6CD-424A-45B8-9E13-0180CE70E62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6dc4bcd6-49db-4c07-9060-8acfc67cef9f"/>
    <ds:schemaRef ds:uri="fb0879af-3eba-417a-a55a-ffe6dcd6ca7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E2F3C714-A796-4127-A6E6-03F54C70DCB9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Bulletin d’information sur les voyages.dotx</Template>
  <TotalTime>0</TotalTime>
  <Pages>2</Pages>
  <Words>27</Words>
  <Characters>149</Characters>
  <Application>Microsoft Office Word</Application>
  <DocSecurity>0</DocSecurity>
  <Lines>1</Lines>
  <Paragraphs>1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Jeremy</dc:creator>
  <cp:keywords/>
  <dc:description/>
  <cp:lastModifiedBy>SBVR - Jeremy BLUTEAU</cp:lastModifiedBy>
  <cp:revision>36</cp:revision>
  <dcterms:created xsi:type="dcterms:W3CDTF">2025-11-24T10:57:00Z</dcterms:created>
  <dcterms:modified xsi:type="dcterms:W3CDTF">2026-01-06T14:29:00Z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0x010100DEEA25CC0A0AC24199CDC46C25B8B0BC</vt:lpwstr>
  </property>
</Properties>
</file>