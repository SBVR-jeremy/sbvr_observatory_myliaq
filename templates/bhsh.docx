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DEECFC"/>
  <w:body>
    <w:p w14:paraId="2E23C7D5" w14:textId="6169C284" w:rsidR="002F2825" w:rsidRDefault="002F2825" w:rsidP="002F2825">
      <w:pPr>
        <w:pStyle w:val="Heading1"/>
      </w:pPr>
      <w:bookmarkStart w:id="0" w:name="_Toc214439872"/>
      <w:bookmarkStart w:id="1" w:name="_Toc214442139"/>
      <w:bookmarkStart w:id="2" w:name="_Toc214442223"/>
      <w:bookmarkStart w:id="3" w:name="_Toc214442381"/>
      <w:bookmarkStart w:id="4" w:name="_Toc214442640"/>
      <w:bookmarkStart w:id="5" w:name="_Toc214443469"/>
      <w:r w:rsidRPr="002F2825">
        <w:t>Synth</w:t>
      </w:r>
      <w:r>
        <w:t>è</w:t>
      </w:r>
      <w:r w:rsidRPr="002F2825">
        <w:t>se</w:t>
      </w:r>
      <w:bookmarkEnd w:id="0"/>
      <w:bookmarkEnd w:id="1"/>
      <w:bookmarkEnd w:id="2"/>
      <w:bookmarkEnd w:id="3"/>
      <w:bookmarkEnd w:id="4"/>
      <w:bookmarkEnd w:id="5"/>
    </w:p>
    <w:p w14:paraId="1A84DC13" w14:textId="33B8C138" w:rsidR="009D23BF" w:rsidRPr="009D23BF" w:rsidRDefault="009D23BF" w:rsidP="009D23BF">
      <w:pPr>
        <w:rPr>
          <w:b/>
          <w:bCs/>
        </w:rPr>
      </w:pPr>
      <w:r w:rsidRPr="009D23BF">
        <w:rPr>
          <w:b/>
          <w:bCs/>
        </w:rPr>
        <w:t>Faits marquants</w:t>
      </w:r>
    </w:p>
    <w:p w14:paraId="5B5FA9F8" w14:textId="277D7C4E" w:rsidR="009D23BF" w:rsidRDefault="009D23BF" w:rsidP="009D23BF">
      <w:r>
        <w:t>Texte</w:t>
      </w:r>
    </w:p>
    <w:p w14:paraId="3EB687BF" w14:textId="744021DA" w:rsidR="009D23BF" w:rsidRPr="009D23BF" w:rsidRDefault="009D23BF" w:rsidP="009D23BF">
      <w:pPr>
        <w:rPr>
          <w:b/>
          <w:bCs/>
        </w:rPr>
      </w:pPr>
      <w:r w:rsidRPr="009D23BF">
        <w:rPr>
          <w:b/>
          <w:bCs/>
        </w:rPr>
        <w:t>Infos vannes</w:t>
      </w:r>
    </w:p>
    <w:p w14:paraId="5AD80B9E" w14:textId="5EDBB275" w:rsidR="009D23BF" w:rsidRDefault="009D23BF" w:rsidP="009D23BF">
      <w:r>
        <w:t>Texte</w:t>
      </w:r>
    </w:p>
    <w:p w14:paraId="3808E224" w14:textId="413EBDAB" w:rsidR="009D23BF" w:rsidRDefault="009D23BF" w:rsidP="009D23BF">
      <w:pPr>
        <w:rPr>
          <w:b/>
          <w:bCs/>
        </w:rPr>
      </w:pPr>
      <w:r w:rsidRPr="009D23BF">
        <w:rPr>
          <w:b/>
          <w:bCs/>
        </w:rPr>
        <w:t>Prévisions</w:t>
      </w:r>
    </w:p>
    <w:p w14:paraId="2C37BF97" w14:textId="372495BD" w:rsidR="009D23BF" w:rsidRPr="009D23BF" w:rsidRDefault="009D23BF" w:rsidP="009D23BF">
      <w:r>
        <w:t>Texte</w:t>
      </w:r>
    </w:p>
    <w:p w14:paraId="7452EF9E" w14:textId="77777777" w:rsidR="009D23BF" w:rsidRPr="009D23BF" w:rsidRDefault="009D23BF" w:rsidP="009D23BF"/>
    <w:p w14:paraId="400A0579" w14:textId="1B29D02B" w:rsidR="00044DCA" w:rsidRPr="002F2825" w:rsidRDefault="00044DCA" w:rsidP="00382EE3">
      <w:pPr>
        <w:rPr>
          <w:sz w:val="16"/>
          <w:szCs w:val="16"/>
          <w:lang w:bidi="fr-FR"/>
        </w:rPr>
      </w:pPr>
      <w:r w:rsidRPr="002F2825">
        <w:rPr>
          <w:sz w:val="16"/>
          <w:szCs w:val="16"/>
          <w:lang w:bidi="fr-FR"/>
        </w:rPr>
        <w:t xml:space="preserve">{% if </w:t>
      </w:r>
      <w:proofErr w:type="spellStart"/>
      <w:r w:rsidRPr="002F2825">
        <w:rPr>
          <w:sz w:val="16"/>
          <w:szCs w:val="16"/>
          <w:lang w:bidi="fr-FR"/>
        </w:rPr>
        <w:t>showPrevis</w:t>
      </w:r>
      <w:proofErr w:type="spellEnd"/>
      <w:r w:rsidRPr="002F2825">
        <w:rPr>
          <w:sz w:val="16"/>
          <w:szCs w:val="16"/>
          <w:lang w:bidi="fr-FR"/>
        </w:rPr>
        <w:t xml:space="preserve"> </w:t>
      </w:r>
      <w:proofErr w:type="gramStart"/>
      <w:r w:rsidRPr="002F2825">
        <w:rPr>
          <w:sz w:val="16"/>
          <w:szCs w:val="16"/>
          <w:lang w:bidi="fr-FR"/>
        </w:rPr>
        <w:t>%}</w:t>
      </w:r>
      <w:r w:rsidRPr="002F2825">
        <w:rPr>
          <w:rStyle w:val="Heading1Char"/>
        </w:rPr>
        <w:t>Prévision</w:t>
      </w:r>
      <w:proofErr w:type="gramEnd"/>
      <w:r w:rsidRPr="002F2825">
        <w:rPr>
          <w:rStyle w:val="Heading1Char"/>
        </w:rPr>
        <w:t xml:space="preserve"> météorologiques</w:t>
      </w:r>
    </w:p>
    <w:p w14:paraId="037DFC7E" w14:textId="212E4692" w:rsidR="00044DCA" w:rsidRPr="0065302C" w:rsidRDefault="00044DCA" w:rsidP="00044DCA">
      <w:pPr>
        <w:rPr>
          <w:sz w:val="16"/>
          <w:szCs w:val="16"/>
          <w:lang w:val="en-US" w:bidi="fr-FR"/>
        </w:rPr>
      </w:pPr>
      <w:r w:rsidRPr="0065302C">
        <w:rPr>
          <w:sz w:val="16"/>
          <w:szCs w:val="16"/>
          <w:lang w:val="en-US" w:bidi="fr-FR"/>
        </w:rPr>
        <w:t xml:space="preserve">{%for </w:t>
      </w:r>
      <w:proofErr w:type="spellStart"/>
      <w:r w:rsidRPr="0065302C">
        <w:rPr>
          <w:sz w:val="16"/>
          <w:szCs w:val="16"/>
          <w:lang w:val="en-US" w:bidi="fr-FR"/>
        </w:rPr>
        <w:t>img_data</w:t>
      </w:r>
      <w:proofErr w:type="spellEnd"/>
      <w:r w:rsidRPr="0065302C">
        <w:rPr>
          <w:sz w:val="16"/>
          <w:szCs w:val="16"/>
          <w:lang w:val="en-US" w:bidi="fr-FR"/>
        </w:rPr>
        <w:t xml:space="preserve"> </w:t>
      </w:r>
      <w:r w:rsidR="0065302C">
        <w:rPr>
          <w:sz w:val="16"/>
          <w:szCs w:val="16"/>
          <w:lang w:val="en-US" w:bidi="fr-FR"/>
        </w:rPr>
        <w:t xml:space="preserve">in </w:t>
      </w:r>
      <w:proofErr w:type="spellStart"/>
      <w:r w:rsidRPr="0065302C">
        <w:rPr>
          <w:sz w:val="16"/>
          <w:szCs w:val="16"/>
          <w:lang w:val="en-US" w:bidi="fr-FR"/>
        </w:rPr>
        <w:t>previs_meteo_img</w:t>
      </w:r>
      <w:proofErr w:type="spellEnd"/>
      <w:r w:rsidRPr="0065302C">
        <w:rPr>
          <w:sz w:val="16"/>
          <w:szCs w:val="16"/>
          <w:lang w:val="en-US" w:bidi="fr-FR"/>
        </w:rPr>
        <w:t xml:space="preserve"> %}</w:t>
      </w:r>
    </w:p>
    <w:p w14:paraId="2D8F24D2" w14:textId="39647F57" w:rsidR="00044DCA" w:rsidRDefault="00044DCA" w:rsidP="00044DCA">
      <w:pPr>
        <w:rPr>
          <w:sz w:val="16"/>
          <w:szCs w:val="16"/>
          <w:lang w:val="en-US" w:bidi="fr-FR"/>
        </w:rPr>
      </w:pPr>
      <w:proofErr w:type="gramStart"/>
      <w:r>
        <w:rPr>
          <w:sz w:val="16"/>
          <w:szCs w:val="16"/>
          <w:lang w:val="en-US" w:bidi="fr-FR"/>
        </w:rPr>
        <w:t xml:space="preserve">{{ </w:t>
      </w:r>
      <w:proofErr w:type="spellStart"/>
      <w:r>
        <w:rPr>
          <w:sz w:val="16"/>
          <w:szCs w:val="16"/>
          <w:lang w:val="en-US" w:bidi="fr-FR"/>
        </w:rPr>
        <w:t>img</w:t>
      </w:r>
      <w:proofErr w:type="gramEnd"/>
      <w:r>
        <w:rPr>
          <w:sz w:val="16"/>
          <w:szCs w:val="16"/>
          <w:lang w:val="en-US" w:bidi="fr-FR"/>
        </w:rPr>
        <w:t>_data</w:t>
      </w:r>
      <w:proofErr w:type="spellEnd"/>
      <w:r>
        <w:rPr>
          <w:sz w:val="16"/>
          <w:szCs w:val="16"/>
          <w:lang w:val="en-US" w:bidi="fr-FR"/>
        </w:rPr>
        <w:t xml:space="preserve"> }}</w:t>
      </w:r>
    </w:p>
    <w:p w14:paraId="4BB74E0C" w14:textId="0AF3EB98" w:rsidR="00044DCA" w:rsidRDefault="00044DCA" w:rsidP="00044DCA">
      <w:pPr>
        <w:rPr>
          <w:sz w:val="16"/>
          <w:szCs w:val="16"/>
          <w:lang w:val="en-US" w:bidi="fr-FR"/>
        </w:rPr>
      </w:pPr>
      <w:r>
        <w:rPr>
          <w:sz w:val="16"/>
          <w:szCs w:val="16"/>
          <w:lang w:val="en-US" w:bidi="fr-FR"/>
        </w:rPr>
        <w:t>{%</w:t>
      </w:r>
      <w:proofErr w:type="spellStart"/>
      <w:r>
        <w:rPr>
          <w:sz w:val="16"/>
          <w:szCs w:val="16"/>
          <w:lang w:val="en-US" w:bidi="fr-FR"/>
        </w:rPr>
        <w:t>endfor</w:t>
      </w:r>
      <w:proofErr w:type="spellEnd"/>
      <w:r>
        <w:rPr>
          <w:sz w:val="16"/>
          <w:szCs w:val="16"/>
          <w:lang w:val="en-US" w:bidi="fr-FR"/>
        </w:rPr>
        <w:t xml:space="preserve"> %}</w:t>
      </w:r>
    </w:p>
    <w:p w14:paraId="33958ACE" w14:textId="06314498" w:rsidR="00626B05" w:rsidRDefault="00626B05" w:rsidP="00044DCA">
      <w:pPr>
        <w:rPr>
          <w:sz w:val="16"/>
          <w:szCs w:val="16"/>
          <w:lang w:val="en-US" w:bidi="fr-FR"/>
        </w:rPr>
      </w:pPr>
      <w:proofErr w:type="gramStart"/>
      <w:r w:rsidRPr="00A15E7B">
        <w:rPr>
          <w:sz w:val="16"/>
          <w:szCs w:val="16"/>
          <w:lang w:val="en-US" w:bidi="fr-FR"/>
        </w:rPr>
        <w:t>Source :</w:t>
      </w:r>
      <w:proofErr w:type="gramEnd"/>
      <w:r w:rsidRPr="00A15E7B">
        <w:rPr>
          <w:sz w:val="16"/>
          <w:szCs w:val="16"/>
          <w:lang w:val="en-US" w:bidi="fr-FR"/>
        </w:rPr>
        <w:t xml:space="preserve"> </w:t>
      </w:r>
      <w:hyperlink r:id="rId10" w:history="1">
        <w:r w:rsidRPr="00A15E7B">
          <w:rPr>
            <w:rStyle w:val="Hyperlink"/>
            <w:szCs w:val="16"/>
            <w:lang w:val="en-US" w:bidi="fr-FR"/>
          </w:rPr>
          <w:t>meteoblue.com</w:t>
        </w:r>
      </w:hyperlink>
    </w:p>
    <w:p w14:paraId="399CA807" w14:textId="3B2BB916" w:rsidR="00382EE3" w:rsidRPr="0011073D" w:rsidRDefault="00382EE3" w:rsidP="00382EE3">
      <w:pPr>
        <w:spacing w:line="276" w:lineRule="auto"/>
        <w:rPr>
          <w:color w:val="98D2DD"/>
          <w:lang w:val="en-US" w:bidi="fr-FR"/>
        </w:rPr>
      </w:pPr>
      <w:r w:rsidRPr="0011073D">
        <w:rPr>
          <w:color w:val="98D2DD"/>
          <w:lang w:val="en-US" w:bidi="fr-FR"/>
        </w:rPr>
        <w:br w:type="page"/>
      </w:r>
    </w:p>
    <w:p w14:paraId="3D65DC21" w14:textId="7C96C15A" w:rsidR="00044DCA" w:rsidRPr="00044DCA" w:rsidRDefault="005C21FA" w:rsidP="00044DCA">
      <w:pPr>
        <w:rPr>
          <w:sz w:val="16"/>
          <w:szCs w:val="16"/>
          <w:lang w:val="en-US" w:bidi="fr-FR"/>
        </w:rPr>
      </w:pPr>
      <w:r>
        <w:rPr>
          <w:sz w:val="16"/>
          <w:szCs w:val="16"/>
          <w:lang w:val="en-US" w:bidi="fr-FR"/>
        </w:rPr>
        <w:lastRenderedPageBreak/>
        <w:t>{% endif %}</w:t>
      </w:r>
    </w:p>
    <w:p w14:paraId="59C933FA" w14:textId="7C96C15A" w:rsidR="006340BC" w:rsidRDefault="0041740A" w:rsidP="002F2825">
      <w:pPr>
        <w:pStyle w:val="Heading1"/>
        <w:rPr>
          <w:lang w:val="en-US" w:bidi="fr-FR"/>
        </w:rPr>
      </w:pPr>
      <w:bookmarkStart w:id="6" w:name="_Toc214439873"/>
      <w:bookmarkStart w:id="7" w:name="_Toc214442140"/>
      <w:bookmarkStart w:id="8" w:name="_Toc214442224"/>
      <w:bookmarkStart w:id="9" w:name="_Toc214442382"/>
      <w:bookmarkStart w:id="10" w:name="_Toc214442641"/>
      <w:bookmarkStart w:id="11" w:name="_Toc214443470"/>
      <w:proofErr w:type="spellStart"/>
      <w:r w:rsidRPr="0011073D">
        <w:rPr>
          <w:lang w:val="en-US" w:bidi="fr-FR"/>
        </w:rPr>
        <w:t>Données</w:t>
      </w:r>
      <w:proofErr w:type="spellEnd"/>
      <w:r w:rsidRPr="0011073D">
        <w:rPr>
          <w:lang w:val="en-US" w:bidi="fr-FR"/>
        </w:rPr>
        <w:t xml:space="preserve"> </w:t>
      </w:r>
      <w:proofErr w:type="spellStart"/>
      <w:r w:rsidRPr="0011073D">
        <w:rPr>
          <w:lang w:val="en-US" w:bidi="fr-FR"/>
        </w:rPr>
        <w:t>météorologiques</w:t>
      </w:r>
      <w:bookmarkEnd w:id="6"/>
      <w:bookmarkEnd w:id="7"/>
      <w:bookmarkEnd w:id="8"/>
      <w:bookmarkEnd w:id="9"/>
      <w:bookmarkEnd w:id="10"/>
      <w:bookmarkEnd w:id="11"/>
      <w:proofErr w:type="spellEnd"/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794"/>
        <w:gridCol w:w="2794"/>
        <w:gridCol w:w="2794"/>
        <w:gridCol w:w="2794"/>
      </w:tblGrid>
      <w:tr w:rsidR="00845A92" w14:paraId="60939580" w14:textId="77777777" w:rsidTr="006435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4" w:type="dxa"/>
          </w:tcPr>
          <w:p w14:paraId="2D5B0843" w14:textId="1DF9896F" w:rsidR="00845A92" w:rsidRPr="00101E5E" w:rsidRDefault="00101E5E" w:rsidP="006435B4">
            <w:pPr>
              <w:rPr>
                <w:noProof/>
                <w:szCs w:val="20"/>
              </w:rPr>
            </w:pPr>
            <w:r w:rsidRPr="00101E5E">
              <w:rPr>
                <w:noProof/>
                <w:szCs w:val="20"/>
              </w:rPr>
              <w:t>Pluie</w:t>
            </w:r>
          </w:p>
        </w:tc>
        <w:tc>
          <w:tcPr>
            <w:tcW w:w="2794" w:type="dxa"/>
          </w:tcPr>
          <w:p w14:paraId="1858C092" w14:textId="1C7C12BD" w:rsidR="00845A92" w:rsidRPr="00101E5E" w:rsidRDefault="00101E5E" w:rsidP="006435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Cs w:val="20"/>
              </w:rPr>
            </w:pPr>
            <w:r w:rsidRPr="00101E5E">
              <w:rPr>
                <w:noProof/>
                <w:szCs w:val="20"/>
              </w:rPr>
              <w:t>Pluie efficace</w:t>
            </w:r>
          </w:p>
        </w:tc>
        <w:tc>
          <w:tcPr>
            <w:tcW w:w="2794" w:type="dxa"/>
          </w:tcPr>
          <w:p w14:paraId="1FE05D6F" w14:textId="30CEE566" w:rsidR="00845A92" w:rsidRPr="00101E5E" w:rsidRDefault="00101E5E" w:rsidP="006435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101E5E">
              <w:rPr>
                <w:szCs w:val="20"/>
              </w:rPr>
              <w:t>ETP</w:t>
            </w:r>
          </w:p>
        </w:tc>
        <w:tc>
          <w:tcPr>
            <w:tcW w:w="2794" w:type="dxa"/>
          </w:tcPr>
          <w:p w14:paraId="7D6D2E3B" w14:textId="06BDBEAA" w:rsidR="00845A92" w:rsidRPr="00101E5E" w:rsidRDefault="00101E5E" w:rsidP="006435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>Température</w:t>
            </w:r>
          </w:p>
        </w:tc>
      </w:tr>
      <w:tr w:rsidR="00CB204B" w:rsidRPr="0073293E" w14:paraId="45C19A8D" w14:textId="77777777" w:rsidTr="0064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4" w:type="dxa"/>
          </w:tcPr>
          <w:p w14:paraId="3940A034" w14:textId="7C5D1954" w:rsidR="00CB204B" w:rsidRPr="0073293E" w:rsidRDefault="00CB204B" w:rsidP="006435B4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2794" w:type="dxa"/>
          </w:tcPr>
          <w:p w14:paraId="7F4ED057" w14:textId="77777777" w:rsidR="00CB204B" w:rsidRPr="0073293E" w:rsidRDefault="00CB204B" w:rsidP="00643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</w:p>
        </w:tc>
        <w:tc>
          <w:tcPr>
            <w:tcW w:w="2794" w:type="dxa"/>
          </w:tcPr>
          <w:p w14:paraId="0D9B9790" w14:textId="77777777" w:rsidR="00CB204B" w:rsidRPr="0073293E" w:rsidRDefault="00CB204B" w:rsidP="00643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</w:p>
        </w:tc>
        <w:tc>
          <w:tcPr>
            <w:tcW w:w="2794" w:type="dxa"/>
          </w:tcPr>
          <w:p w14:paraId="25122FD4" w14:textId="77777777" w:rsidR="00CB204B" w:rsidRPr="0073293E" w:rsidRDefault="00CB204B" w:rsidP="00643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</w:p>
        </w:tc>
      </w:tr>
    </w:tbl>
    <w:p w14:paraId="5C572B3D" w14:textId="46B5CA0F" w:rsidR="007264C0" w:rsidRPr="0035018C" w:rsidRDefault="007264C0" w:rsidP="00B37D71">
      <w:pPr>
        <w:rPr>
          <w:sz w:val="16"/>
          <w:szCs w:val="16"/>
          <w:lang w:val="en-US"/>
        </w:rPr>
      </w:pPr>
      <w:r w:rsidRPr="0035018C">
        <w:rPr>
          <w:sz w:val="16"/>
          <w:szCs w:val="16"/>
          <w:lang w:val="en-US"/>
        </w:rPr>
        <w:t xml:space="preserve">{% for </w:t>
      </w:r>
      <w:proofErr w:type="spellStart"/>
      <w:r w:rsidRPr="0035018C">
        <w:rPr>
          <w:sz w:val="16"/>
          <w:szCs w:val="16"/>
          <w:lang w:val="en-US"/>
        </w:rPr>
        <w:t>img_data</w:t>
      </w:r>
      <w:proofErr w:type="spellEnd"/>
      <w:r w:rsidRPr="0035018C">
        <w:rPr>
          <w:sz w:val="16"/>
          <w:szCs w:val="16"/>
          <w:lang w:val="en-US"/>
        </w:rPr>
        <w:t xml:space="preserve"> in </w:t>
      </w:r>
      <w:proofErr w:type="spellStart"/>
      <w:r w:rsidRPr="0035018C">
        <w:rPr>
          <w:sz w:val="16"/>
          <w:szCs w:val="16"/>
          <w:lang w:val="en-US"/>
        </w:rPr>
        <w:t>meteo_img</w:t>
      </w:r>
      <w:proofErr w:type="spellEnd"/>
      <w:r w:rsidRPr="0035018C">
        <w:rPr>
          <w:sz w:val="16"/>
          <w:szCs w:val="16"/>
          <w:lang w:val="en-US"/>
        </w:rPr>
        <w:t xml:space="preserve"> </w:t>
      </w:r>
      <w:proofErr w:type="gramStart"/>
      <w:r w:rsidRPr="0035018C">
        <w:rPr>
          <w:sz w:val="16"/>
          <w:szCs w:val="16"/>
          <w:lang w:val="en-US"/>
        </w:rPr>
        <w:t>%}</w:t>
      </w:r>
      <w:r w:rsidR="00C53060" w:rsidRPr="0035018C">
        <w:rPr>
          <w:sz w:val="16"/>
          <w:szCs w:val="16"/>
          <w:lang w:val="en-US"/>
        </w:rPr>
        <w:t>{</w:t>
      </w:r>
      <w:proofErr w:type="gramEnd"/>
      <w:r w:rsidR="00C925AD" w:rsidRPr="0035018C">
        <w:rPr>
          <w:sz w:val="16"/>
          <w:szCs w:val="16"/>
          <w:lang w:val="en-US"/>
        </w:rPr>
        <w:t xml:space="preserve">{ </w:t>
      </w:r>
      <w:proofErr w:type="spellStart"/>
      <w:r w:rsidR="00C53060" w:rsidRPr="0035018C">
        <w:rPr>
          <w:sz w:val="16"/>
          <w:szCs w:val="16"/>
          <w:lang w:val="en-US"/>
        </w:rPr>
        <w:t>img_data</w:t>
      </w:r>
      <w:proofErr w:type="spellEnd"/>
      <w:r w:rsidR="00C925AD" w:rsidRPr="0035018C">
        <w:rPr>
          <w:sz w:val="16"/>
          <w:szCs w:val="16"/>
          <w:lang w:val="en-US"/>
        </w:rPr>
        <w:t xml:space="preserve"> }</w:t>
      </w:r>
      <w:r w:rsidR="00C53060" w:rsidRPr="0035018C">
        <w:rPr>
          <w:sz w:val="16"/>
          <w:szCs w:val="16"/>
          <w:lang w:val="en-US"/>
        </w:rPr>
        <w:t>}</w:t>
      </w:r>
      <w:r w:rsidRPr="0035018C">
        <w:rPr>
          <w:sz w:val="16"/>
          <w:szCs w:val="16"/>
          <w:lang w:val="en-US"/>
        </w:rPr>
        <w:t>{%</w:t>
      </w:r>
      <w:proofErr w:type="spellStart"/>
      <w:r w:rsidRPr="0035018C">
        <w:rPr>
          <w:sz w:val="16"/>
          <w:szCs w:val="16"/>
          <w:lang w:val="en-US"/>
        </w:rPr>
        <w:t>endfor</w:t>
      </w:r>
      <w:proofErr w:type="spellEnd"/>
      <w:r w:rsidRPr="0035018C">
        <w:rPr>
          <w:sz w:val="16"/>
          <w:szCs w:val="16"/>
          <w:lang w:val="en-US"/>
        </w:rPr>
        <w:t xml:space="preserve"> %}</w:t>
      </w:r>
    </w:p>
    <w:p w14:paraId="4E9B0EF6" w14:textId="51664AFA" w:rsidR="00B01F11" w:rsidRPr="0003004F" w:rsidRDefault="00B01F11">
      <w:pPr>
        <w:spacing w:line="276" w:lineRule="auto"/>
        <w:rPr>
          <w:color w:val="98D2DD"/>
          <w:lang w:val="en-US" w:bidi="fr-FR"/>
        </w:rPr>
      </w:pPr>
      <w:r w:rsidRPr="0003004F">
        <w:rPr>
          <w:color w:val="98D2DD"/>
          <w:lang w:val="en-US" w:bidi="fr-FR"/>
        </w:rPr>
        <w:br w:type="page"/>
      </w:r>
    </w:p>
    <w:p w14:paraId="11466427" w14:textId="77777777" w:rsidR="00301C67" w:rsidRDefault="00301C67" w:rsidP="002F2825">
      <w:pPr>
        <w:pStyle w:val="Heading1"/>
        <w:rPr>
          <w:lang w:val="en-US" w:bidi="fr-FR"/>
        </w:rPr>
      </w:pPr>
      <w:bookmarkStart w:id="12" w:name="_Toc214439874"/>
      <w:bookmarkStart w:id="13" w:name="_Toc214442141"/>
      <w:bookmarkStart w:id="14" w:name="_Toc214442225"/>
      <w:bookmarkStart w:id="15" w:name="_Toc214442383"/>
      <w:bookmarkStart w:id="16" w:name="_Toc214442642"/>
      <w:bookmarkStart w:id="17" w:name="_Toc214443471"/>
      <w:proofErr w:type="spellStart"/>
      <w:r w:rsidRPr="00301C67">
        <w:rPr>
          <w:lang w:val="en-US" w:bidi="fr-FR"/>
        </w:rPr>
        <w:lastRenderedPageBreak/>
        <w:t>Données</w:t>
      </w:r>
      <w:proofErr w:type="spellEnd"/>
      <w:r w:rsidRPr="00301C67">
        <w:rPr>
          <w:lang w:val="en-US" w:bidi="fr-FR"/>
        </w:rPr>
        <w:t xml:space="preserve"> </w:t>
      </w:r>
      <w:proofErr w:type="spellStart"/>
      <w:r w:rsidRPr="00301C67">
        <w:rPr>
          <w:lang w:val="en-US" w:bidi="fr-FR"/>
        </w:rPr>
        <w:t>hydrologiques</w:t>
      </w:r>
      <w:bookmarkEnd w:id="12"/>
      <w:bookmarkEnd w:id="13"/>
      <w:bookmarkEnd w:id="14"/>
      <w:bookmarkEnd w:id="15"/>
      <w:bookmarkEnd w:id="16"/>
      <w:bookmarkEnd w:id="17"/>
      <w:proofErr w:type="spellEnd"/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794"/>
        <w:gridCol w:w="2794"/>
        <w:gridCol w:w="2794"/>
        <w:gridCol w:w="2794"/>
      </w:tblGrid>
      <w:tr w:rsidR="00845A92" w14:paraId="56CCC587" w14:textId="77777777" w:rsidTr="006435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4" w:type="dxa"/>
          </w:tcPr>
          <w:p w14:paraId="58C2DB5F" w14:textId="77777777" w:rsidR="00845A92" w:rsidRPr="00101E5E" w:rsidRDefault="00845A92" w:rsidP="006435B4">
            <w:pPr>
              <w:rPr>
                <w:noProof/>
                <w:szCs w:val="20"/>
              </w:rPr>
            </w:pPr>
            <w:r w:rsidRPr="00101E5E">
              <w:rPr>
                <w:noProof/>
                <w:szCs w:val="20"/>
              </w:rPr>
              <w:t>Hauteur d’eau</w:t>
            </w:r>
          </w:p>
        </w:tc>
        <w:tc>
          <w:tcPr>
            <w:tcW w:w="2794" w:type="dxa"/>
          </w:tcPr>
          <w:p w14:paraId="46669F22" w14:textId="77777777" w:rsidR="00845A92" w:rsidRPr="00101E5E" w:rsidRDefault="00845A92" w:rsidP="006435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Cs w:val="20"/>
              </w:rPr>
            </w:pPr>
            <w:r w:rsidRPr="00101E5E">
              <w:rPr>
                <w:noProof/>
                <w:szCs w:val="20"/>
              </w:rPr>
              <w:t>Débit</w:t>
            </w:r>
          </w:p>
        </w:tc>
        <w:tc>
          <w:tcPr>
            <w:tcW w:w="2794" w:type="dxa"/>
          </w:tcPr>
          <w:p w14:paraId="69F3AA19" w14:textId="77777777" w:rsidR="00845A92" w:rsidRPr="00101E5E" w:rsidRDefault="00845A92" w:rsidP="006435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101E5E">
              <w:rPr>
                <w:szCs w:val="20"/>
              </w:rPr>
              <w:t>Température</w:t>
            </w:r>
          </w:p>
        </w:tc>
        <w:tc>
          <w:tcPr>
            <w:tcW w:w="2794" w:type="dxa"/>
          </w:tcPr>
          <w:p w14:paraId="43D17D9D" w14:textId="77777777" w:rsidR="00845A92" w:rsidRPr="00101E5E" w:rsidRDefault="00845A92" w:rsidP="006435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101E5E">
              <w:rPr>
                <w:szCs w:val="20"/>
              </w:rPr>
              <w:t>Batterie</w:t>
            </w:r>
          </w:p>
        </w:tc>
      </w:tr>
      <w:tr w:rsidR="00845A92" w14:paraId="4C4830CE" w14:textId="77777777" w:rsidTr="0064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4" w:type="dxa"/>
          </w:tcPr>
          <w:p w14:paraId="08C2AF8D" w14:textId="77777777" w:rsidR="00845A92" w:rsidRDefault="00845A92" w:rsidP="006435B4">
            <w:pPr>
              <w:rPr>
                <w:sz w:val="16"/>
                <w:szCs w:val="16"/>
              </w:rPr>
            </w:pPr>
          </w:p>
        </w:tc>
        <w:tc>
          <w:tcPr>
            <w:tcW w:w="2794" w:type="dxa"/>
          </w:tcPr>
          <w:p w14:paraId="2FD57017" w14:textId="77777777" w:rsidR="00845A92" w:rsidRDefault="00845A92" w:rsidP="00643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794" w:type="dxa"/>
          </w:tcPr>
          <w:p w14:paraId="2A3A0137" w14:textId="77777777" w:rsidR="00845A92" w:rsidRDefault="00845A92" w:rsidP="00643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794" w:type="dxa"/>
          </w:tcPr>
          <w:p w14:paraId="0E4D732D" w14:textId="77777777" w:rsidR="00845A92" w:rsidRDefault="00845A92" w:rsidP="00643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314C576E" w14:textId="77777777" w:rsidR="00845A92" w:rsidRPr="00845A92" w:rsidRDefault="00845A92" w:rsidP="00845A92">
      <w:pPr>
        <w:rPr>
          <w:lang w:val="en-US" w:bidi="fr-FR"/>
        </w:rPr>
      </w:pPr>
    </w:p>
    <w:p w14:paraId="2257F6C6" w14:textId="77C2E341" w:rsidR="00301C67" w:rsidRPr="00301C67" w:rsidRDefault="00301C67" w:rsidP="00301C67">
      <w:pPr>
        <w:rPr>
          <w:sz w:val="16"/>
          <w:szCs w:val="16"/>
          <w:lang w:val="en-US"/>
        </w:rPr>
      </w:pPr>
      <w:r w:rsidRPr="00301C67">
        <w:rPr>
          <w:sz w:val="16"/>
          <w:szCs w:val="16"/>
          <w:lang w:val="en-US"/>
        </w:rPr>
        <w:t xml:space="preserve">{%for </w:t>
      </w:r>
      <w:proofErr w:type="spellStart"/>
      <w:r w:rsidRPr="00301C67">
        <w:rPr>
          <w:sz w:val="16"/>
          <w:szCs w:val="16"/>
          <w:lang w:val="en-US"/>
        </w:rPr>
        <w:t>img_data</w:t>
      </w:r>
      <w:proofErr w:type="spellEnd"/>
      <w:r w:rsidRPr="00301C67">
        <w:rPr>
          <w:sz w:val="16"/>
          <w:szCs w:val="16"/>
          <w:lang w:val="en-US"/>
        </w:rPr>
        <w:t xml:space="preserve"> in </w:t>
      </w:r>
      <w:proofErr w:type="spellStart"/>
      <w:r>
        <w:rPr>
          <w:sz w:val="16"/>
          <w:szCs w:val="16"/>
          <w:lang w:val="en-US"/>
        </w:rPr>
        <w:t>hydro</w:t>
      </w:r>
      <w:r w:rsidRPr="00301C67">
        <w:rPr>
          <w:sz w:val="16"/>
          <w:szCs w:val="16"/>
          <w:lang w:val="en-US"/>
        </w:rPr>
        <w:t>_img</w:t>
      </w:r>
      <w:proofErr w:type="spellEnd"/>
      <w:r w:rsidRPr="00301C67">
        <w:rPr>
          <w:sz w:val="16"/>
          <w:szCs w:val="16"/>
          <w:lang w:val="en-US"/>
        </w:rPr>
        <w:t xml:space="preserve"> %}</w:t>
      </w:r>
    </w:p>
    <w:p w14:paraId="23A2DD41" w14:textId="77777777" w:rsidR="00301C67" w:rsidRPr="00301C67" w:rsidRDefault="00301C67" w:rsidP="00301C67">
      <w:pPr>
        <w:rPr>
          <w:sz w:val="16"/>
          <w:szCs w:val="16"/>
          <w:lang w:val="en-US"/>
        </w:rPr>
      </w:pPr>
      <w:proofErr w:type="gramStart"/>
      <w:r w:rsidRPr="00301C67">
        <w:rPr>
          <w:sz w:val="16"/>
          <w:szCs w:val="16"/>
          <w:lang w:val="en-US"/>
        </w:rPr>
        <w:t xml:space="preserve">{{ </w:t>
      </w:r>
      <w:proofErr w:type="spellStart"/>
      <w:r w:rsidRPr="00301C67">
        <w:rPr>
          <w:sz w:val="16"/>
          <w:szCs w:val="16"/>
          <w:lang w:val="en-US"/>
        </w:rPr>
        <w:t>img</w:t>
      </w:r>
      <w:proofErr w:type="gramEnd"/>
      <w:r w:rsidRPr="00301C67">
        <w:rPr>
          <w:sz w:val="16"/>
          <w:szCs w:val="16"/>
          <w:lang w:val="en-US"/>
        </w:rPr>
        <w:t>_data</w:t>
      </w:r>
      <w:proofErr w:type="spellEnd"/>
      <w:r w:rsidRPr="00301C67">
        <w:rPr>
          <w:sz w:val="16"/>
          <w:szCs w:val="16"/>
          <w:lang w:val="en-US"/>
        </w:rPr>
        <w:t xml:space="preserve"> }}</w:t>
      </w:r>
    </w:p>
    <w:p w14:paraId="3A0EB97E" w14:textId="77777777" w:rsidR="00301C67" w:rsidRPr="00101E5E" w:rsidRDefault="00301C67" w:rsidP="00301C67">
      <w:pPr>
        <w:rPr>
          <w:sz w:val="16"/>
          <w:szCs w:val="16"/>
          <w:lang w:val="en-US"/>
        </w:rPr>
      </w:pPr>
      <w:r w:rsidRPr="00101E5E">
        <w:rPr>
          <w:sz w:val="16"/>
          <w:szCs w:val="16"/>
          <w:lang w:val="en-US"/>
        </w:rPr>
        <w:t xml:space="preserve">{% </w:t>
      </w:r>
      <w:proofErr w:type="spellStart"/>
      <w:r w:rsidRPr="00101E5E">
        <w:rPr>
          <w:sz w:val="16"/>
          <w:szCs w:val="16"/>
          <w:lang w:val="en-US"/>
        </w:rPr>
        <w:t>endfor</w:t>
      </w:r>
      <w:proofErr w:type="spellEnd"/>
      <w:r w:rsidRPr="00101E5E">
        <w:rPr>
          <w:sz w:val="16"/>
          <w:szCs w:val="16"/>
          <w:lang w:val="en-US"/>
        </w:rPr>
        <w:t xml:space="preserve"> %}</w:t>
      </w:r>
    </w:p>
    <w:p w14:paraId="56268868" w14:textId="77777777" w:rsidR="00301C67" w:rsidRPr="00101E5E" w:rsidRDefault="00301C67" w:rsidP="00301C67">
      <w:pPr>
        <w:rPr>
          <w:sz w:val="16"/>
          <w:szCs w:val="16"/>
          <w:lang w:val="en-US" w:bidi="fr-FR"/>
        </w:rPr>
      </w:pPr>
    </w:p>
    <w:p w14:paraId="166BE674" w14:textId="77777777" w:rsidR="00301C67" w:rsidRPr="00101E5E" w:rsidRDefault="00301C67" w:rsidP="00301C67">
      <w:pPr>
        <w:spacing w:line="276" w:lineRule="auto"/>
        <w:rPr>
          <w:sz w:val="14"/>
          <w:lang w:val="en-US"/>
        </w:rPr>
      </w:pPr>
      <w:r w:rsidRPr="00101E5E">
        <w:rPr>
          <w:sz w:val="14"/>
          <w:lang w:val="en-US"/>
        </w:rPr>
        <w:t xml:space="preserve">{% if </w:t>
      </w:r>
      <w:proofErr w:type="spellStart"/>
      <w:r w:rsidRPr="00101E5E">
        <w:rPr>
          <w:sz w:val="14"/>
          <w:lang w:val="en-US"/>
        </w:rPr>
        <w:t>showCouranto</w:t>
      </w:r>
      <w:proofErr w:type="spellEnd"/>
      <w:r w:rsidRPr="00101E5E">
        <w:rPr>
          <w:sz w:val="14"/>
          <w:lang w:val="en-US"/>
        </w:rPr>
        <w:t xml:space="preserve"> %}</w:t>
      </w:r>
    </w:p>
    <w:p w14:paraId="77B8E3E1" w14:textId="547CE33D" w:rsidR="00486D8A" w:rsidRPr="00044DCA" w:rsidRDefault="001A214D" w:rsidP="002F2825">
      <w:pPr>
        <w:pStyle w:val="Heading1"/>
        <w:rPr>
          <w:lang w:bidi="fr-FR"/>
        </w:rPr>
      </w:pPr>
      <w:bookmarkStart w:id="18" w:name="_Toc214439875"/>
      <w:bookmarkStart w:id="19" w:name="_Toc214442142"/>
      <w:bookmarkStart w:id="20" w:name="_Toc214442226"/>
      <w:bookmarkStart w:id="21" w:name="_Toc214442384"/>
      <w:bookmarkStart w:id="22" w:name="_Toc214442643"/>
      <w:bookmarkStart w:id="23" w:name="_Toc214443472"/>
      <w:r w:rsidRPr="00044DCA">
        <w:rPr>
          <w:lang w:bidi="fr-FR"/>
        </w:rPr>
        <w:t>Jaugeages des cours d'eau</w:t>
      </w:r>
      <w:bookmarkEnd w:id="18"/>
      <w:bookmarkEnd w:id="19"/>
      <w:bookmarkEnd w:id="20"/>
      <w:bookmarkEnd w:id="21"/>
      <w:bookmarkEnd w:id="22"/>
      <w:bookmarkEnd w:id="23"/>
    </w:p>
    <w:p w14:paraId="175F09E3" w14:textId="6DC07430" w:rsidR="001A214D" w:rsidRDefault="001A214D" w:rsidP="001A214D">
      <w:pPr>
        <w:spacing w:line="276" w:lineRule="auto"/>
        <w:rPr>
          <w:sz w:val="14"/>
        </w:rPr>
      </w:pPr>
      <w:proofErr w:type="gramStart"/>
      <w:r w:rsidRPr="001A214D">
        <w:rPr>
          <w:sz w:val="14"/>
        </w:rPr>
        <w:t xml:space="preserve">{{ </w:t>
      </w:r>
      <w:proofErr w:type="spellStart"/>
      <w:r w:rsidRPr="001A214D">
        <w:rPr>
          <w:sz w:val="14"/>
        </w:rPr>
        <w:t>couranto</w:t>
      </w:r>
      <w:proofErr w:type="gramEnd"/>
      <w:r w:rsidRPr="001A214D">
        <w:rPr>
          <w:sz w:val="14"/>
        </w:rPr>
        <w:t>_txt</w:t>
      </w:r>
      <w:proofErr w:type="spellEnd"/>
      <w:r w:rsidRPr="001A214D">
        <w:rPr>
          <w:sz w:val="14"/>
        </w:rPr>
        <w:t xml:space="preserve"> }}</w:t>
      </w:r>
    </w:p>
    <w:p w14:paraId="6AEF4F59" w14:textId="6FA06AAC" w:rsidR="00486D8A" w:rsidRPr="001A214D" w:rsidRDefault="00486D8A" w:rsidP="001A214D">
      <w:pPr>
        <w:spacing w:line="276" w:lineRule="auto"/>
        <w:rPr>
          <w:sz w:val="14"/>
        </w:rPr>
      </w:pPr>
      <w:proofErr w:type="gramStart"/>
      <w:r>
        <w:rPr>
          <w:sz w:val="14"/>
        </w:rPr>
        <w:t xml:space="preserve">{{ </w:t>
      </w:r>
      <w:proofErr w:type="spellStart"/>
      <w:r w:rsidRPr="0041740A">
        <w:rPr>
          <w:sz w:val="14"/>
        </w:rPr>
        <w:t>couranto</w:t>
      </w:r>
      <w:proofErr w:type="gramEnd"/>
      <w:r w:rsidRPr="0041740A">
        <w:rPr>
          <w:sz w:val="14"/>
        </w:rPr>
        <w:t>_img</w:t>
      </w:r>
      <w:proofErr w:type="spellEnd"/>
      <w:r>
        <w:rPr>
          <w:sz w:val="14"/>
        </w:rPr>
        <w:t xml:space="preserve"> }}</w:t>
      </w:r>
    </w:p>
    <w:p w14:paraId="6B7E5B42" w14:textId="4474BFDD" w:rsidR="004F64E1" w:rsidRDefault="001A214D" w:rsidP="001A214D">
      <w:pPr>
        <w:spacing w:line="276" w:lineRule="auto"/>
        <w:rPr>
          <w:sz w:val="14"/>
        </w:rPr>
      </w:pPr>
      <w:r w:rsidRPr="001A214D">
        <w:rPr>
          <w:sz w:val="14"/>
        </w:rPr>
        <w:t xml:space="preserve">{% </w:t>
      </w:r>
      <w:proofErr w:type="spellStart"/>
      <w:r w:rsidRPr="001A214D">
        <w:rPr>
          <w:sz w:val="14"/>
        </w:rPr>
        <w:t>endif</w:t>
      </w:r>
      <w:proofErr w:type="spellEnd"/>
      <w:r w:rsidRPr="001A214D">
        <w:rPr>
          <w:sz w:val="14"/>
        </w:rPr>
        <w:t xml:space="preserve"> %}</w:t>
      </w:r>
    </w:p>
    <w:p w14:paraId="67D10687" w14:textId="77777777" w:rsidR="002A64BB" w:rsidRPr="00B01F11" w:rsidRDefault="002A64BB" w:rsidP="002F2825">
      <w:pPr>
        <w:pStyle w:val="Heading1"/>
        <w:rPr>
          <w:lang w:bidi="fr-FR"/>
        </w:rPr>
      </w:pPr>
      <w:bookmarkStart w:id="24" w:name="_Toc214439876"/>
      <w:bookmarkStart w:id="25" w:name="_Toc214442143"/>
      <w:bookmarkStart w:id="26" w:name="_Toc214442227"/>
      <w:bookmarkStart w:id="27" w:name="_Toc214442385"/>
      <w:bookmarkStart w:id="28" w:name="_Toc214442644"/>
      <w:bookmarkStart w:id="29" w:name="_Toc214443473"/>
      <w:r w:rsidRPr="00B01F11">
        <w:rPr>
          <w:lang w:bidi="fr-FR"/>
        </w:rPr>
        <w:t>Température des cours d'eau</w:t>
      </w:r>
      <w:bookmarkEnd w:id="24"/>
      <w:bookmarkEnd w:id="25"/>
      <w:bookmarkEnd w:id="26"/>
      <w:bookmarkEnd w:id="27"/>
      <w:bookmarkEnd w:id="28"/>
      <w:bookmarkEnd w:id="29"/>
    </w:p>
    <w:p w14:paraId="34C12E01" w14:textId="42F9335F" w:rsidR="00AF389E" w:rsidRDefault="00F960A8" w:rsidP="008D2FF7">
      <w:pPr>
        <w:spacing w:line="276" w:lineRule="auto"/>
        <w:rPr>
          <w:sz w:val="14"/>
        </w:rPr>
      </w:pPr>
      <w:proofErr w:type="gramStart"/>
      <w:r>
        <w:rPr>
          <w:sz w:val="14"/>
        </w:rPr>
        <w:t xml:space="preserve">{{ </w:t>
      </w:r>
      <w:proofErr w:type="spellStart"/>
      <w:r>
        <w:rPr>
          <w:sz w:val="14"/>
        </w:rPr>
        <w:t>temperature</w:t>
      </w:r>
      <w:proofErr w:type="gramEnd"/>
      <w:r>
        <w:rPr>
          <w:sz w:val="14"/>
        </w:rPr>
        <w:t>_img</w:t>
      </w:r>
      <w:proofErr w:type="spellEnd"/>
      <w:r>
        <w:rPr>
          <w:sz w:val="14"/>
        </w:rPr>
        <w:t xml:space="preserve"> }}</w:t>
      </w:r>
    </w:p>
    <w:tbl>
      <w:tblPr>
        <w:tblStyle w:val="GridTable2-Accent3"/>
        <w:tblW w:w="0" w:type="auto"/>
        <w:tblLook w:val="04A0" w:firstRow="1" w:lastRow="0" w:firstColumn="1" w:lastColumn="0" w:noHBand="0" w:noVBand="1"/>
      </w:tblPr>
      <w:tblGrid>
        <w:gridCol w:w="2286"/>
        <w:gridCol w:w="1904"/>
        <w:gridCol w:w="1920"/>
        <w:gridCol w:w="1923"/>
        <w:gridCol w:w="1765"/>
        <w:gridCol w:w="1388"/>
      </w:tblGrid>
      <w:tr w:rsidR="00701F73" w14:paraId="105A9B3C" w14:textId="4724287B" w:rsidTr="00701F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6" w:type="dxa"/>
          </w:tcPr>
          <w:p w14:paraId="654C9CDD" w14:textId="77777777" w:rsidR="00701F73" w:rsidRPr="00A15E7B" w:rsidRDefault="00701F73" w:rsidP="00ED525A">
            <w:pPr>
              <w:spacing w:line="276" w:lineRule="auto"/>
              <w:rPr>
                <w:sz w:val="14"/>
                <w:lang w:val="it-IT"/>
              </w:rPr>
            </w:pPr>
            <w:r w:rsidRPr="00A15E7B">
              <w:rPr>
                <w:sz w:val="14"/>
                <w:lang w:val="it-IT"/>
              </w:rPr>
              <w:t>Station</w:t>
            </w:r>
          </w:p>
        </w:tc>
        <w:tc>
          <w:tcPr>
            <w:tcW w:w="1904" w:type="dxa"/>
          </w:tcPr>
          <w:p w14:paraId="472AB9EE" w14:textId="31276A6A" w:rsidR="00701F73" w:rsidRDefault="00701F73" w:rsidP="00ED525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</w:rPr>
            </w:pPr>
            <w:r>
              <w:rPr>
                <w:sz w:val="14"/>
              </w:rPr>
              <w:t xml:space="preserve">Temp </w:t>
            </w:r>
            <w:r w:rsidRPr="00E063F5">
              <w:rPr>
                <w:sz w:val="14"/>
              </w:rPr>
              <w:t>min</w:t>
            </w:r>
            <w:r>
              <w:rPr>
                <w:sz w:val="14"/>
              </w:rPr>
              <w:t xml:space="preserve"> °C</w:t>
            </w:r>
          </w:p>
        </w:tc>
        <w:tc>
          <w:tcPr>
            <w:tcW w:w="1920" w:type="dxa"/>
          </w:tcPr>
          <w:p w14:paraId="4D2BABAA" w14:textId="5C397A78" w:rsidR="00701F73" w:rsidRDefault="00701F73" w:rsidP="00ED525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</w:rPr>
            </w:pPr>
            <w:r>
              <w:rPr>
                <w:sz w:val="14"/>
              </w:rPr>
              <w:t xml:space="preserve">Temp. </w:t>
            </w:r>
            <w:r w:rsidRPr="00E063F5">
              <w:rPr>
                <w:sz w:val="14"/>
              </w:rPr>
              <w:t>Max</w:t>
            </w:r>
            <w:r>
              <w:rPr>
                <w:sz w:val="14"/>
              </w:rPr>
              <w:t xml:space="preserve"> °C</w:t>
            </w:r>
          </w:p>
        </w:tc>
        <w:tc>
          <w:tcPr>
            <w:tcW w:w="1923" w:type="dxa"/>
          </w:tcPr>
          <w:p w14:paraId="1F65682F" w14:textId="3A62F73D" w:rsidR="00701F73" w:rsidRDefault="00701F73" w:rsidP="00ED525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</w:rPr>
            </w:pPr>
            <w:r>
              <w:rPr>
                <w:sz w:val="14"/>
              </w:rPr>
              <w:t>Temp. Moyenne °C</w:t>
            </w:r>
          </w:p>
        </w:tc>
        <w:tc>
          <w:tcPr>
            <w:tcW w:w="1765" w:type="dxa"/>
          </w:tcPr>
          <w:p w14:paraId="5ADBA727" w14:textId="40F82C6A" w:rsidR="00701F73" w:rsidRDefault="00701F73" w:rsidP="00ED525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</w:rPr>
            </w:pPr>
            <w:r>
              <w:rPr>
                <w:sz w:val="14"/>
              </w:rPr>
              <w:t>Nb Jours &gt; 30°C</w:t>
            </w:r>
          </w:p>
        </w:tc>
        <w:tc>
          <w:tcPr>
            <w:tcW w:w="1388" w:type="dxa"/>
          </w:tcPr>
          <w:p w14:paraId="5131D2B2" w14:textId="042B297A" w:rsidR="00701F73" w:rsidRDefault="00701F73" w:rsidP="00ED525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</w:rPr>
            </w:pPr>
            <w:r>
              <w:rPr>
                <w:sz w:val="14"/>
              </w:rPr>
              <w:t>NB jours &lt; 0°C</w:t>
            </w:r>
          </w:p>
        </w:tc>
      </w:tr>
      <w:tr w:rsidR="00701F73" w:rsidRPr="004C1FAC" w14:paraId="2EDCDC97" w14:textId="7F6CD299" w:rsidTr="00AA2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86" w:type="dxa"/>
            <w:gridSpan w:val="6"/>
          </w:tcPr>
          <w:p w14:paraId="0350AC39" w14:textId="77777777" w:rsidR="00701F73" w:rsidRDefault="00701F73" w:rsidP="000A59FB">
            <w:pPr>
              <w:spacing w:line="276" w:lineRule="auto"/>
              <w:rPr>
                <w:sz w:val="14"/>
                <w:lang w:val="it-IT"/>
              </w:rPr>
            </w:pPr>
            <w:r w:rsidRPr="00A15E7B">
              <w:rPr>
                <w:sz w:val="14"/>
                <w:lang w:val="it-IT"/>
              </w:rPr>
              <w:t>{%</w:t>
            </w:r>
            <w:proofErr w:type="spellStart"/>
            <w:r>
              <w:rPr>
                <w:sz w:val="14"/>
                <w:lang w:val="it-IT"/>
              </w:rPr>
              <w:t>tr</w:t>
            </w:r>
            <w:proofErr w:type="spellEnd"/>
            <w:r>
              <w:rPr>
                <w:sz w:val="14"/>
                <w:lang w:val="it-IT"/>
              </w:rPr>
              <w:t xml:space="preserve"> </w:t>
            </w:r>
            <w:r w:rsidRPr="00A15E7B">
              <w:rPr>
                <w:sz w:val="14"/>
                <w:lang w:val="it-IT"/>
              </w:rPr>
              <w:t xml:space="preserve">for </w:t>
            </w:r>
            <w:proofErr w:type="spellStart"/>
            <w:r w:rsidRPr="00A15E7B">
              <w:rPr>
                <w:sz w:val="14"/>
                <w:lang w:val="it-IT"/>
              </w:rPr>
              <w:t>t_data</w:t>
            </w:r>
            <w:proofErr w:type="spellEnd"/>
            <w:r w:rsidRPr="00A15E7B">
              <w:rPr>
                <w:sz w:val="14"/>
                <w:lang w:val="it-IT"/>
              </w:rPr>
              <w:t xml:space="preserve"> in </w:t>
            </w:r>
            <w:proofErr w:type="spellStart"/>
            <w:r w:rsidRPr="00A15E7B">
              <w:rPr>
                <w:sz w:val="14"/>
                <w:lang w:val="it-IT"/>
              </w:rPr>
              <w:t>temperature_data</w:t>
            </w:r>
            <w:proofErr w:type="spellEnd"/>
            <w:r w:rsidRPr="00A15E7B">
              <w:rPr>
                <w:sz w:val="14"/>
                <w:lang w:val="it-IT"/>
              </w:rPr>
              <w:t xml:space="preserve"> %}</w:t>
            </w:r>
          </w:p>
          <w:p w14:paraId="0CD832EB" w14:textId="77777777" w:rsidR="00701F73" w:rsidRPr="00A15E7B" w:rsidRDefault="00701F73" w:rsidP="000A59FB">
            <w:pPr>
              <w:spacing w:line="276" w:lineRule="auto"/>
              <w:rPr>
                <w:sz w:val="14"/>
                <w:lang w:val="it-IT"/>
              </w:rPr>
            </w:pPr>
          </w:p>
        </w:tc>
      </w:tr>
      <w:tr w:rsidR="00701F73" w14:paraId="56099834" w14:textId="5D26143F" w:rsidTr="00701F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6" w:type="dxa"/>
          </w:tcPr>
          <w:p w14:paraId="3E15E82B" w14:textId="2923B6D8" w:rsidR="00701F73" w:rsidRPr="00A15E7B" w:rsidRDefault="00701F73" w:rsidP="00ED525A">
            <w:pPr>
              <w:spacing w:line="276" w:lineRule="auto"/>
              <w:rPr>
                <w:sz w:val="14"/>
                <w:lang w:val="it-IT"/>
              </w:rPr>
            </w:pPr>
            <w:r>
              <w:rPr>
                <w:sz w:val="14"/>
              </w:rPr>
              <w:t>{{</w:t>
            </w:r>
            <w:proofErr w:type="spellStart"/>
            <w:r w:rsidRPr="000A59FB">
              <w:rPr>
                <w:sz w:val="14"/>
              </w:rPr>
              <w:t>t_</w:t>
            </w:r>
            <w:proofErr w:type="gramStart"/>
            <w:r w:rsidRPr="000A59FB">
              <w:rPr>
                <w:sz w:val="14"/>
              </w:rPr>
              <w:t>data.</w:t>
            </w:r>
            <w:r>
              <w:rPr>
                <w:sz w:val="14"/>
              </w:rPr>
              <w:t>station</w:t>
            </w:r>
            <w:proofErr w:type="gramEnd"/>
            <w:r>
              <w:rPr>
                <w:sz w:val="14"/>
              </w:rPr>
              <w:t>_name</w:t>
            </w:r>
            <w:proofErr w:type="spellEnd"/>
            <w:r>
              <w:rPr>
                <w:sz w:val="14"/>
              </w:rPr>
              <w:t>}}</w:t>
            </w:r>
          </w:p>
        </w:tc>
        <w:tc>
          <w:tcPr>
            <w:tcW w:w="1904" w:type="dxa"/>
          </w:tcPr>
          <w:p w14:paraId="697885E5" w14:textId="17C8F668" w:rsidR="00701F73" w:rsidRDefault="00701F73" w:rsidP="00ED52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</w:rPr>
            </w:pPr>
            <w:r>
              <w:rPr>
                <w:sz w:val="14"/>
              </w:rPr>
              <w:t>{{</w:t>
            </w:r>
            <w:proofErr w:type="spellStart"/>
            <w:r w:rsidRPr="000A59FB">
              <w:rPr>
                <w:sz w:val="14"/>
              </w:rPr>
              <w:t>t_</w:t>
            </w:r>
            <w:proofErr w:type="gramStart"/>
            <w:r w:rsidRPr="000A59FB">
              <w:rPr>
                <w:sz w:val="14"/>
              </w:rPr>
              <w:t>data.</w:t>
            </w:r>
            <w:r>
              <w:rPr>
                <w:sz w:val="14"/>
              </w:rPr>
              <w:t>tmin</w:t>
            </w:r>
            <w:proofErr w:type="spellEnd"/>
            <w:proofErr w:type="gramEnd"/>
            <w:r>
              <w:rPr>
                <w:sz w:val="14"/>
              </w:rPr>
              <w:t>}}</w:t>
            </w:r>
          </w:p>
        </w:tc>
        <w:tc>
          <w:tcPr>
            <w:tcW w:w="1920" w:type="dxa"/>
          </w:tcPr>
          <w:p w14:paraId="4FB59EF2" w14:textId="53B8724C" w:rsidR="00701F73" w:rsidRDefault="00701F73" w:rsidP="00ED52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</w:rPr>
            </w:pPr>
            <w:r>
              <w:rPr>
                <w:sz w:val="14"/>
              </w:rPr>
              <w:t>{{</w:t>
            </w:r>
            <w:proofErr w:type="spellStart"/>
            <w:r w:rsidRPr="000A59FB">
              <w:rPr>
                <w:sz w:val="14"/>
              </w:rPr>
              <w:t>t_</w:t>
            </w:r>
            <w:proofErr w:type="gramStart"/>
            <w:r w:rsidRPr="000A59FB">
              <w:rPr>
                <w:sz w:val="14"/>
              </w:rPr>
              <w:t>data.</w:t>
            </w:r>
            <w:r>
              <w:rPr>
                <w:sz w:val="14"/>
              </w:rPr>
              <w:t>tmax</w:t>
            </w:r>
            <w:proofErr w:type="spellEnd"/>
            <w:proofErr w:type="gramEnd"/>
            <w:r>
              <w:rPr>
                <w:sz w:val="14"/>
              </w:rPr>
              <w:t>}}</w:t>
            </w:r>
          </w:p>
        </w:tc>
        <w:tc>
          <w:tcPr>
            <w:tcW w:w="1923" w:type="dxa"/>
          </w:tcPr>
          <w:p w14:paraId="059F9451" w14:textId="3957CBB1" w:rsidR="00701F73" w:rsidRDefault="00701F73" w:rsidP="00ED52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</w:rPr>
            </w:pPr>
            <w:r>
              <w:rPr>
                <w:sz w:val="14"/>
              </w:rPr>
              <w:t>{{</w:t>
            </w:r>
            <w:proofErr w:type="spellStart"/>
            <w:r w:rsidRPr="000A59FB">
              <w:rPr>
                <w:sz w:val="14"/>
              </w:rPr>
              <w:t>t_</w:t>
            </w:r>
            <w:proofErr w:type="gramStart"/>
            <w:r w:rsidRPr="000A59FB">
              <w:rPr>
                <w:sz w:val="14"/>
              </w:rPr>
              <w:t>data.</w:t>
            </w:r>
            <w:r>
              <w:rPr>
                <w:sz w:val="14"/>
              </w:rPr>
              <w:t>tmoy</w:t>
            </w:r>
            <w:proofErr w:type="spellEnd"/>
            <w:proofErr w:type="gramEnd"/>
            <w:r>
              <w:rPr>
                <w:sz w:val="14"/>
              </w:rPr>
              <w:t>}}</w:t>
            </w:r>
          </w:p>
        </w:tc>
        <w:tc>
          <w:tcPr>
            <w:tcW w:w="1765" w:type="dxa"/>
          </w:tcPr>
          <w:p w14:paraId="73A51FEB" w14:textId="2DCA7E8A" w:rsidR="00701F73" w:rsidRDefault="00701F73" w:rsidP="00ED52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</w:rPr>
            </w:pPr>
            <w:r>
              <w:rPr>
                <w:sz w:val="14"/>
              </w:rPr>
              <w:t>{{</w:t>
            </w:r>
            <w:proofErr w:type="spellStart"/>
            <w:r>
              <w:rPr>
                <w:sz w:val="14"/>
              </w:rPr>
              <w:t>t_data</w:t>
            </w:r>
            <w:proofErr w:type="spellEnd"/>
            <w:r>
              <w:rPr>
                <w:sz w:val="14"/>
              </w:rPr>
              <w:t>.</w:t>
            </w:r>
            <w:r>
              <w:t xml:space="preserve"> </w:t>
            </w:r>
            <w:proofErr w:type="gramStart"/>
            <w:r w:rsidRPr="00D2263E">
              <w:rPr>
                <w:sz w:val="14"/>
              </w:rPr>
              <w:t>nb</w:t>
            </w:r>
            <w:proofErr w:type="gramEnd"/>
            <w:r w:rsidRPr="00D2263E">
              <w:rPr>
                <w:sz w:val="14"/>
              </w:rPr>
              <w:t>_jours_sup_</w:t>
            </w:r>
            <w:r>
              <w:rPr>
                <w:sz w:val="14"/>
              </w:rPr>
              <w:t>30}}</w:t>
            </w:r>
          </w:p>
        </w:tc>
        <w:tc>
          <w:tcPr>
            <w:tcW w:w="1388" w:type="dxa"/>
          </w:tcPr>
          <w:p w14:paraId="18E39B8B" w14:textId="6CCB00E4" w:rsidR="00701F73" w:rsidRDefault="00701F73" w:rsidP="00ED52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</w:rPr>
            </w:pPr>
            <w:r>
              <w:rPr>
                <w:sz w:val="14"/>
              </w:rPr>
              <w:t>{{</w:t>
            </w:r>
            <w:proofErr w:type="spellStart"/>
            <w:r>
              <w:rPr>
                <w:sz w:val="14"/>
              </w:rPr>
              <w:t>t_data</w:t>
            </w:r>
            <w:proofErr w:type="spellEnd"/>
            <w:r>
              <w:rPr>
                <w:sz w:val="14"/>
              </w:rPr>
              <w:t>.</w:t>
            </w:r>
            <w:r>
              <w:t xml:space="preserve"> </w:t>
            </w:r>
            <w:proofErr w:type="gramStart"/>
            <w:r w:rsidRPr="00D2263E">
              <w:rPr>
                <w:sz w:val="14"/>
              </w:rPr>
              <w:t>nb</w:t>
            </w:r>
            <w:proofErr w:type="gramEnd"/>
            <w:r w:rsidRPr="00D2263E">
              <w:rPr>
                <w:sz w:val="14"/>
              </w:rPr>
              <w:t>_jours_</w:t>
            </w:r>
            <w:r>
              <w:rPr>
                <w:sz w:val="14"/>
              </w:rPr>
              <w:t>inf_0}}</w:t>
            </w:r>
          </w:p>
        </w:tc>
      </w:tr>
      <w:tr w:rsidR="00701F73" w14:paraId="1E0C5E5B" w14:textId="6ED2D120" w:rsidTr="003513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86" w:type="dxa"/>
            <w:gridSpan w:val="6"/>
          </w:tcPr>
          <w:p w14:paraId="28ADAA38" w14:textId="7AC1CEDF" w:rsidR="00701F73" w:rsidRDefault="00701F73" w:rsidP="00ED525A">
            <w:pPr>
              <w:spacing w:line="276" w:lineRule="auto"/>
              <w:rPr>
                <w:sz w:val="14"/>
              </w:rPr>
            </w:pPr>
            <w:r>
              <w:rPr>
                <w:sz w:val="14"/>
              </w:rPr>
              <w:t xml:space="preserve">{%tr </w:t>
            </w:r>
            <w:proofErr w:type="spellStart"/>
            <w:r>
              <w:rPr>
                <w:sz w:val="14"/>
              </w:rPr>
              <w:t>endfor</w:t>
            </w:r>
            <w:proofErr w:type="spellEnd"/>
            <w:r>
              <w:rPr>
                <w:sz w:val="14"/>
              </w:rPr>
              <w:t xml:space="preserve"> %}</w:t>
            </w:r>
          </w:p>
        </w:tc>
      </w:tr>
    </w:tbl>
    <w:p w14:paraId="50B82C20" w14:textId="77777777" w:rsidR="003A427A" w:rsidRDefault="003A427A" w:rsidP="008D2FF7">
      <w:pPr>
        <w:spacing w:line="276" w:lineRule="auto"/>
        <w:rPr>
          <w:sz w:val="14"/>
        </w:rPr>
      </w:pPr>
    </w:p>
    <w:p w14:paraId="30A9C7A0" w14:textId="1AA6A0EA" w:rsidR="001A214D" w:rsidRDefault="001A214D" w:rsidP="001A214D">
      <w:pPr>
        <w:spacing w:line="276" w:lineRule="auto"/>
        <w:rPr>
          <w:sz w:val="14"/>
        </w:rPr>
      </w:pPr>
      <w:r w:rsidRPr="001A214D">
        <w:rPr>
          <w:sz w:val="14"/>
        </w:rPr>
        <w:t>NB : Seules les températures des stations automatiques sont présentées. Les dates/heures sont données en UTC.</w:t>
      </w:r>
    </w:p>
    <w:p w14:paraId="2B61506F" w14:textId="534854F4" w:rsidR="00670963" w:rsidRPr="001A214D" w:rsidRDefault="00670963" w:rsidP="00670963">
      <w:pPr>
        <w:spacing w:line="276" w:lineRule="auto"/>
        <w:rPr>
          <w:sz w:val="14"/>
        </w:rPr>
      </w:pPr>
      <w:r w:rsidRPr="001A214D">
        <w:rPr>
          <w:sz w:val="14"/>
        </w:rPr>
        <w:t>{% if</w:t>
      </w:r>
      <w:r>
        <w:rPr>
          <w:sz w:val="14"/>
        </w:rPr>
        <w:t xml:space="preserve"> </w:t>
      </w:r>
      <w:proofErr w:type="spellStart"/>
      <w:r w:rsidRPr="001A214D">
        <w:rPr>
          <w:sz w:val="14"/>
        </w:rPr>
        <w:t>show</w:t>
      </w:r>
      <w:r>
        <w:rPr>
          <w:sz w:val="14"/>
        </w:rPr>
        <w:t>ONDE</w:t>
      </w:r>
      <w:proofErr w:type="spellEnd"/>
      <w:r w:rsidRPr="001A214D">
        <w:rPr>
          <w:sz w:val="14"/>
        </w:rPr>
        <w:t xml:space="preserve"> %}</w:t>
      </w:r>
    </w:p>
    <w:p w14:paraId="4F57772F" w14:textId="360E07A7" w:rsidR="00670963" w:rsidRPr="00044DCA" w:rsidRDefault="00670963" w:rsidP="002F2825">
      <w:pPr>
        <w:pStyle w:val="Heading1"/>
        <w:rPr>
          <w:lang w:bidi="fr-FR"/>
        </w:rPr>
      </w:pPr>
      <w:bookmarkStart w:id="30" w:name="_Toc214439877"/>
      <w:bookmarkStart w:id="31" w:name="_Toc214442144"/>
      <w:bookmarkStart w:id="32" w:name="_Toc214442228"/>
      <w:bookmarkStart w:id="33" w:name="_Toc214442386"/>
      <w:bookmarkStart w:id="34" w:name="_Toc214442645"/>
      <w:bookmarkStart w:id="35" w:name="_Toc214443474"/>
      <w:r>
        <w:rPr>
          <w:lang w:bidi="fr-FR"/>
        </w:rPr>
        <w:t>Situation ONDE</w:t>
      </w:r>
      <w:bookmarkEnd w:id="30"/>
      <w:bookmarkEnd w:id="31"/>
      <w:bookmarkEnd w:id="32"/>
      <w:bookmarkEnd w:id="33"/>
      <w:bookmarkEnd w:id="34"/>
      <w:bookmarkEnd w:id="35"/>
    </w:p>
    <w:p w14:paraId="0C5ECA78" w14:textId="1A7A4985" w:rsidR="00670963" w:rsidRPr="00210129" w:rsidRDefault="00670963" w:rsidP="00670963">
      <w:pPr>
        <w:spacing w:line="276" w:lineRule="auto"/>
        <w:rPr>
          <w:sz w:val="14"/>
        </w:rPr>
      </w:pPr>
      <w:proofErr w:type="gramStart"/>
      <w:r w:rsidRPr="00210129">
        <w:rPr>
          <w:sz w:val="14"/>
        </w:rPr>
        <w:t xml:space="preserve">{{ </w:t>
      </w:r>
      <w:proofErr w:type="spellStart"/>
      <w:r w:rsidRPr="00210129">
        <w:rPr>
          <w:sz w:val="14"/>
        </w:rPr>
        <w:t>onde</w:t>
      </w:r>
      <w:proofErr w:type="gramEnd"/>
      <w:r w:rsidRPr="00210129">
        <w:rPr>
          <w:sz w:val="14"/>
        </w:rPr>
        <w:t>_img</w:t>
      </w:r>
      <w:proofErr w:type="spellEnd"/>
      <w:r w:rsidRPr="00210129">
        <w:rPr>
          <w:sz w:val="14"/>
        </w:rPr>
        <w:t xml:space="preserve"> }}</w:t>
      </w:r>
    </w:p>
    <w:p w14:paraId="0DDDACD0" w14:textId="704C8EE1" w:rsidR="0071212B" w:rsidRPr="00210129" w:rsidRDefault="00670963" w:rsidP="00C77EB1">
      <w:pPr>
        <w:spacing w:line="276" w:lineRule="auto"/>
        <w:rPr>
          <w:sz w:val="14"/>
        </w:rPr>
      </w:pPr>
      <w:r w:rsidRPr="00210129">
        <w:rPr>
          <w:sz w:val="14"/>
        </w:rPr>
        <w:t xml:space="preserve">{% </w:t>
      </w:r>
      <w:proofErr w:type="spellStart"/>
      <w:r w:rsidRPr="00210129">
        <w:rPr>
          <w:sz w:val="14"/>
        </w:rPr>
        <w:t>endif</w:t>
      </w:r>
      <w:proofErr w:type="spellEnd"/>
      <w:r w:rsidRPr="00210129">
        <w:rPr>
          <w:sz w:val="14"/>
        </w:rPr>
        <w:t xml:space="preserve"> %}</w:t>
      </w:r>
    </w:p>
    <w:p w14:paraId="360C40C2" w14:textId="77777777" w:rsidR="00FF746B" w:rsidRDefault="00FF746B" w:rsidP="00C77EB1">
      <w:pPr>
        <w:spacing w:line="276" w:lineRule="auto"/>
        <w:rPr>
          <w:sz w:val="14"/>
        </w:rPr>
        <w:sectPr w:rsidR="00FF746B" w:rsidSect="0035018C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360" w:right="360" w:bottom="360" w:left="360" w:header="340" w:footer="432" w:gutter="0"/>
          <w:cols w:space="720"/>
          <w:titlePg/>
          <w:docGrid w:linePitch="360"/>
        </w:sectPr>
      </w:pPr>
    </w:p>
    <w:p w14:paraId="7CA7DFEF" w14:textId="31731239" w:rsidR="0045546F" w:rsidRPr="00576AF3" w:rsidRDefault="0045546F" w:rsidP="00576AF3">
      <w:pPr>
        <w:spacing w:line="276" w:lineRule="auto"/>
        <w:ind w:left="3261"/>
        <w:rPr>
          <w:rStyle w:val="Heading1Char"/>
        </w:rPr>
      </w:pPr>
      <w:r w:rsidRPr="0045546F">
        <w:rPr>
          <w:sz w:val="14"/>
        </w:rPr>
        <w:lastRenderedPageBreak/>
        <w:t xml:space="preserve">{% if </w:t>
      </w:r>
      <w:proofErr w:type="spellStart"/>
      <w:r w:rsidRPr="0045546F">
        <w:rPr>
          <w:sz w:val="14"/>
        </w:rPr>
        <w:t>showCommunications</w:t>
      </w:r>
      <w:proofErr w:type="spellEnd"/>
      <w:r w:rsidRPr="0045546F">
        <w:rPr>
          <w:sz w:val="14"/>
        </w:rPr>
        <w:t xml:space="preserve"> </w:t>
      </w:r>
      <w:proofErr w:type="gramStart"/>
      <w:r w:rsidRPr="0045546F">
        <w:rPr>
          <w:sz w:val="14"/>
        </w:rPr>
        <w:t>%}</w:t>
      </w:r>
      <w:bookmarkStart w:id="36" w:name="_Toc214439878"/>
      <w:bookmarkStart w:id="37" w:name="_Toc214442145"/>
      <w:bookmarkStart w:id="38" w:name="_Toc214442229"/>
      <w:bookmarkStart w:id="39" w:name="_Toc214442387"/>
      <w:bookmarkStart w:id="40" w:name="_Toc214442646"/>
      <w:bookmarkStart w:id="41" w:name="_Toc214443475"/>
      <w:r w:rsidRPr="00576AF3">
        <w:rPr>
          <w:rStyle w:val="Heading1Char"/>
        </w:rPr>
        <w:t>Communications</w:t>
      </w:r>
      <w:proofErr w:type="gramEnd"/>
      <w:r w:rsidRPr="00576AF3">
        <w:rPr>
          <w:rStyle w:val="Heading1Char"/>
        </w:rPr>
        <w:t xml:space="preserve"> externes</w:t>
      </w:r>
      <w:bookmarkEnd w:id="36"/>
      <w:bookmarkEnd w:id="37"/>
      <w:bookmarkEnd w:id="38"/>
      <w:bookmarkEnd w:id="39"/>
      <w:bookmarkEnd w:id="40"/>
      <w:bookmarkEnd w:id="41"/>
    </w:p>
    <w:p w14:paraId="1E7BCD3A" w14:textId="77777777" w:rsidR="00C60A05" w:rsidRDefault="00C60A05" w:rsidP="00C60A05">
      <w:pPr>
        <w:ind w:left="3261"/>
        <w:rPr>
          <w:sz w:val="14"/>
        </w:rPr>
      </w:pPr>
      <w:r w:rsidRPr="00C60A05">
        <w:rPr>
          <w:sz w:val="14"/>
        </w:rPr>
        <w:t xml:space="preserve">{% for </w:t>
      </w:r>
      <w:proofErr w:type="spellStart"/>
      <w:r w:rsidRPr="00C60A05">
        <w:rPr>
          <w:sz w:val="14"/>
        </w:rPr>
        <w:t>t_data</w:t>
      </w:r>
      <w:proofErr w:type="spellEnd"/>
      <w:r w:rsidRPr="00C60A05">
        <w:rPr>
          <w:sz w:val="14"/>
        </w:rPr>
        <w:t xml:space="preserve"> in </w:t>
      </w:r>
      <w:proofErr w:type="spellStart"/>
      <w:r w:rsidRPr="00C60A05">
        <w:rPr>
          <w:sz w:val="14"/>
        </w:rPr>
        <w:t>communications_externes</w:t>
      </w:r>
      <w:proofErr w:type="spellEnd"/>
      <w:r w:rsidRPr="00C60A05">
        <w:rPr>
          <w:sz w:val="14"/>
        </w:rPr>
        <w:t xml:space="preserve"> %}</w:t>
      </w:r>
    </w:p>
    <w:p w14:paraId="2FA55F09" w14:textId="67299715" w:rsidR="00C60A05" w:rsidRPr="00C60A05" w:rsidRDefault="00C60A05" w:rsidP="00C60A05">
      <w:pPr>
        <w:spacing w:before="0" w:after="0"/>
        <w:ind w:left="3260"/>
        <w:rPr>
          <w:color w:val="29519B" w:themeColor="accent3"/>
          <w:sz w:val="24"/>
        </w:rPr>
      </w:pPr>
      <w:proofErr w:type="gramStart"/>
      <w:r w:rsidRPr="00C60A05">
        <w:rPr>
          <w:color w:val="29519B" w:themeColor="accent3"/>
          <w:sz w:val="24"/>
        </w:rPr>
        <w:t xml:space="preserve">{{ </w:t>
      </w:r>
      <w:proofErr w:type="spellStart"/>
      <w:r w:rsidRPr="00C60A05">
        <w:rPr>
          <w:color w:val="29519B" w:themeColor="accent3"/>
          <w:sz w:val="24"/>
        </w:rPr>
        <w:t>t</w:t>
      </w:r>
      <w:proofErr w:type="gramEnd"/>
      <w:r w:rsidRPr="00C60A05">
        <w:rPr>
          <w:color w:val="29519B" w:themeColor="accent3"/>
          <w:sz w:val="24"/>
        </w:rPr>
        <w:t>_data.title</w:t>
      </w:r>
      <w:proofErr w:type="spellEnd"/>
      <w:r w:rsidRPr="00C60A05">
        <w:rPr>
          <w:color w:val="29519B" w:themeColor="accent3"/>
          <w:sz w:val="24"/>
        </w:rPr>
        <w:t xml:space="preserve"> }}</w:t>
      </w:r>
    </w:p>
    <w:p w14:paraId="3604BCBD" w14:textId="175E47D5" w:rsidR="00C60A05" w:rsidRPr="00C60A05" w:rsidRDefault="00C60A05" w:rsidP="00C60A05">
      <w:pPr>
        <w:spacing w:before="0" w:after="0"/>
        <w:ind w:left="3260"/>
        <w:rPr>
          <w:color w:val="6990D7" w:themeColor="accent3" w:themeTint="99"/>
          <w:szCs w:val="20"/>
        </w:rPr>
      </w:pPr>
      <w:proofErr w:type="gramStart"/>
      <w:r w:rsidRPr="00C60A05">
        <w:rPr>
          <w:color w:val="6990D7" w:themeColor="accent3" w:themeTint="99"/>
          <w:szCs w:val="20"/>
        </w:rPr>
        <w:t xml:space="preserve">{{ </w:t>
      </w:r>
      <w:proofErr w:type="spellStart"/>
      <w:r w:rsidRPr="00C60A05">
        <w:rPr>
          <w:color w:val="6990D7" w:themeColor="accent3" w:themeTint="99"/>
          <w:szCs w:val="20"/>
        </w:rPr>
        <w:t>t</w:t>
      </w:r>
      <w:proofErr w:type="gramEnd"/>
      <w:r w:rsidRPr="00C60A05">
        <w:rPr>
          <w:color w:val="6990D7" w:themeColor="accent3" w:themeTint="99"/>
          <w:szCs w:val="20"/>
        </w:rPr>
        <w:t>_data.subtitle</w:t>
      </w:r>
      <w:proofErr w:type="spellEnd"/>
      <w:r w:rsidRPr="00C60A05">
        <w:rPr>
          <w:color w:val="6990D7" w:themeColor="accent3" w:themeTint="99"/>
          <w:szCs w:val="20"/>
        </w:rPr>
        <w:t xml:space="preserve"> }}</w:t>
      </w:r>
    </w:p>
    <w:p w14:paraId="16F66C7B" w14:textId="5F832BEA" w:rsidR="00C60A05" w:rsidRPr="00C60A05" w:rsidRDefault="00C60A05" w:rsidP="00C60A05">
      <w:pPr>
        <w:spacing w:before="0" w:after="0"/>
        <w:ind w:left="3260"/>
        <w:rPr>
          <w:sz w:val="14"/>
        </w:rPr>
      </w:pPr>
      <w:proofErr w:type="gramStart"/>
      <w:r w:rsidRPr="00C60A05">
        <w:rPr>
          <w:sz w:val="14"/>
        </w:rPr>
        <w:t xml:space="preserve">{{ </w:t>
      </w:r>
      <w:proofErr w:type="spellStart"/>
      <w:r w:rsidRPr="00C60A05">
        <w:rPr>
          <w:sz w:val="14"/>
        </w:rPr>
        <w:t>t</w:t>
      </w:r>
      <w:proofErr w:type="gramEnd"/>
      <w:r w:rsidRPr="00C60A05">
        <w:rPr>
          <w:sz w:val="14"/>
        </w:rPr>
        <w:t>_data.</w:t>
      </w:r>
      <w:r>
        <w:rPr>
          <w:sz w:val="14"/>
        </w:rPr>
        <w:t>dateDebut</w:t>
      </w:r>
      <w:proofErr w:type="spellEnd"/>
      <w:r w:rsidRPr="00C60A05">
        <w:rPr>
          <w:sz w:val="14"/>
        </w:rPr>
        <w:t xml:space="preserve"> }}</w:t>
      </w:r>
    </w:p>
    <w:p w14:paraId="795E6990" w14:textId="77777777" w:rsidR="00C60A05" w:rsidRPr="00C60A05" w:rsidRDefault="00C60A05" w:rsidP="00C60A05">
      <w:pPr>
        <w:spacing w:before="0" w:after="0"/>
        <w:ind w:left="3260"/>
        <w:rPr>
          <w:sz w:val="14"/>
        </w:rPr>
      </w:pPr>
    </w:p>
    <w:p w14:paraId="763BADB7" w14:textId="77777777" w:rsidR="00C60A05" w:rsidRPr="00C60A05" w:rsidRDefault="00C60A05" w:rsidP="00C60A05">
      <w:pPr>
        <w:spacing w:before="0" w:after="0"/>
        <w:ind w:left="3260"/>
        <w:rPr>
          <w:szCs w:val="20"/>
        </w:rPr>
      </w:pPr>
      <w:proofErr w:type="gramStart"/>
      <w:r w:rsidRPr="00C60A05">
        <w:rPr>
          <w:szCs w:val="20"/>
        </w:rPr>
        <w:t xml:space="preserve">{{ </w:t>
      </w:r>
      <w:proofErr w:type="spellStart"/>
      <w:r w:rsidRPr="00C60A05">
        <w:rPr>
          <w:szCs w:val="20"/>
        </w:rPr>
        <w:t>t</w:t>
      </w:r>
      <w:proofErr w:type="gramEnd"/>
      <w:r w:rsidRPr="00C60A05">
        <w:rPr>
          <w:szCs w:val="20"/>
        </w:rPr>
        <w:t>_data.comment</w:t>
      </w:r>
      <w:proofErr w:type="spellEnd"/>
      <w:r w:rsidRPr="00C60A05">
        <w:rPr>
          <w:szCs w:val="20"/>
        </w:rPr>
        <w:t xml:space="preserve"> }}</w:t>
      </w:r>
    </w:p>
    <w:p w14:paraId="6A843053" w14:textId="77777777" w:rsidR="00C60A05" w:rsidRPr="00C60A05" w:rsidRDefault="00C60A05" w:rsidP="00C60A05">
      <w:pPr>
        <w:ind w:left="3261"/>
        <w:rPr>
          <w:sz w:val="14"/>
        </w:rPr>
      </w:pPr>
      <w:r w:rsidRPr="00C60A05">
        <w:rPr>
          <w:sz w:val="14"/>
        </w:rPr>
        <w:t xml:space="preserve">{% </w:t>
      </w:r>
      <w:proofErr w:type="spellStart"/>
      <w:r w:rsidRPr="00C60A05">
        <w:rPr>
          <w:sz w:val="14"/>
        </w:rPr>
        <w:t>endfor</w:t>
      </w:r>
      <w:proofErr w:type="spellEnd"/>
      <w:r w:rsidRPr="00C60A05">
        <w:rPr>
          <w:sz w:val="14"/>
        </w:rPr>
        <w:t xml:space="preserve"> %}</w:t>
      </w:r>
    </w:p>
    <w:p w14:paraId="5EADF3F1" w14:textId="6C3EE140" w:rsidR="00C60A05" w:rsidRDefault="00C60A05" w:rsidP="00C60A05">
      <w:pPr>
        <w:ind w:left="3261"/>
        <w:rPr>
          <w:sz w:val="14"/>
        </w:rPr>
      </w:pPr>
      <w:r w:rsidRPr="00C60A05">
        <w:rPr>
          <w:sz w:val="14"/>
        </w:rPr>
        <w:t xml:space="preserve">{% </w:t>
      </w:r>
      <w:proofErr w:type="spellStart"/>
      <w:r w:rsidRPr="00C60A05">
        <w:rPr>
          <w:sz w:val="14"/>
        </w:rPr>
        <w:t>endif</w:t>
      </w:r>
      <w:proofErr w:type="spellEnd"/>
      <w:r w:rsidRPr="00C60A05">
        <w:rPr>
          <w:sz w:val="14"/>
        </w:rPr>
        <w:t xml:space="preserve"> %}</w:t>
      </w:r>
    </w:p>
    <w:p w14:paraId="25716D0B" w14:textId="77777777" w:rsidR="00AD4F1C" w:rsidRDefault="00AD4F1C" w:rsidP="0045546F">
      <w:pPr>
        <w:spacing w:line="276" w:lineRule="auto"/>
        <w:ind w:left="3261"/>
        <w:rPr>
          <w:sz w:val="14"/>
        </w:rPr>
      </w:pPr>
    </w:p>
    <w:p w14:paraId="45169878" w14:textId="61F543EC" w:rsidR="00C77EB1" w:rsidRPr="00C77EB1" w:rsidRDefault="00C77EB1" w:rsidP="0045546F">
      <w:pPr>
        <w:spacing w:line="276" w:lineRule="auto"/>
        <w:ind w:left="3261"/>
        <w:rPr>
          <w:sz w:val="14"/>
        </w:rPr>
      </w:pPr>
    </w:p>
    <w:sectPr w:rsidR="00C77EB1" w:rsidRPr="00C77EB1" w:rsidSect="0035018C">
      <w:headerReference w:type="first" r:id="rId17"/>
      <w:footerReference w:type="first" r:id="rId18"/>
      <w:pgSz w:w="11906" w:h="16838" w:code="9"/>
      <w:pgMar w:top="360" w:right="360" w:bottom="360" w:left="360" w:header="34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F33DF0" w14:textId="77777777" w:rsidR="00082CF0" w:rsidRDefault="00082CF0" w:rsidP="00890A94">
      <w:r>
        <w:separator/>
      </w:r>
    </w:p>
  </w:endnote>
  <w:endnote w:type="continuationSeparator" w:id="0">
    <w:p w14:paraId="554A38F4" w14:textId="77777777" w:rsidR="00082CF0" w:rsidRDefault="00082CF0" w:rsidP="00890A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D33EF" w14:textId="77777777" w:rsidR="0018361D" w:rsidRDefault="0018361D" w:rsidP="00890A94">
    <w:pPr>
      <w:pStyle w:val="Footer"/>
      <w:rPr>
        <w:rStyle w:val="PageNumber"/>
      </w:rPr>
    </w:pPr>
    <w:r>
      <w:rPr>
        <w:rStyle w:val="PageNumber"/>
        <w:lang w:bidi="fr-FR"/>
      </w:rPr>
      <w:fldChar w:fldCharType="begin"/>
    </w:r>
    <w:r>
      <w:rPr>
        <w:rStyle w:val="PageNumber"/>
        <w:lang w:bidi="fr-FR"/>
      </w:rPr>
      <w:instrText xml:space="preserve">PAGE  </w:instrText>
    </w:r>
    <w:r>
      <w:rPr>
        <w:rStyle w:val="PageNumber"/>
        <w:lang w:bidi="fr-FR"/>
      </w:rPr>
      <w:fldChar w:fldCharType="separate"/>
    </w:r>
    <w:r>
      <w:rPr>
        <w:rStyle w:val="PageNumber"/>
        <w:lang w:bidi="fr-FR"/>
      </w:rPr>
      <w:t>1</w:t>
    </w:r>
    <w:r>
      <w:rPr>
        <w:rStyle w:val="PageNumber"/>
        <w:lang w:bidi="fr-FR"/>
      </w:rPr>
      <w:fldChar w:fldCharType="end"/>
    </w:r>
  </w:p>
  <w:p w14:paraId="706E3A21" w14:textId="77777777" w:rsidR="0018361D" w:rsidRDefault="0018361D" w:rsidP="00890A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8"/>
      </w:rPr>
      <w:id w:val="-1271399282"/>
      <w:docPartObj>
        <w:docPartGallery w:val="Page Numbers (Bottom of Page)"/>
        <w:docPartUnique/>
      </w:docPartObj>
    </w:sdtPr>
    <w:sdtContent>
      <w:p w14:paraId="03EECB13" w14:textId="28ED39D8" w:rsidR="00FC2165" w:rsidRPr="00FC2165" w:rsidRDefault="0035018C" w:rsidP="00FC2165">
        <w:pPr>
          <w:pStyle w:val="Footer"/>
          <w:jc w:val="right"/>
          <w:rPr>
            <w:sz w:val="18"/>
          </w:rPr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758592" behindDoc="0" locked="0" layoutInCell="1" allowOverlap="1" wp14:anchorId="3B39E3D4" wp14:editId="128FC835">
                  <wp:simplePos x="0" y="0"/>
                  <wp:positionH relativeFrom="page">
                    <wp:align>right</wp:align>
                  </wp:positionH>
                  <wp:positionV relativeFrom="paragraph">
                    <wp:posOffset>-3680990</wp:posOffset>
                  </wp:positionV>
                  <wp:extent cx="252000" cy="3677212"/>
                  <wp:effectExtent l="0" t="0" r="0" b="0"/>
                  <wp:wrapNone/>
                  <wp:docPr id="1599086004" name="Groupe 3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52000" cy="3677212"/>
                            <a:chOff x="0" y="0"/>
                            <a:chExt cx="252000" cy="3677212"/>
                          </a:xfrm>
                          <a:solidFill>
                            <a:schemeClr val="accent1"/>
                          </a:solidFill>
                        </wpg:grpSpPr>
                        <wps:wsp>
                          <wps:cNvPr id="1218212612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62556210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52400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916848470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00037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20837885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452437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114028661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600075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409625851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752475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005133002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900112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044534538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052512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542178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200150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406627547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352550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6136698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500187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826295119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652587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82437905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800225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71318171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952625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11431754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100262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75105935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252662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97105779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400300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40183909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552700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46177200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700337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18490900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852737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921830604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000375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57389463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152775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459586867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305175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134926049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452812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374673183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605212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 xmlns:w16sdtfl="http://schemas.microsoft.com/office/word/2024/wordml/sdtformatlock" xmlns:w16du="http://schemas.microsoft.com/office/word/2023/wordml/word16du">
              <w:pict>
                <v:group w14:anchorId="6EA37291" id="Groupe 3" o:spid="_x0000_s1026" style="position:absolute;margin-left:-31.35pt;margin-top:-289.85pt;width:19.85pt;height:289.55pt;z-index:251758592;mso-position-horizontal:right;mso-position-horizontal-relative:page" coordsize="2520,36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">
                  <v:rect id="Rectangle 1" o:spid="_x0000_s1027" style="position:absolute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" filled="f" stroked="f"/>
                  <v:rect id="Rectangle 1" o:spid="_x0000_s1028" style="position:absolute;top:1524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" filled="f" stroked="f"/>
                  <v:rect id="Rectangle 1" o:spid="_x0000_s1029" style="position:absolute;top:3000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" filled="f" stroked="f"/>
                  <v:rect id="Rectangle 1" o:spid="_x0000_s1030" style="position:absolute;top:4524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" filled="f" stroked="f"/>
                  <v:rect id="Rectangle 1" o:spid="_x0000_s1031" style="position:absolute;top:6000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" filled="f" stroked="f"/>
                  <v:rect id="Rectangle 1" o:spid="_x0000_s1032" style="position:absolute;top:7524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" filled="f" stroked="f"/>
                  <v:rect id="Rectangle 1" o:spid="_x0000_s1033" style="position:absolute;top:9001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" filled="f" stroked="f"/>
                  <v:rect id="Rectangle 1" o:spid="_x0000_s1034" style="position:absolute;top:10525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" filled="f" stroked="f"/>
                  <v:rect id="Rectangle 1" o:spid="_x0000_s1035" style="position:absolute;top:12001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" filled="f" stroked="f"/>
                  <v:rect id="Rectangle 1" o:spid="_x0000_s1036" style="position:absolute;top:13525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" filled="f" stroked="f"/>
                  <v:rect id="Rectangle 1" o:spid="_x0000_s1037" style="position:absolute;top:15001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" filled="f" stroked="f"/>
                  <v:rect id="Rectangle 1" o:spid="_x0000_s1038" style="position:absolute;top:16525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" filled="f" stroked="f"/>
                  <v:rect id="Rectangle 1" o:spid="_x0000_s1039" style="position:absolute;top:18002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" filled="f" stroked="f"/>
                  <v:rect id="Rectangle 1" o:spid="_x0000_s1040" style="position:absolute;top:19526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" filled="f" stroked="f"/>
                  <v:rect id="Rectangle 1" o:spid="_x0000_s1041" style="position:absolute;top:21002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" filled="f" stroked="f"/>
                  <v:rect id="Rectangle 1" o:spid="_x0000_s1042" style="position:absolute;top:22526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" filled="f" stroked="f"/>
                  <v:rect id="Rectangle 1" o:spid="_x0000_s1043" style="position:absolute;top:24003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" filled="f" stroked="f"/>
                  <v:rect id="Rectangle 1" o:spid="_x0000_s1044" style="position:absolute;top:25527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" filled="f" stroked="f"/>
                  <v:rect id="Rectangle 1" o:spid="_x0000_s1045" style="position:absolute;top:27003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" filled="f" stroked="f"/>
                  <v:rect id="Rectangle 1" o:spid="_x0000_s1046" style="position:absolute;top:28527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" filled="f" stroked="f"/>
                  <v:rect id="Rectangle 1" o:spid="_x0000_s1047" style="position:absolute;top:30003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" filled="f" stroked="f"/>
                  <v:rect id="Rectangle 1" o:spid="_x0000_s1048" style="position:absolute;top:31527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" filled="f" stroked="f"/>
                  <v:rect id="Rectangle 1" o:spid="_x0000_s1049" style="position:absolute;top:33051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" filled="f" stroked="f"/>
                  <v:rect id="Rectangle 1" o:spid="_x0000_s1050" style="position:absolute;top:34528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" filled="f" stroked="f"/>
                  <v:rect id="Rectangle 1" o:spid="_x0000_s1051" style="position:absolute;top:36052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" filled="f" stroked="f"/>
                  <w10:wrap anchorx="page"/>
                </v:group>
              </w:pict>
            </mc:Fallback>
          </mc:AlternateContent>
        </w:r>
        <w:r w:rsidR="0071212B" w:rsidRPr="0071212B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88960" behindDoc="0" locked="0" layoutInCell="1" allowOverlap="1" wp14:anchorId="396B00BA" wp14:editId="65013547">
                  <wp:simplePos x="0" y="0"/>
                  <wp:positionH relativeFrom="page">
                    <wp:align>left</wp:align>
                  </wp:positionH>
                  <wp:positionV relativeFrom="bottomMargin">
                    <wp:posOffset>-13335</wp:posOffset>
                  </wp:positionV>
                  <wp:extent cx="719138" cy="441325"/>
                  <wp:effectExtent l="0" t="0" r="0" b="0"/>
                  <wp:wrapNone/>
                  <wp:docPr id="1178555599" name="Organigramme : Alternativ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19138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07A46E" w14:textId="7991EEC5" w:rsidR="0071212B" w:rsidRDefault="0071212B">
                              <w:pPr>
                                <w:pStyle w:val="Footer"/>
                                <w:pBdr>
                                  <w:top w:val="single" w:sz="12" w:space="1" w:color="29519B" w:themeColor="accent3"/>
                                  <w:bottom w:val="single" w:sz="48" w:space="1" w:color="29519B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/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instrText xml:space="preserve"> NUMPAGES   \* MERGEFORMAT </w:instrTex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>
                                <w:rPr>
                                  <w:noProof/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fl="http://schemas.microsoft.com/office/word/2024/wordml/sdtformatlock" xmlns:w16du="http://schemas.microsoft.com/office/word/2023/wordml/word16du">
              <w:pict>
                <v:shapetype w14:anchorId="396B00BA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3" o:spid="_x0000_s1026" type="#_x0000_t176" style="position:absolute;left:0;text-align:left;margin-left:0;margin-top:-1.05pt;width:56.65pt;height:34.75pt;z-index:2516889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" filled="f" fillcolor="#5c83b4" stroked="f" strokecolor="#737373">
                  <v:textbox>
                    <w:txbxContent>
                      <w:p w14:paraId="5907A46E" w14:textId="7991EEC5" w:rsidR="0071212B" w:rsidRDefault="0071212B">
                        <w:pPr>
                          <w:pStyle w:val="Pieddepage"/>
                          <w:pBdr>
                            <w:top w:val="single" w:sz="12" w:space="1" w:color="29519B" w:themeColor="accent3"/>
                            <w:bottom w:val="single" w:sz="48" w:space="1" w:color="29519B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  <w:r>
                          <w:rPr>
                            <w:sz w:val="28"/>
                            <w:szCs w:val="28"/>
                          </w:rPr>
                          <w:t>/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begin"/>
                        </w:r>
                        <w:r>
                          <w:rPr>
                            <w:sz w:val="28"/>
                            <w:szCs w:val="28"/>
                          </w:rPr>
                          <w:instrText xml:space="preserve"> NUMPAGES   \* MERGEFORMAT </w:instrTex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separate"/>
                        </w:r>
                        <w:r>
                          <w:rPr>
                            <w:noProof/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page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EA1255" w14:textId="1F355A96" w:rsidR="00790F2D" w:rsidRDefault="00763BCC">
    <w:pPr>
      <w:pStyle w:val="Footer"/>
    </w:pPr>
    <w:r w:rsidRPr="00763BCC">
      <w:rPr>
        <w:rFonts w:cs="Open Sans"/>
        <w:b/>
        <w:bCs/>
        <w:noProof/>
        <w:color w:val="94C120"/>
        <w:sz w:val="36"/>
        <w:szCs w:val="36"/>
        <w:lang w:bidi="fr-FR"/>
      </w:rPr>
      <mc:AlternateContent>
        <mc:Choice Requires="wps">
          <w:drawing>
            <wp:anchor distT="45720" distB="45720" distL="114300" distR="114300" simplePos="0" relativeHeight="251768832" behindDoc="0" locked="0" layoutInCell="1" allowOverlap="1" wp14:anchorId="1F8DA417" wp14:editId="51D450FA">
              <wp:simplePos x="0" y="0"/>
              <wp:positionH relativeFrom="page">
                <wp:posOffset>11883285</wp:posOffset>
              </wp:positionH>
              <wp:positionV relativeFrom="paragraph">
                <wp:posOffset>548505</wp:posOffset>
              </wp:positionV>
              <wp:extent cx="2159635" cy="3223895"/>
              <wp:effectExtent l="0" t="0" r="0" b="0"/>
              <wp:wrapSquare wrapText="bothSides"/>
              <wp:docPr id="175856134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9635" cy="32238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sdt>
                          <w:sdtPr>
                            <w:rPr>
                              <w:color w:val="auto"/>
                              <w:sz w:val="20"/>
                              <w:szCs w:val="24"/>
                              <w:lang w:eastAsia="en-US"/>
                            </w:rPr>
                            <w:id w:val="1319307264"/>
                            <w:docPartObj>
                              <w:docPartGallery w:val="Table of Contents"/>
                              <w:docPartUnique/>
                            </w:docPartObj>
                          </w:sdtPr>
                          <w:sdtEndPr>
                            <w:rPr>
                              <w:b/>
                              <w:bCs/>
                            </w:rPr>
                          </w:sdtEndPr>
                          <w:sdtContent>
                            <w:p w14:paraId="6B5B0A26" w14:textId="12545C9B" w:rsidR="00763BCC" w:rsidRPr="00763BCC" w:rsidRDefault="00763BCC">
                              <w:pPr>
                                <w:pStyle w:val="TOCHeading"/>
                                <w:rPr>
                                  <w:rFonts w:cs="Open Sans"/>
                                  <w:szCs w:val="28"/>
                                </w:rPr>
                              </w:pPr>
                              <w:r w:rsidRPr="00763BCC">
                                <w:rPr>
                                  <w:rFonts w:cs="Open Sans"/>
                                  <w:szCs w:val="28"/>
                                </w:rPr>
                                <w:t>SOMMAIRE</w:t>
                              </w:r>
                            </w:p>
                            <w:p w14:paraId="7FFC70C8" w14:textId="0A2CBB73" w:rsidR="00763BCC" w:rsidRDefault="00763BCC" w:rsidP="00763BCC">
                              <w:pPr>
                                <w:pStyle w:val="TOC1"/>
                                <w:tabs>
                                  <w:tab w:val="right" w:leader="dot" w:pos="11176"/>
                                </w:tabs>
                                <w:ind w:left="142" w:right="145"/>
                                <w:rPr>
                                  <w:rFonts w:asciiTheme="minorHAnsi" w:hAnsiTheme="minorHAnsi"/>
                                  <w:b w:val="0"/>
                                  <w:noProof/>
                                  <w:color w:val="auto"/>
                                  <w:kern w:val="2"/>
                                  <w:sz w:val="24"/>
                                  <w:szCs w:val="24"/>
                                  <w:lang w:eastAsia="fr-FR"/>
                                  <w14:ligatures w14:val="standardContextual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TOC \o "1-3" \h \z \u </w:instrText>
                              </w:r>
                              <w:r>
                                <w:fldChar w:fldCharType="separate"/>
                              </w:r>
                              <w:hyperlink w:anchor="_Toc214442381" w:history="1">
                                <w:r w:rsidRPr="00B63893">
                                  <w:rPr>
                                    <w:rStyle w:val="Hyperlink"/>
                                    <w:noProof/>
                                  </w:rPr>
                                  <w:t>Synthèse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instrText xml:space="preserve"> PAGEREF _Toc214442381 \h </w:instrTex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 w:rsidR="004C1FAC">
                                  <w:rPr>
                                    <w:noProof/>
                                    <w:webHidden/>
                                  </w:rPr>
                                  <w:t>1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127FA557" w14:textId="6C67EEC3" w:rsidR="00763BCC" w:rsidRDefault="00000000" w:rsidP="00763BCC">
                              <w:pPr>
                                <w:pStyle w:val="TOC1"/>
                                <w:tabs>
                                  <w:tab w:val="right" w:leader="dot" w:pos="11176"/>
                                </w:tabs>
                                <w:ind w:left="142" w:right="145"/>
                                <w:rPr>
                                  <w:rFonts w:asciiTheme="minorHAnsi" w:hAnsiTheme="minorHAnsi"/>
                                  <w:b w:val="0"/>
                                  <w:noProof/>
                                  <w:color w:val="auto"/>
                                  <w:kern w:val="2"/>
                                  <w:sz w:val="24"/>
                                  <w:szCs w:val="24"/>
                                  <w:lang w:eastAsia="fr-FR"/>
                                  <w14:ligatures w14:val="standardContextual"/>
                                </w:rPr>
                              </w:pPr>
                              <w:hyperlink w:anchor="_Toc214442382" w:history="1">
                                <w:r w:rsidR="00763BCC" w:rsidRPr="00B63893">
                                  <w:rPr>
                                    <w:rStyle w:val="Hyperlink"/>
                                    <w:noProof/>
                                    <w:lang w:val="en-US" w:bidi="fr-FR"/>
                                  </w:rPr>
                                  <w:t>Données météorologiques</w:t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instrText xml:space="preserve"> PAGEREF _Toc214442382 \h </w:instrText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 w:rsidR="004C1FAC">
                                  <w:rPr>
                                    <w:noProof/>
                                    <w:webHidden/>
                                  </w:rPr>
                                  <w:t>2</w:t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45F6B7AC" w14:textId="234B82DF" w:rsidR="00763BCC" w:rsidRDefault="00000000" w:rsidP="00763BCC">
                              <w:pPr>
                                <w:pStyle w:val="TOC1"/>
                                <w:tabs>
                                  <w:tab w:val="right" w:leader="dot" w:pos="11176"/>
                                </w:tabs>
                                <w:ind w:left="142" w:right="145"/>
                                <w:rPr>
                                  <w:rFonts w:asciiTheme="minorHAnsi" w:hAnsiTheme="minorHAnsi"/>
                                  <w:b w:val="0"/>
                                  <w:noProof/>
                                  <w:color w:val="auto"/>
                                  <w:kern w:val="2"/>
                                  <w:sz w:val="24"/>
                                  <w:szCs w:val="24"/>
                                  <w:lang w:eastAsia="fr-FR"/>
                                  <w14:ligatures w14:val="standardContextual"/>
                                </w:rPr>
                              </w:pPr>
                              <w:hyperlink w:anchor="_Toc214442383" w:history="1">
                                <w:r w:rsidR="00763BCC" w:rsidRPr="00B63893">
                                  <w:rPr>
                                    <w:rStyle w:val="Hyperlink"/>
                                    <w:noProof/>
                                    <w:lang w:val="en-US" w:bidi="fr-FR"/>
                                  </w:rPr>
                                  <w:t>Données hydrologiques</w:t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instrText xml:space="preserve"> PAGEREF _Toc214442383 \h </w:instrText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 w:rsidR="004C1FAC">
                                  <w:rPr>
                                    <w:noProof/>
                                    <w:webHidden/>
                                  </w:rPr>
                                  <w:t>3</w:t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24F11CC0" w14:textId="4B23B0B4" w:rsidR="00763BCC" w:rsidRDefault="00000000" w:rsidP="00763BCC">
                              <w:pPr>
                                <w:pStyle w:val="TOC1"/>
                                <w:tabs>
                                  <w:tab w:val="right" w:leader="dot" w:pos="11176"/>
                                </w:tabs>
                                <w:ind w:left="142" w:right="145"/>
                                <w:rPr>
                                  <w:rFonts w:asciiTheme="minorHAnsi" w:hAnsiTheme="minorHAnsi"/>
                                  <w:b w:val="0"/>
                                  <w:noProof/>
                                  <w:color w:val="auto"/>
                                  <w:kern w:val="2"/>
                                  <w:sz w:val="24"/>
                                  <w:szCs w:val="24"/>
                                  <w:lang w:eastAsia="fr-FR"/>
                                  <w14:ligatures w14:val="standardContextual"/>
                                </w:rPr>
                              </w:pPr>
                              <w:hyperlink w:anchor="_Toc214442384" w:history="1">
                                <w:r w:rsidR="00763BCC" w:rsidRPr="00B63893">
                                  <w:rPr>
                                    <w:rStyle w:val="Hyperlink"/>
                                    <w:noProof/>
                                    <w:lang w:bidi="fr-FR"/>
                                  </w:rPr>
                                  <w:t>Jaugeages des cours d'eau</w:t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instrText xml:space="preserve"> PAGEREF _Toc214442384 \h </w:instrText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 w:rsidR="004C1FAC">
                                  <w:rPr>
                                    <w:noProof/>
                                    <w:webHidden/>
                                  </w:rPr>
                                  <w:t>3</w:t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50E8AE5E" w14:textId="0C9A802A" w:rsidR="00763BCC" w:rsidRDefault="00000000" w:rsidP="00763BCC">
                              <w:pPr>
                                <w:pStyle w:val="TOC1"/>
                                <w:tabs>
                                  <w:tab w:val="right" w:leader="dot" w:pos="11176"/>
                                </w:tabs>
                                <w:ind w:left="142" w:right="145"/>
                                <w:rPr>
                                  <w:rFonts w:asciiTheme="minorHAnsi" w:hAnsiTheme="minorHAnsi"/>
                                  <w:b w:val="0"/>
                                  <w:noProof/>
                                  <w:color w:val="auto"/>
                                  <w:kern w:val="2"/>
                                  <w:sz w:val="24"/>
                                  <w:szCs w:val="24"/>
                                  <w:lang w:eastAsia="fr-FR"/>
                                  <w14:ligatures w14:val="standardContextual"/>
                                </w:rPr>
                              </w:pPr>
                              <w:hyperlink w:anchor="_Toc214442385" w:history="1">
                                <w:r w:rsidR="00763BCC" w:rsidRPr="00B63893">
                                  <w:rPr>
                                    <w:rStyle w:val="Hyperlink"/>
                                    <w:noProof/>
                                    <w:lang w:bidi="fr-FR"/>
                                  </w:rPr>
                                  <w:t>Température des cours d'eau</w:t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instrText xml:space="preserve"> PAGEREF _Toc214442385 \h </w:instrText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 w:rsidR="004C1FAC">
                                  <w:rPr>
                                    <w:noProof/>
                                    <w:webHidden/>
                                  </w:rPr>
                                  <w:t>3</w:t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097623F8" w14:textId="3B2F85D6" w:rsidR="00763BCC" w:rsidRDefault="00000000" w:rsidP="00763BCC">
                              <w:pPr>
                                <w:pStyle w:val="TOC1"/>
                                <w:tabs>
                                  <w:tab w:val="right" w:leader="dot" w:pos="11176"/>
                                </w:tabs>
                                <w:ind w:left="142" w:right="145"/>
                                <w:rPr>
                                  <w:rFonts w:asciiTheme="minorHAnsi" w:hAnsiTheme="minorHAnsi"/>
                                  <w:b w:val="0"/>
                                  <w:noProof/>
                                  <w:color w:val="auto"/>
                                  <w:kern w:val="2"/>
                                  <w:sz w:val="24"/>
                                  <w:szCs w:val="24"/>
                                  <w:lang w:eastAsia="fr-FR"/>
                                  <w14:ligatures w14:val="standardContextual"/>
                                </w:rPr>
                              </w:pPr>
                              <w:hyperlink w:anchor="_Toc214442386" w:history="1">
                                <w:r w:rsidR="00763BCC" w:rsidRPr="00B63893">
                                  <w:rPr>
                                    <w:rStyle w:val="Hyperlink"/>
                                    <w:noProof/>
                                    <w:lang w:bidi="fr-FR"/>
                                  </w:rPr>
                                  <w:t>Situation ONDE</w:t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instrText xml:space="preserve"> PAGEREF _Toc214442386 \h </w:instrText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 w:rsidR="004C1FAC">
                                  <w:rPr>
                                    <w:noProof/>
                                    <w:webHidden/>
                                  </w:rPr>
                                  <w:t>3</w:t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144E9014" w14:textId="6D9A9484" w:rsidR="00763BCC" w:rsidRDefault="00000000" w:rsidP="00763BCC">
                              <w:pPr>
                                <w:pStyle w:val="TOC1"/>
                                <w:tabs>
                                  <w:tab w:val="right" w:leader="dot" w:pos="11176"/>
                                </w:tabs>
                                <w:ind w:left="142" w:right="145"/>
                                <w:rPr>
                                  <w:rFonts w:asciiTheme="minorHAnsi" w:hAnsiTheme="minorHAnsi"/>
                                  <w:b w:val="0"/>
                                  <w:noProof/>
                                  <w:color w:val="auto"/>
                                  <w:kern w:val="2"/>
                                  <w:sz w:val="24"/>
                                  <w:szCs w:val="24"/>
                                  <w:lang w:eastAsia="fr-FR"/>
                                  <w14:ligatures w14:val="standardContextual"/>
                                </w:rPr>
                              </w:pPr>
                              <w:hyperlink w:anchor="_Toc214442387" w:history="1">
                                <w:r w:rsidR="00763BCC" w:rsidRPr="00B63893">
                                  <w:rPr>
                                    <w:rStyle w:val="Hyperlink"/>
                                    <w:noProof/>
                                    <w:lang w:val="en-US" w:bidi="fr-FR"/>
                                  </w:rPr>
                                  <w:t>Communications externes</w:t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instrText xml:space="preserve"> PAGEREF _Toc214442387 \h </w:instrText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 w:rsidR="004C1FAC">
                                  <w:rPr>
                                    <w:noProof/>
                                    <w:webHidden/>
                                  </w:rPr>
                                  <w:t>4</w:t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1EA14686" w14:textId="6694DAE8" w:rsidR="00763BCC" w:rsidRDefault="00763BCC">
                              <w:r>
                                <w:rPr>
                                  <w:b/>
                                  <w:bCs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11B1F59F" w14:textId="77777777" w:rsidR="00763BCC" w:rsidRDefault="00763BCC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8DA417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8" type="#_x0000_t202" style="position:absolute;margin-left:935.7pt;margin-top:43.2pt;width:170.05pt;height:253.85pt;z-index:2517688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" filled="f" stroked="f">
              <v:textbox>
                <w:txbxContent>
                  <w:sdt>
                    <w:sdtPr>
                      <w:rPr>
                        <w:color w:val="auto"/>
                        <w:sz w:val="20"/>
                        <w:szCs w:val="24"/>
                        <w:lang w:eastAsia="en-US"/>
                      </w:rPr>
                      <w:id w:val="1319307264"/>
                      <w:docPartObj>
                        <w:docPartGallery w:val="Table of Contents"/>
                        <w:docPartUnique/>
                      </w:docPartObj>
                    </w:sdtPr>
                    <w:sdtEndPr>
                      <w:rPr>
                        <w:b/>
                        <w:bCs/>
                      </w:rPr>
                    </w:sdtEndPr>
                    <w:sdtContent>
                      <w:p w14:paraId="6B5B0A26" w14:textId="12545C9B" w:rsidR="00763BCC" w:rsidRPr="00763BCC" w:rsidRDefault="00763BCC">
                        <w:pPr>
                          <w:pStyle w:val="TOCHeading"/>
                          <w:rPr>
                            <w:rFonts w:cs="Open Sans"/>
                            <w:szCs w:val="28"/>
                          </w:rPr>
                        </w:pPr>
                        <w:r w:rsidRPr="00763BCC">
                          <w:rPr>
                            <w:rFonts w:cs="Open Sans"/>
                            <w:szCs w:val="28"/>
                          </w:rPr>
                          <w:t>SOMMAIRE</w:t>
                        </w:r>
                      </w:p>
                      <w:p w14:paraId="7FFC70C8" w14:textId="0A2CBB73" w:rsidR="00763BCC" w:rsidRDefault="00763BCC" w:rsidP="00763BCC">
                        <w:pPr>
                          <w:pStyle w:val="TOC1"/>
                          <w:tabs>
                            <w:tab w:val="right" w:leader="dot" w:pos="11176"/>
                          </w:tabs>
                          <w:ind w:left="142" w:right="145"/>
                          <w:rPr>
                            <w:rFonts w:asciiTheme="minorHAnsi" w:hAnsiTheme="minorHAnsi"/>
                            <w:b w:val="0"/>
                            <w:noProof/>
                            <w:color w:val="auto"/>
                            <w:kern w:val="2"/>
                            <w:sz w:val="24"/>
                            <w:szCs w:val="24"/>
                            <w:lang w:eastAsia="fr-FR"/>
                            <w14:ligatures w14:val="standardContextual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TOC \o "1-3" \h \z \u </w:instrText>
                        </w:r>
                        <w:r>
                          <w:fldChar w:fldCharType="separate"/>
                        </w:r>
                        <w:hyperlink w:anchor="_Toc214442381" w:history="1">
                          <w:r w:rsidRPr="00B63893">
                            <w:rPr>
                              <w:rStyle w:val="Hyperlink"/>
                              <w:noProof/>
                            </w:rPr>
                            <w:t>Synthèse</w:t>
                          </w:r>
                          <w:r>
                            <w:rPr>
                              <w:noProof/>
                              <w:webHidden/>
                            </w:rPr>
                            <w:tab/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>
                            <w:rPr>
                              <w:noProof/>
                              <w:webHidden/>
                            </w:rPr>
                            <w:instrText xml:space="preserve"> PAGEREF _Toc214442381 \h </w:instrText>
                          </w:r>
                          <w:r>
                            <w:rPr>
                              <w:noProof/>
                              <w:webHidden/>
                            </w:rPr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4C1FAC">
                            <w:rPr>
                              <w:noProof/>
                              <w:webHidden/>
                            </w:rPr>
                            <w:t>1</w:t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127FA557" w14:textId="6C67EEC3" w:rsidR="00763BCC" w:rsidRDefault="00000000" w:rsidP="00763BCC">
                        <w:pPr>
                          <w:pStyle w:val="TOC1"/>
                          <w:tabs>
                            <w:tab w:val="right" w:leader="dot" w:pos="11176"/>
                          </w:tabs>
                          <w:ind w:left="142" w:right="145"/>
                          <w:rPr>
                            <w:rFonts w:asciiTheme="minorHAnsi" w:hAnsiTheme="minorHAnsi"/>
                            <w:b w:val="0"/>
                            <w:noProof/>
                            <w:color w:val="auto"/>
                            <w:kern w:val="2"/>
                            <w:sz w:val="24"/>
                            <w:szCs w:val="24"/>
                            <w:lang w:eastAsia="fr-FR"/>
                            <w14:ligatures w14:val="standardContextual"/>
                          </w:rPr>
                        </w:pPr>
                        <w:hyperlink w:anchor="_Toc214442382" w:history="1">
                          <w:r w:rsidR="00763BCC" w:rsidRPr="00B63893">
                            <w:rPr>
                              <w:rStyle w:val="Hyperlink"/>
                              <w:noProof/>
                              <w:lang w:val="en-US" w:bidi="fr-FR"/>
                            </w:rPr>
                            <w:t>Données météorologiques</w:t>
                          </w:r>
                          <w:r w:rsidR="00763BCC">
                            <w:rPr>
                              <w:noProof/>
                              <w:webHidden/>
                            </w:rPr>
                            <w:tab/>
                          </w:r>
                          <w:r w:rsidR="00763BCC"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 w:rsidR="00763BCC">
                            <w:rPr>
                              <w:noProof/>
                              <w:webHidden/>
                            </w:rPr>
                            <w:instrText xml:space="preserve"> PAGEREF _Toc214442382 \h </w:instrText>
                          </w:r>
                          <w:r w:rsidR="00763BCC">
                            <w:rPr>
                              <w:noProof/>
                              <w:webHidden/>
                            </w:rPr>
                          </w:r>
                          <w:r w:rsidR="00763BCC"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4C1FAC">
                            <w:rPr>
                              <w:noProof/>
                              <w:webHidden/>
                            </w:rPr>
                            <w:t>2</w:t>
                          </w:r>
                          <w:r w:rsidR="00763BCC"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45F6B7AC" w14:textId="234B82DF" w:rsidR="00763BCC" w:rsidRDefault="00000000" w:rsidP="00763BCC">
                        <w:pPr>
                          <w:pStyle w:val="TOC1"/>
                          <w:tabs>
                            <w:tab w:val="right" w:leader="dot" w:pos="11176"/>
                          </w:tabs>
                          <w:ind w:left="142" w:right="145"/>
                          <w:rPr>
                            <w:rFonts w:asciiTheme="minorHAnsi" w:hAnsiTheme="minorHAnsi"/>
                            <w:b w:val="0"/>
                            <w:noProof/>
                            <w:color w:val="auto"/>
                            <w:kern w:val="2"/>
                            <w:sz w:val="24"/>
                            <w:szCs w:val="24"/>
                            <w:lang w:eastAsia="fr-FR"/>
                            <w14:ligatures w14:val="standardContextual"/>
                          </w:rPr>
                        </w:pPr>
                        <w:hyperlink w:anchor="_Toc214442383" w:history="1">
                          <w:r w:rsidR="00763BCC" w:rsidRPr="00B63893">
                            <w:rPr>
                              <w:rStyle w:val="Hyperlink"/>
                              <w:noProof/>
                              <w:lang w:val="en-US" w:bidi="fr-FR"/>
                            </w:rPr>
                            <w:t>Données hydrologiques</w:t>
                          </w:r>
                          <w:r w:rsidR="00763BCC">
                            <w:rPr>
                              <w:noProof/>
                              <w:webHidden/>
                            </w:rPr>
                            <w:tab/>
                          </w:r>
                          <w:r w:rsidR="00763BCC"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 w:rsidR="00763BCC">
                            <w:rPr>
                              <w:noProof/>
                              <w:webHidden/>
                            </w:rPr>
                            <w:instrText xml:space="preserve"> PAGEREF _Toc214442383 \h </w:instrText>
                          </w:r>
                          <w:r w:rsidR="00763BCC">
                            <w:rPr>
                              <w:noProof/>
                              <w:webHidden/>
                            </w:rPr>
                          </w:r>
                          <w:r w:rsidR="00763BCC"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4C1FAC">
                            <w:rPr>
                              <w:noProof/>
                              <w:webHidden/>
                            </w:rPr>
                            <w:t>3</w:t>
                          </w:r>
                          <w:r w:rsidR="00763BCC"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24F11CC0" w14:textId="4B23B0B4" w:rsidR="00763BCC" w:rsidRDefault="00000000" w:rsidP="00763BCC">
                        <w:pPr>
                          <w:pStyle w:val="TOC1"/>
                          <w:tabs>
                            <w:tab w:val="right" w:leader="dot" w:pos="11176"/>
                          </w:tabs>
                          <w:ind w:left="142" w:right="145"/>
                          <w:rPr>
                            <w:rFonts w:asciiTheme="minorHAnsi" w:hAnsiTheme="minorHAnsi"/>
                            <w:b w:val="0"/>
                            <w:noProof/>
                            <w:color w:val="auto"/>
                            <w:kern w:val="2"/>
                            <w:sz w:val="24"/>
                            <w:szCs w:val="24"/>
                            <w:lang w:eastAsia="fr-FR"/>
                            <w14:ligatures w14:val="standardContextual"/>
                          </w:rPr>
                        </w:pPr>
                        <w:hyperlink w:anchor="_Toc214442384" w:history="1">
                          <w:r w:rsidR="00763BCC" w:rsidRPr="00B63893">
                            <w:rPr>
                              <w:rStyle w:val="Hyperlink"/>
                              <w:noProof/>
                              <w:lang w:bidi="fr-FR"/>
                            </w:rPr>
                            <w:t>Jaugeages des cours d'eau</w:t>
                          </w:r>
                          <w:r w:rsidR="00763BCC">
                            <w:rPr>
                              <w:noProof/>
                              <w:webHidden/>
                            </w:rPr>
                            <w:tab/>
                          </w:r>
                          <w:r w:rsidR="00763BCC"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 w:rsidR="00763BCC">
                            <w:rPr>
                              <w:noProof/>
                              <w:webHidden/>
                            </w:rPr>
                            <w:instrText xml:space="preserve"> PAGEREF _Toc214442384 \h </w:instrText>
                          </w:r>
                          <w:r w:rsidR="00763BCC">
                            <w:rPr>
                              <w:noProof/>
                              <w:webHidden/>
                            </w:rPr>
                          </w:r>
                          <w:r w:rsidR="00763BCC"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4C1FAC">
                            <w:rPr>
                              <w:noProof/>
                              <w:webHidden/>
                            </w:rPr>
                            <w:t>3</w:t>
                          </w:r>
                          <w:r w:rsidR="00763BCC"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50E8AE5E" w14:textId="0C9A802A" w:rsidR="00763BCC" w:rsidRDefault="00000000" w:rsidP="00763BCC">
                        <w:pPr>
                          <w:pStyle w:val="TOC1"/>
                          <w:tabs>
                            <w:tab w:val="right" w:leader="dot" w:pos="11176"/>
                          </w:tabs>
                          <w:ind w:left="142" w:right="145"/>
                          <w:rPr>
                            <w:rFonts w:asciiTheme="minorHAnsi" w:hAnsiTheme="minorHAnsi"/>
                            <w:b w:val="0"/>
                            <w:noProof/>
                            <w:color w:val="auto"/>
                            <w:kern w:val="2"/>
                            <w:sz w:val="24"/>
                            <w:szCs w:val="24"/>
                            <w:lang w:eastAsia="fr-FR"/>
                            <w14:ligatures w14:val="standardContextual"/>
                          </w:rPr>
                        </w:pPr>
                        <w:hyperlink w:anchor="_Toc214442385" w:history="1">
                          <w:r w:rsidR="00763BCC" w:rsidRPr="00B63893">
                            <w:rPr>
                              <w:rStyle w:val="Hyperlink"/>
                              <w:noProof/>
                              <w:lang w:bidi="fr-FR"/>
                            </w:rPr>
                            <w:t>Température des cours d'eau</w:t>
                          </w:r>
                          <w:r w:rsidR="00763BCC">
                            <w:rPr>
                              <w:noProof/>
                              <w:webHidden/>
                            </w:rPr>
                            <w:tab/>
                          </w:r>
                          <w:r w:rsidR="00763BCC"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 w:rsidR="00763BCC">
                            <w:rPr>
                              <w:noProof/>
                              <w:webHidden/>
                            </w:rPr>
                            <w:instrText xml:space="preserve"> PAGEREF _Toc214442385 \h </w:instrText>
                          </w:r>
                          <w:r w:rsidR="00763BCC">
                            <w:rPr>
                              <w:noProof/>
                              <w:webHidden/>
                            </w:rPr>
                          </w:r>
                          <w:r w:rsidR="00763BCC"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4C1FAC">
                            <w:rPr>
                              <w:noProof/>
                              <w:webHidden/>
                            </w:rPr>
                            <w:t>3</w:t>
                          </w:r>
                          <w:r w:rsidR="00763BCC"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097623F8" w14:textId="3B2F85D6" w:rsidR="00763BCC" w:rsidRDefault="00000000" w:rsidP="00763BCC">
                        <w:pPr>
                          <w:pStyle w:val="TOC1"/>
                          <w:tabs>
                            <w:tab w:val="right" w:leader="dot" w:pos="11176"/>
                          </w:tabs>
                          <w:ind w:left="142" w:right="145"/>
                          <w:rPr>
                            <w:rFonts w:asciiTheme="minorHAnsi" w:hAnsiTheme="minorHAnsi"/>
                            <w:b w:val="0"/>
                            <w:noProof/>
                            <w:color w:val="auto"/>
                            <w:kern w:val="2"/>
                            <w:sz w:val="24"/>
                            <w:szCs w:val="24"/>
                            <w:lang w:eastAsia="fr-FR"/>
                            <w14:ligatures w14:val="standardContextual"/>
                          </w:rPr>
                        </w:pPr>
                        <w:hyperlink w:anchor="_Toc214442386" w:history="1">
                          <w:r w:rsidR="00763BCC" w:rsidRPr="00B63893">
                            <w:rPr>
                              <w:rStyle w:val="Hyperlink"/>
                              <w:noProof/>
                              <w:lang w:bidi="fr-FR"/>
                            </w:rPr>
                            <w:t>Situation ONDE</w:t>
                          </w:r>
                          <w:r w:rsidR="00763BCC">
                            <w:rPr>
                              <w:noProof/>
                              <w:webHidden/>
                            </w:rPr>
                            <w:tab/>
                          </w:r>
                          <w:r w:rsidR="00763BCC"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 w:rsidR="00763BCC">
                            <w:rPr>
                              <w:noProof/>
                              <w:webHidden/>
                            </w:rPr>
                            <w:instrText xml:space="preserve"> PAGEREF _Toc214442386 \h </w:instrText>
                          </w:r>
                          <w:r w:rsidR="00763BCC">
                            <w:rPr>
                              <w:noProof/>
                              <w:webHidden/>
                            </w:rPr>
                          </w:r>
                          <w:r w:rsidR="00763BCC"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4C1FAC">
                            <w:rPr>
                              <w:noProof/>
                              <w:webHidden/>
                            </w:rPr>
                            <w:t>3</w:t>
                          </w:r>
                          <w:r w:rsidR="00763BCC"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144E9014" w14:textId="6D9A9484" w:rsidR="00763BCC" w:rsidRDefault="00000000" w:rsidP="00763BCC">
                        <w:pPr>
                          <w:pStyle w:val="TOC1"/>
                          <w:tabs>
                            <w:tab w:val="right" w:leader="dot" w:pos="11176"/>
                          </w:tabs>
                          <w:ind w:left="142" w:right="145"/>
                          <w:rPr>
                            <w:rFonts w:asciiTheme="minorHAnsi" w:hAnsiTheme="minorHAnsi"/>
                            <w:b w:val="0"/>
                            <w:noProof/>
                            <w:color w:val="auto"/>
                            <w:kern w:val="2"/>
                            <w:sz w:val="24"/>
                            <w:szCs w:val="24"/>
                            <w:lang w:eastAsia="fr-FR"/>
                            <w14:ligatures w14:val="standardContextual"/>
                          </w:rPr>
                        </w:pPr>
                        <w:hyperlink w:anchor="_Toc214442387" w:history="1">
                          <w:r w:rsidR="00763BCC" w:rsidRPr="00B63893">
                            <w:rPr>
                              <w:rStyle w:val="Hyperlink"/>
                              <w:noProof/>
                              <w:lang w:val="en-US" w:bidi="fr-FR"/>
                            </w:rPr>
                            <w:t>Communications externes</w:t>
                          </w:r>
                          <w:r w:rsidR="00763BCC">
                            <w:rPr>
                              <w:noProof/>
                              <w:webHidden/>
                            </w:rPr>
                            <w:tab/>
                          </w:r>
                          <w:r w:rsidR="00763BCC"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 w:rsidR="00763BCC">
                            <w:rPr>
                              <w:noProof/>
                              <w:webHidden/>
                            </w:rPr>
                            <w:instrText xml:space="preserve"> PAGEREF _Toc214442387 \h </w:instrText>
                          </w:r>
                          <w:r w:rsidR="00763BCC">
                            <w:rPr>
                              <w:noProof/>
                              <w:webHidden/>
                            </w:rPr>
                          </w:r>
                          <w:r w:rsidR="00763BCC"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4C1FAC">
                            <w:rPr>
                              <w:noProof/>
                              <w:webHidden/>
                            </w:rPr>
                            <w:t>4</w:t>
                          </w:r>
                          <w:r w:rsidR="00763BCC"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1EA14686" w14:textId="6694DAE8" w:rsidR="00763BCC" w:rsidRDefault="00763BCC">
                        <w:r>
                          <w:rPr>
                            <w:b/>
                            <w:bCs/>
                          </w:rPr>
                          <w:fldChar w:fldCharType="end"/>
                        </w:r>
                      </w:p>
                    </w:sdtContent>
                  </w:sdt>
                  <w:p w14:paraId="11B1F59F" w14:textId="77777777" w:rsidR="00763BCC" w:rsidRDefault="00763BCC"/>
                </w:txbxContent>
              </v:textbox>
              <w10:wrap type="square" anchorx="page"/>
            </v:shape>
          </w:pict>
        </mc:Fallback>
      </mc:AlternateContent>
    </w:r>
    <w:r w:rsidRPr="004D17BD">
      <w:rPr>
        <w:noProof/>
        <w:color w:val="29519B"/>
        <w:sz w:val="28"/>
        <w:szCs w:val="28"/>
        <w:lang w:bidi="fr-FR"/>
      </w:rPr>
      <mc:AlternateContent>
        <mc:Choice Requires="wps">
          <w:drawing>
            <wp:anchor distT="45720" distB="45720" distL="114300" distR="114300" simplePos="0" relativeHeight="251766784" behindDoc="0" locked="0" layoutInCell="1" allowOverlap="1" wp14:anchorId="5DEC5A3C" wp14:editId="57429EA2">
              <wp:simplePos x="0" y="0"/>
              <wp:positionH relativeFrom="column">
                <wp:posOffset>106353056</wp:posOffset>
              </wp:positionH>
              <wp:positionV relativeFrom="paragraph">
                <wp:posOffset>128956158</wp:posOffset>
              </wp:positionV>
              <wp:extent cx="2020570" cy="4250690"/>
              <wp:effectExtent l="0" t="0" r="0" b="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20570" cy="425069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headEnd/>
                        <a:tailEnd/>
                      </a:ln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olor w:val="auto"/>
                              <w:sz w:val="20"/>
                              <w:szCs w:val="24"/>
                              <w:lang w:eastAsia="en-US"/>
                            </w:rPr>
                            <w:id w:val="-1358196580"/>
                            <w:docPartObj>
                              <w:docPartGallery w:val="Table of Contents"/>
                              <w:docPartUnique/>
                            </w:docPartObj>
                          </w:sdtPr>
                          <w:sdtEndPr>
                            <w:rPr>
                              <w:b/>
                              <w:bCs/>
                              <w:szCs w:val="20"/>
                            </w:rPr>
                          </w:sdtEndPr>
                          <w:sdtContent>
                            <w:p w14:paraId="26C8A9C7" w14:textId="260138B9" w:rsidR="004D17BD" w:rsidRPr="004D17BD" w:rsidRDefault="004D17BD">
                              <w:pPr>
                                <w:pStyle w:val="TOCHeading"/>
                                <w:rPr>
                                  <w:szCs w:val="28"/>
                                </w:rPr>
                              </w:pPr>
                              <w:r>
                                <w:rPr>
                                  <w:szCs w:val="28"/>
                                </w:rPr>
                                <w:t>SOMMAIRE</w:t>
                              </w:r>
                            </w:p>
                            <w:p w14:paraId="35218D74" w14:textId="68F53E40" w:rsidR="00763BCC" w:rsidRDefault="004D17BD">
                              <w:pPr>
                                <w:pStyle w:val="TOC1"/>
                                <w:tabs>
                                  <w:tab w:val="right" w:leader="dot" w:pos="11176"/>
                                </w:tabs>
                                <w:rPr>
                                  <w:rFonts w:asciiTheme="minorHAnsi" w:hAnsiTheme="minorHAnsi"/>
                                  <w:b w:val="0"/>
                                  <w:noProof/>
                                  <w:color w:val="auto"/>
                                  <w:kern w:val="2"/>
                                  <w:sz w:val="24"/>
                                  <w:szCs w:val="24"/>
                                  <w:lang w:eastAsia="fr-FR"/>
                                  <w14:ligatures w14:val="standardContextual"/>
                                </w:rPr>
                              </w:pPr>
                              <w:r w:rsidRPr="002F2825">
                                <w:rPr>
                                  <w:szCs w:val="20"/>
                                </w:rPr>
                                <w:fldChar w:fldCharType="begin"/>
                              </w:r>
                              <w:r w:rsidRPr="002F2825">
                                <w:rPr>
                                  <w:szCs w:val="20"/>
                                </w:rPr>
                                <w:instrText xml:space="preserve"> TOC \o "1-3" \h \z \u </w:instrText>
                              </w:r>
                              <w:r w:rsidRPr="002F2825">
                                <w:rPr>
                                  <w:szCs w:val="20"/>
                                </w:rPr>
                                <w:fldChar w:fldCharType="separate"/>
                              </w:r>
                              <w:hyperlink w:anchor="_Toc214442223" w:history="1">
                                <w:r w:rsidR="00763BCC" w:rsidRPr="005238A6">
                                  <w:rPr>
                                    <w:rStyle w:val="Hyperlink"/>
                                    <w:noProof/>
                                  </w:rPr>
                                  <w:t>Synthèse</w:t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instrText xml:space="preserve"> PAGEREF _Toc214442223 \h </w:instrText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 w:rsidR="004C1FAC">
                                  <w:rPr>
                                    <w:noProof/>
                                    <w:webHidden/>
                                  </w:rPr>
                                  <w:t>1</w:t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633C63D2" w14:textId="0389F9EA" w:rsidR="00763BCC" w:rsidRDefault="00000000">
                              <w:pPr>
                                <w:pStyle w:val="TOC1"/>
                                <w:tabs>
                                  <w:tab w:val="right" w:leader="dot" w:pos="11176"/>
                                </w:tabs>
                                <w:rPr>
                                  <w:rFonts w:asciiTheme="minorHAnsi" w:hAnsiTheme="minorHAnsi"/>
                                  <w:b w:val="0"/>
                                  <w:noProof/>
                                  <w:color w:val="auto"/>
                                  <w:kern w:val="2"/>
                                  <w:sz w:val="24"/>
                                  <w:szCs w:val="24"/>
                                  <w:lang w:eastAsia="fr-FR"/>
                                  <w14:ligatures w14:val="standardContextual"/>
                                </w:rPr>
                              </w:pPr>
                              <w:hyperlink w:anchor="_Toc214442224" w:history="1">
                                <w:r w:rsidR="00763BCC" w:rsidRPr="005238A6">
                                  <w:rPr>
                                    <w:rStyle w:val="Hyperlink"/>
                                    <w:noProof/>
                                    <w:lang w:val="en-US" w:bidi="fr-FR"/>
                                  </w:rPr>
                                  <w:t>Données météorologiques</w:t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instrText xml:space="preserve"> PAGEREF _Toc214442224 \h </w:instrText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 w:rsidR="004C1FAC">
                                  <w:rPr>
                                    <w:noProof/>
                                    <w:webHidden/>
                                  </w:rPr>
                                  <w:t>2</w:t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1ECE5079" w14:textId="7EA3F13D" w:rsidR="00763BCC" w:rsidRDefault="00000000">
                              <w:pPr>
                                <w:pStyle w:val="TOC1"/>
                                <w:tabs>
                                  <w:tab w:val="right" w:leader="dot" w:pos="11176"/>
                                </w:tabs>
                                <w:rPr>
                                  <w:rFonts w:asciiTheme="minorHAnsi" w:hAnsiTheme="minorHAnsi"/>
                                  <w:b w:val="0"/>
                                  <w:noProof/>
                                  <w:color w:val="auto"/>
                                  <w:kern w:val="2"/>
                                  <w:sz w:val="24"/>
                                  <w:szCs w:val="24"/>
                                  <w:lang w:eastAsia="fr-FR"/>
                                  <w14:ligatures w14:val="standardContextual"/>
                                </w:rPr>
                              </w:pPr>
                              <w:hyperlink w:anchor="_Toc214442225" w:history="1">
                                <w:r w:rsidR="00763BCC" w:rsidRPr="005238A6">
                                  <w:rPr>
                                    <w:rStyle w:val="Hyperlink"/>
                                    <w:noProof/>
                                    <w:lang w:val="en-US" w:bidi="fr-FR"/>
                                  </w:rPr>
                                  <w:t>Données hydrologiques</w:t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instrText xml:space="preserve"> PAGEREF _Toc214442225 \h </w:instrText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 w:rsidR="004C1FAC">
                                  <w:rPr>
                                    <w:noProof/>
                                    <w:webHidden/>
                                  </w:rPr>
                                  <w:t>3</w:t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6BF1FBFC" w14:textId="03C99B9A" w:rsidR="00763BCC" w:rsidRDefault="00000000">
                              <w:pPr>
                                <w:pStyle w:val="TOC1"/>
                                <w:tabs>
                                  <w:tab w:val="right" w:leader="dot" w:pos="11176"/>
                                </w:tabs>
                                <w:rPr>
                                  <w:rFonts w:asciiTheme="minorHAnsi" w:hAnsiTheme="minorHAnsi"/>
                                  <w:b w:val="0"/>
                                  <w:noProof/>
                                  <w:color w:val="auto"/>
                                  <w:kern w:val="2"/>
                                  <w:sz w:val="24"/>
                                  <w:szCs w:val="24"/>
                                  <w:lang w:eastAsia="fr-FR"/>
                                  <w14:ligatures w14:val="standardContextual"/>
                                </w:rPr>
                              </w:pPr>
                              <w:hyperlink w:anchor="_Toc214442226" w:history="1">
                                <w:r w:rsidR="00763BCC" w:rsidRPr="005238A6">
                                  <w:rPr>
                                    <w:rStyle w:val="Hyperlink"/>
                                    <w:noProof/>
                                    <w:lang w:bidi="fr-FR"/>
                                  </w:rPr>
                                  <w:t>Jaugeages des cours d'eau</w:t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instrText xml:space="preserve"> PAGEREF _Toc214442226 \h </w:instrText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 w:rsidR="004C1FAC">
                                  <w:rPr>
                                    <w:noProof/>
                                    <w:webHidden/>
                                  </w:rPr>
                                  <w:t>3</w:t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3D5CDE12" w14:textId="39DC1BE0" w:rsidR="00763BCC" w:rsidRDefault="00000000">
                              <w:pPr>
                                <w:pStyle w:val="TOC1"/>
                                <w:tabs>
                                  <w:tab w:val="right" w:leader="dot" w:pos="11176"/>
                                </w:tabs>
                                <w:rPr>
                                  <w:rFonts w:asciiTheme="minorHAnsi" w:hAnsiTheme="minorHAnsi"/>
                                  <w:b w:val="0"/>
                                  <w:noProof/>
                                  <w:color w:val="auto"/>
                                  <w:kern w:val="2"/>
                                  <w:sz w:val="24"/>
                                  <w:szCs w:val="24"/>
                                  <w:lang w:eastAsia="fr-FR"/>
                                  <w14:ligatures w14:val="standardContextual"/>
                                </w:rPr>
                              </w:pPr>
                              <w:hyperlink w:anchor="_Toc214442227" w:history="1">
                                <w:r w:rsidR="00763BCC" w:rsidRPr="005238A6">
                                  <w:rPr>
                                    <w:rStyle w:val="Hyperlink"/>
                                    <w:noProof/>
                                    <w:lang w:bidi="fr-FR"/>
                                  </w:rPr>
                                  <w:t>Température des cours d'eau</w:t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instrText xml:space="preserve"> PAGEREF _Toc214442227 \h </w:instrText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 w:rsidR="004C1FAC">
                                  <w:rPr>
                                    <w:noProof/>
                                    <w:webHidden/>
                                  </w:rPr>
                                  <w:t>3</w:t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2EC02531" w14:textId="71DEDE4A" w:rsidR="00763BCC" w:rsidRDefault="00000000">
                              <w:pPr>
                                <w:pStyle w:val="TOC1"/>
                                <w:tabs>
                                  <w:tab w:val="right" w:leader="dot" w:pos="11176"/>
                                </w:tabs>
                                <w:rPr>
                                  <w:rFonts w:asciiTheme="minorHAnsi" w:hAnsiTheme="minorHAnsi"/>
                                  <w:b w:val="0"/>
                                  <w:noProof/>
                                  <w:color w:val="auto"/>
                                  <w:kern w:val="2"/>
                                  <w:sz w:val="24"/>
                                  <w:szCs w:val="24"/>
                                  <w:lang w:eastAsia="fr-FR"/>
                                  <w14:ligatures w14:val="standardContextual"/>
                                </w:rPr>
                              </w:pPr>
                              <w:hyperlink w:anchor="_Toc214442228" w:history="1">
                                <w:r w:rsidR="00763BCC" w:rsidRPr="005238A6">
                                  <w:rPr>
                                    <w:rStyle w:val="Hyperlink"/>
                                    <w:noProof/>
                                    <w:lang w:bidi="fr-FR"/>
                                  </w:rPr>
                                  <w:t>Situation ONDE</w:t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instrText xml:space="preserve"> PAGEREF _Toc214442228 \h </w:instrText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 w:rsidR="004C1FAC">
                                  <w:rPr>
                                    <w:noProof/>
                                    <w:webHidden/>
                                  </w:rPr>
                                  <w:t>3</w:t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1C5F9BAD" w14:textId="157C7C06" w:rsidR="00763BCC" w:rsidRDefault="00000000">
                              <w:pPr>
                                <w:pStyle w:val="TOC1"/>
                                <w:tabs>
                                  <w:tab w:val="right" w:leader="dot" w:pos="11176"/>
                                </w:tabs>
                                <w:rPr>
                                  <w:rFonts w:asciiTheme="minorHAnsi" w:hAnsiTheme="minorHAnsi"/>
                                  <w:b w:val="0"/>
                                  <w:noProof/>
                                  <w:color w:val="auto"/>
                                  <w:kern w:val="2"/>
                                  <w:sz w:val="24"/>
                                  <w:szCs w:val="24"/>
                                  <w:lang w:eastAsia="fr-FR"/>
                                  <w14:ligatures w14:val="standardContextual"/>
                                </w:rPr>
                              </w:pPr>
                              <w:hyperlink w:anchor="_Toc214442229" w:history="1">
                                <w:r w:rsidR="00763BCC" w:rsidRPr="005238A6">
                                  <w:rPr>
                                    <w:rStyle w:val="Hyperlink"/>
                                    <w:noProof/>
                                    <w:lang w:val="en-US" w:bidi="fr-FR"/>
                                  </w:rPr>
                                  <w:t>Communications externes</w:t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instrText xml:space="preserve"> PAGEREF _Toc214442229 \h </w:instrText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 w:rsidR="004C1FAC">
                                  <w:rPr>
                                    <w:noProof/>
                                    <w:webHidden/>
                                  </w:rPr>
                                  <w:t>4</w:t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7B260C09" w14:textId="1AE3EB48" w:rsidR="004D17BD" w:rsidRPr="002F2825" w:rsidRDefault="004D17BD">
                              <w:pPr>
                                <w:rPr>
                                  <w:szCs w:val="20"/>
                                </w:rPr>
                              </w:pPr>
                              <w:r w:rsidRPr="002F2825">
                                <w:rPr>
                                  <w:b/>
                                  <w:bCs/>
                                  <w:szCs w:val="20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069F4C62" w14:textId="3CF37A0D" w:rsidR="004D17BD" w:rsidRPr="002F2825" w:rsidRDefault="004D17BD">
                          <w:pPr>
                            <w:rPr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DEC5A3C" id="_x0000_s1029" type="#_x0000_t202" style="position:absolute;margin-left:8374.25pt;margin-top:10154.05pt;width:159.1pt;height:334.7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" filled="f" stroked="f" strokeweight="1.5pt">
              <v:textbox>
                <w:txbxContent>
                  <w:sdt>
                    <w:sdtPr>
                      <w:rPr>
                        <w:color w:val="auto"/>
                        <w:sz w:val="20"/>
                        <w:szCs w:val="24"/>
                        <w:lang w:eastAsia="en-US"/>
                      </w:rPr>
                      <w:id w:val="-1358196580"/>
                      <w:docPartObj>
                        <w:docPartGallery w:val="Table of Contents"/>
                        <w:docPartUnique/>
                      </w:docPartObj>
                    </w:sdtPr>
                    <w:sdtEndPr>
                      <w:rPr>
                        <w:b/>
                        <w:bCs/>
                        <w:szCs w:val="20"/>
                      </w:rPr>
                    </w:sdtEndPr>
                    <w:sdtContent>
                      <w:p w14:paraId="26C8A9C7" w14:textId="260138B9" w:rsidR="004D17BD" w:rsidRPr="004D17BD" w:rsidRDefault="004D17BD">
                        <w:pPr>
                          <w:pStyle w:val="TOCHeading"/>
                          <w:rPr>
                            <w:szCs w:val="28"/>
                          </w:rPr>
                        </w:pPr>
                        <w:r>
                          <w:rPr>
                            <w:szCs w:val="28"/>
                          </w:rPr>
                          <w:t>SOMMAIRE</w:t>
                        </w:r>
                      </w:p>
                      <w:p w14:paraId="35218D74" w14:textId="68F53E40" w:rsidR="00763BCC" w:rsidRDefault="004D17BD">
                        <w:pPr>
                          <w:pStyle w:val="TOC1"/>
                          <w:tabs>
                            <w:tab w:val="right" w:leader="dot" w:pos="11176"/>
                          </w:tabs>
                          <w:rPr>
                            <w:rFonts w:asciiTheme="minorHAnsi" w:hAnsiTheme="minorHAnsi"/>
                            <w:b w:val="0"/>
                            <w:noProof/>
                            <w:color w:val="auto"/>
                            <w:kern w:val="2"/>
                            <w:sz w:val="24"/>
                            <w:szCs w:val="24"/>
                            <w:lang w:eastAsia="fr-FR"/>
                            <w14:ligatures w14:val="standardContextual"/>
                          </w:rPr>
                        </w:pPr>
                        <w:r w:rsidRPr="002F2825">
                          <w:rPr>
                            <w:szCs w:val="20"/>
                          </w:rPr>
                          <w:fldChar w:fldCharType="begin"/>
                        </w:r>
                        <w:r w:rsidRPr="002F2825">
                          <w:rPr>
                            <w:szCs w:val="20"/>
                          </w:rPr>
                          <w:instrText xml:space="preserve"> TOC \o "1-3" \h \z \u </w:instrText>
                        </w:r>
                        <w:r w:rsidRPr="002F2825">
                          <w:rPr>
                            <w:szCs w:val="20"/>
                          </w:rPr>
                          <w:fldChar w:fldCharType="separate"/>
                        </w:r>
                        <w:hyperlink w:anchor="_Toc214442223" w:history="1">
                          <w:r w:rsidR="00763BCC" w:rsidRPr="005238A6">
                            <w:rPr>
                              <w:rStyle w:val="Hyperlink"/>
                              <w:noProof/>
                            </w:rPr>
                            <w:t>Synthèse</w:t>
                          </w:r>
                          <w:r w:rsidR="00763BCC">
                            <w:rPr>
                              <w:noProof/>
                              <w:webHidden/>
                            </w:rPr>
                            <w:tab/>
                          </w:r>
                          <w:r w:rsidR="00763BCC"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 w:rsidR="00763BCC">
                            <w:rPr>
                              <w:noProof/>
                              <w:webHidden/>
                            </w:rPr>
                            <w:instrText xml:space="preserve"> PAGEREF _Toc214442223 \h </w:instrText>
                          </w:r>
                          <w:r w:rsidR="00763BCC">
                            <w:rPr>
                              <w:noProof/>
                              <w:webHidden/>
                            </w:rPr>
                          </w:r>
                          <w:r w:rsidR="00763BCC"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4C1FAC">
                            <w:rPr>
                              <w:noProof/>
                              <w:webHidden/>
                            </w:rPr>
                            <w:t>1</w:t>
                          </w:r>
                          <w:r w:rsidR="00763BCC"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633C63D2" w14:textId="0389F9EA" w:rsidR="00763BCC" w:rsidRDefault="00000000">
                        <w:pPr>
                          <w:pStyle w:val="TOC1"/>
                          <w:tabs>
                            <w:tab w:val="right" w:leader="dot" w:pos="11176"/>
                          </w:tabs>
                          <w:rPr>
                            <w:rFonts w:asciiTheme="minorHAnsi" w:hAnsiTheme="minorHAnsi"/>
                            <w:b w:val="0"/>
                            <w:noProof/>
                            <w:color w:val="auto"/>
                            <w:kern w:val="2"/>
                            <w:sz w:val="24"/>
                            <w:szCs w:val="24"/>
                            <w:lang w:eastAsia="fr-FR"/>
                            <w14:ligatures w14:val="standardContextual"/>
                          </w:rPr>
                        </w:pPr>
                        <w:hyperlink w:anchor="_Toc214442224" w:history="1">
                          <w:r w:rsidR="00763BCC" w:rsidRPr="005238A6">
                            <w:rPr>
                              <w:rStyle w:val="Hyperlink"/>
                              <w:noProof/>
                              <w:lang w:val="en-US" w:bidi="fr-FR"/>
                            </w:rPr>
                            <w:t>Données météorologiques</w:t>
                          </w:r>
                          <w:r w:rsidR="00763BCC">
                            <w:rPr>
                              <w:noProof/>
                              <w:webHidden/>
                            </w:rPr>
                            <w:tab/>
                          </w:r>
                          <w:r w:rsidR="00763BCC"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 w:rsidR="00763BCC">
                            <w:rPr>
                              <w:noProof/>
                              <w:webHidden/>
                            </w:rPr>
                            <w:instrText xml:space="preserve"> PAGEREF _Toc214442224 \h </w:instrText>
                          </w:r>
                          <w:r w:rsidR="00763BCC">
                            <w:rPr>
                              <w:noProof/>
                              <w:webHidden/>
                            </w:rPr>
                          </w:r>
                          <w:r w:rsidR="00763BCC"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4C1FAC">
                            <w:rPr>
                              <w:noProof/>
                              <w:webHidden/>
                            </w:rPr>
                            <w:t>2</w:t>
                          </w:r>
                          <w:r w:rsidR="00763BCC"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1ECE5079" w14:textId="7EA3F13D" w:rsidR="00763BCC" w:rsidRDefault="00000000">
                        <w:pPr>
                          <w:pStyle w:val="TOC1"/>
                          <w:tabs>
                            <w:tab w:val="right" w:leader="dot" w:pos="11176"/>
                          </w:tabs>
                          <w:rPr>
                            <w:rFonts w:asciiTheme="minorHAnsi" w:hAnsiTheme="minorHAnsi"/>
                            <w:b w:val="0"/>
                            <w:noProof/>
                            <w:color w:val="auto"/>
                            <w:kern w:val="2"/>
                            <w:sz w:val="24"/>
                            <w:szCs w:val="24"/>
                            <w:lang w:eastAsia="fr-FR"/>
                            <w14:ligatures w14:val="standardContextual"/>
                          </w:rPr>
                        </w:pPr>
                        <w:hyperlink w:anchor="_Toc214442225" w:history="1">
                          <w:r w:rsidR="00763BCC" w:rsidRPr="005238A6">
                            <w:rPr>
                              <w:rStyle w:val="Hyperlink"/>
                              <w:noProof/>
                              <w:lang w:val="en-US" w:bidi="fr-FR"/>
                            </w:rPr>
                            <w:t>Données hydrologiques</w:t>
                          </w:r>
                          <w:r w:rsidR="00763BCC">
                            <w:rPr>
                              <w:noProof/>
                              <w:webHidden/>
                            </w:rPr>
                            <w:tab/>
                          </w:r>
                          <w:r w:rsidR="00763BCC"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 w:rsidR="00763BCC">
                            <w:rPr>
                              <w:noProof/>
                              <w:webHidden/>
                            </w:rPr>
                            <w:instrText xml:space="preserve"> PAGEREF _Toc214442225 \h </w:instrText>
                          </w:r>
                          <w:r w:rsidR="00763BCC">
                            <w:rPr>
                              <w:noProof/>
                              <w:webHidden/>
                            </w:rPr>
                          </w:r>
                          <w:r w:rsidR="00763BCC"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4C1FAC">
                            <w:rPr>
                              <w:noProof/>
                              <w:webHidden/>
                            </w:rPr>
                            <w:t>3</w:t>
                          </w:r>
                          <w:r w:rsidR="00763BCC"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6BF1FBFC" w14:textId="03C99B9A" w:rsidR="00763BCC" w:rsidRDefault="00000000">
                        <w:pPr>
                          <w:pStyle w:val="TOC1"/>
                          <w:tabs>
                            <w:tab w:val="right" w:leader="dot" w:pos="11176"/>
                          </w:tabs>
                          <w:rPr>
                            <w:rFonts w:asciiTheme="minorHAnsi" w:hAnsiTheme="minorHAnsi"/>
                            <w:b w:val="0"/>
                            <w:noProof/>
                            <w:color w:val="auto"/>
                            <w:kern w:val="2"/>
                            <w:sz w:val="24"/>
                            <w:szCs w:val="24"/>
                            <w:lang w:eastAsia="fr-FR"/>
                            <w14:ligatures w14:val="standardContextual"/>
                          </w:rPr>
                        </w:pPr>
                        <w:hyperlink w:anchor="_Toc214442226" w:history="1">
                          <w:r w:rsidR="00763BCC" w:rsidRPr="005238A6">
                            <w:rPr>
                              <w:rStyle w:val="Hyperlink"/>
                              <w:noProof/>
                              <w:lang w:bidi="fr-FR"/>
                            </w:rPr>
                            <w:t>Jaugeages des cours d'eau</w:t>
                          </w:r>
                          <w:r w:rsidR="00763BCC">
                            <w:rPr>
                              <w:noProof/>
                              <w:webHidden/>
                            </w:rPr>
                            <w:tab/>
                          </w:r>
                          <w:r w:rsidR="00763BCC"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 w:rsidR="00763BCC">
                            <w:rPr>
                              <w:noProof/>
                              <w:webHidden/>
                            </w:rPr>
                            <w:instrText xml:space="preserve"> PAGEREF _Toc214442226 \h </w:instrText>
                          </w:r>
                          <w:r w:rsidR="00763BCC">
                            <w:rPr>
                              <w:noProof/>
                              <w:webHidden/>
                            </w:rPr>
                          </w:r>
                          <w:r w:rsidR="00763BCC"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4C1FAC">
                            <w:rPr>
                              <w:noProof/>
                              <w:webHidden/>
                            </w:rPr>
                            <w:t>3</w:t>
                          </w:r>
                          <w:r w:rsidR="00763BCC"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3D5CDE12" w14:textId="39DC1BE0" w:rsidR="00763BCC" w:rsidRDefault="00000000">
                        <w:pPr>
                          <w:pStyle w:val="TOC1"/>
                          <w:tabs>
                            <w:tab w:val="right" w:leader="dot" w:pos="11176"/>
                          </w:tabs>
                          <w:rPr>
                            <w:rFonts w:asciiTheme="minorHAnsi" w:hAnsiTheme="minorHAnsi"/>
                            <w:b w:val="0"/>
                            <w:noProof/>
                            <w:color w:val="auto"/>
                            <w:kern w:val="2"/>
                            <w:sz w:val="24"/>
                            <w:szCs w:val="24"/>
                            <w:lang w:eastAsia="fr-FR"/>
                            <w14:ligatures w14:val="standardContextual"/>
                          </w:rPr>
                        </w:pPr>
                        <w:hyperlink w:anchor="_Toc214442227" w:history="1">
                          <w:r w:rsidR="00763BCC" w:rsidRPr="005238A6">
                            <w:rPr>
                              <w:rStyle w:val="Hyperlink"/>
                              <w:noProof/>
                              <w:lang w:bidi="fr-FR"/>
                            </w:rPr>
                            <w:t>Température des cours d'eau</w:t>
                          </w:r>
                          <w:r w:rsidR="00763BCC">
                            <w:rPr>
                              <w:noProof/>
                              <w:webHidden/>
                            </w:rPr>
                            <w:tab/>
                          </w:r>
                          <w:r w:rsidR="00763BCC"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 w:rsidR="00763BCC">
                            <w:rPr>
                              <w:noProof/>
                              <w:webHidden/>
                            </w:rPr>
                            <w:instrText xml:space="preserve"> PAGEREF _Toc214442227 \h </w:instrText>
                          </w:r>
                          <w:r w:rsidR="00763BCC">
                            <w:rPr>
                              <w:noProof/>
                              <w:webHidden/>
                            </w:rPr>
                          </w:r>
                          <w:r w:rsidR="00763BCC"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4C1FAC">
                            <w:rPr>
                              <w:noProof/>
                              <w:webHidden/>
                            </w:rPr>
                            <w:t>3</w:t>
                          </w:r>
                          <w:r w:rsidR="00763BCC"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2EC02531" w14:textId="71DEDE4A" w:rsidR="00763BCC" w:rsidRDefault="00000000">
                        <w:pPr>
                          <w:pStyle w:val="TOC1"/>
                          <w:tabs>
                            <w:tab w:val="right" w:leader="dot" w:pos="11176"/>
                          </w:tabs>
                          <w:rPr>
                            <w:rFonts w:asciiTheme="minorHAnsi" w:hAnsiTheme="minorHAnsi"/>
                            <w:b w:val="0"/>
                            <w:noProof/>
                            <w:color w:val="auto"/>
                            <w:kern w:val="2"/>
                            <w:sz w:val="24"/>
                            <w:szCs w:val="24"/>
                            <w:lang w:eastAsia="fr-FR"/>
                            <w14:ligatures w14:val="standardContextual"/>
                          </w:rPr>
                        </w:pPr>
                        <w:hyperlink w:anchor="_Toc214442228" w:history="1">
                          <w:r w:rsidR="00763BCC" w:rsidRPr="005238A6">
                            <w:rPr>
                              <w:rStyle w:val="Hyperlink"/>
                              <w:noProof/>
                              <w:lang w:bidi="fr-FR"/>
                            </w:rPr>
                            <w:t>Situation ONDE</w:t>
                          </w:r>
                          <w:r w:rsidR="00763BCC">
                            <w:rPr>
                              <w:noProof/>
                              <w:webHidden/>
                            </w:rPr>
                            <w:tab/>
                          </w:r>
                          <w:r w:rsidR="00763BCC"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 w:rsidR="00763BCC">
                            <w:rPr>
                              <w:noProof/>
                              <w:webHidden/>
                            </w:rPr>
                            <w:instrText xml:space="preserve"> PAGEREF _Toc214442228 \h </w:instrText>
                          </w:r>
                          <w:r w:rsidR="00763BCC">
                            <w:rPr>
                              <w:noProof/>
                              <w:webHidden/>
                            </w:rPr>
                          </w:r>
                          <w:r w:rsidR="00763BCC"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4C1FAC">
                            <w:rPr>
                              <w:noProof/>
                              <w:webHidden/>
                            </w:rPr>
                            <w:t>3</w:t>
                          </w:r>
                          <w:r w:rsidR="00763BCC"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1C5F9BAD" w14:textId="157C7C06" w:rsidR="00763BCC" w:rsidRDefault="00000000">
                        <w:pPr>
                          <w:pStyle w:val="TOC1"/>
                          <w:tabs>
                            <w:tab w:val="right" w:leader="dot" w:pos="11176"/>
                          </w:tabs>
                          <w:rPr>
                            <w:rFonts w:asciiTheme="minorHAnsi" w:hAnsiTheme="minorHAnsi"/>
                            <w:b w:val="0"/>
                            <w:noProof/>
                            <w:color w:val="auto"/>
                            <w:kern w:val="2"/>
                            <w:sz w:val="24"/>
                            <w:szCs w:val="24"/>
                            <w:lang w:eastAsia="fr-FR"/>
                            <w14:ligatures w14:val="standardContextual"/>
                          </w:rPr>
                        </w:pPr>
                        <w:hyperlink w:anchor="_Toc214442229" w:history="1">
                          <w:r w:rsidR="00763BCC" w:rsidRPr="005238A6">
                            <w:rPr>
                              <w:rStyle w:val="Hyperlink"/>
                              <w:noProof/>
                              <w:lang w:val="en-US" w:bidi="fr-FR"/>
                            </w:rPr>
                            <w:t>Communications externes</w:t>
                          </w:r>
                          <w:r w:rsidR="00763BCC">
                            <w:rPr>
                              <w:noProof/>
                              <w:webHidden/>
                            </w:rPr>
                            <w:tab/>
                          </w:r>
                          <w:r w:rsidR="00763BCC"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 w:rsidR="00763BCC">
                            <w:rPr>
                              <w:noProof/>
                              <w:webHidden/>
                            </w:rPr>
                            <w:instrText xml:space="preserve"> PAGEREF _Toc214442229 \h </w:instrText>
                          </w:r>
                          <w:r w:rsidR="00763BCC">
                            <w:rPr>
                              <w:noProof/>
                              <w:webHidden/>
                            </w:rPr>
                          </w:r>
                          <w:r w:rsidR="00763BCC"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4C1FAC">
                            <w:rPr>
                              <w:noProof/>
                              <w:webHidden/>
                            </w:rPr>
                            <w:t>4</w:t>
                          </w:r>
                          <w:r w:rsidR="00763BCC"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7B260C09" w14:textId="1AE3EB48" w:rsidR="004D17BD" w:rsidRPr="002F2825" w:rsidRDefault="004D17BD">
                        <w:pPr>
                          <w:rPr>
                            <w:szCs w:val="20"/>
                          </w:rPr>
                        </w:pPr>
                        <w:r w:rsidRPr="002F2825">
                          <w:rPr>
                            <w:b/>
                            <w:bCs/>
                            <w:szCs w:val="20"/>
                          </w:rPr>
                          <w:fldChar w:fldCharType="end"/>
                        </w:r>
                      </w:p>
                    </w:sdtContent>
                  </w:sdt>
                  <w:p w14:paraId="069F4C62" w14:textId="3CF37A0D" w:rsidR="004D17BD" w:rsidRPr="002F2825" w:rsidRDefault="004D17BD">
                    <w:pPr>
                      <w:rPr>
                        <w:szCs w:val="20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790F2D">
      <w:rPr>
        <w:noProof/>
      </w:rPr>
      <mc:AlternateContent>
        <mc:Choice Requires="wpg">
          <w:drawing>
            <wp:anchor distT="0" distB="0" distL="114300" distR="114300" simplePos="0" relativeHeight="251762688" behindDoc="0" locked="0" layoutInCell="1" allowOverlap="1" wp14:anchorId="3775D1B1" wp14:editId="13D15F86">
              <wp:simplePos x="0" y="0"/>
              <wp:positionH relativeFrom="page">
                <wp:align>left</wp:align>
              </wp:positionH>
              <wp:positionV relativeFrom="paragraph">
                <wp:posOffset>-3679762</wp:posOffset>
              </wp:positionV>
              <wp:extent cx="252000" cy="3677212"/>
              <wp:effectExtent l="0" t="0" r="0" b="0"/>
              <wp:wrapNone/>
              <wp:docPr id="1374864729" name="Groupe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2000" cy="3677212"/>
                        <a:chOff x="0" y="0"/>
                        <a:chExt cx="252000" cy="3677212"/>
                      </a:xfrm>
                      <a:solidFill>
                        <a:srgbClr val="8BCBD2"/>
                      </a:solidFill>
                    </wpg:grpSpPr>
                    <wps:wsp>
                      <wps:cNvPr id="462293073" name="Rectangle 1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58394514" name="Rectangle 1"/>
                      <wps:cNvSpPr>
                        <a:spLocks noChangeArrowheads="1"/>
                      </wps:cNvSpPr>
                      <wps:spPr bwMode="auto">
                        <a:xfrm>
                          <a:off x="0" y="152400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61707533" name="Rectangle 1"/>
                      <wps:cNvSpPr>
                        <a:spLocks noChangeArrowheads="1"/>
                      </wps:cNvSpPr>
                      <wps:spPr bwMode="auto">
                        <a:xfrm>
                          <a:off x="0" y="300037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892896510" name="Rectangle 1"/>
                      <wps:cNvSpPr>
                        <a:spLocks noChangeArrowheads="1"/>
                      </wps:cNvSpPr>
                      <wps:spPr bwMode="auto">
                        <a:xfrm>
                          <a:off x="0" y="452437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029592583" name="Rectangle 1"/>
                      <wps:cNvSpPr>
                        <a:spLocks noChangeArrowheads="1"/>
                      </wps:cNvSpPr>
                      <wps:spPr bwMode="auto">
                        <a:xfrm>
                          <a:off x="0" y="600075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26598926" name="Rectangle 1"/>
                      <wps:cNvSpPr>
                        <a:spLocks noChangeArrowheads="1"/>
                      </wps:cNvSpPr>
                      <wps:spPr bwMode="auto">
                        <a:xfrm>
                          <a:off x="0" y="752475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6506039" name="Rectangle 1"/>
                      <wps:cNvSpPr>
                        <a:spLocks noChangeArrowheads="1"/>
                      </wps:cNvSpPr>
                      <wps:spPr bwMode="auto">
                        <a:xfrm>
                          <a:off x="0" y="900112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44674017" name="Rectangle 1"/>
                      <wps:cNvSpPr>
                        <a:spLocks noChangeArrowheads="1"/>
                      </wps:cNvSpPr>
                      <wps:spPr bwMode="auto">
                        <a:xfrm>
                          <a:off x="0" y="1052512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76612287" name="Rectangle 1"/>
                      <wps:cNvSpPr>
                        <a:spLocks noChangeArrowheads="1"/>
                      </wps:cNvSpPr>
                      <wps:spPr bwMode="auto">
                        <a:xfrm>
                          <a:off x="0" y="1200150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088445502" name="Rectangle 1"/>
                      <wps:cNvSpPr>
                        <a:spLocks noChangeArrowheads="1"/>
                      </wps:cNvSpPr>
                      <wps:spPr bwMode="auto">
                        <a:xfrm>
                          <a:off x="0" y="1352550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70604234" name="Rectangle 1"/>
                      <wps:cNvSpPr>
                        <a:spLocks noChangeArrowheads="1"/>
                      </wps:cNvSpPr>
                      <wps:spPr bwMode="auto">
                        <a:xfrm>
                          <a:off x="0" y="1500187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709536884" name="Rectangle 1"/>
                      <wps:cNvSpPr>
                        <a:spLocks noChangeArrowheads="1"/>
                      </wps:cNvSpPr>
                      <wps:spPr bwMode="auto">
                        <a:xfrm>
                          <a:off x="0" y="1652587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73005636" name="Rectangle 1"/>
                      <wps:cNvSpPr>
                        <a:spLocks noChangeArrowheads="1"/>
                      </wps:cNvSpPr>
                      <wps:spPr bwMode="auto">
                        <a:xfrm>
                          <a:off x="0" y="1800225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58118568" name="Rectangle 1"/>
                      <wps:cNvSpPr>
                        <a:spLocks noChangeArrowheads="1"/>
                      </wps:cNvSpPr>
                      <wps:spPr bwMode="auto">
                        <a:xfrm>
                          <a:off x="0" y="1952625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17868408" name="Rectangle 1"/>
                      <wps:cNvSpPr>
                        <a:spLocks noChangeArrowheads="1"/>
                      </wps:cNvSpPr>
                      <wps:spPr bwMode="auto">
                        <a:xfrm>
                          <a:off x="0" y="2100262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63663588" name="Rectangle 1"/>
                      <wps:cNvSpPr>
                        <a:spLocks noChangeArrowheads="1"/>
                      </wps:cNvSpPr>
                      <wps:spPr bwMode="auto">
                        <a:xfrm>
                          <a:off x="0" y="2252662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85411009" name="Rectangle 1"/>
                      <wps:cNvSpPr>
                        <a:spLocks noChangeArrowheads="1"/>
                      </wps:cNvSpPr>
                      <wps:spPr bwMode="auto">
                        <a:xfrm>
                          <a:off x="0" y="2400300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115918962" name="Rectangle 1"/>
                      <wps:cNvSpPr>
                        <a:spLocks noChangeArrowheads="1"/>
                      </wps:cNvSpPr>
                      <wps:spPr bwMode="auto">
                        <a:xfrm>
                          <a:off x="0" y="2552700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25139046" name="Rectangle 1"/>
                      <wps:cNvSpPr>
                        <a:spLocks noChangeArrowheads="1"/>
                      </wps:cNvSpPr>
                      <wps:spPr bwMode="auto">
                        <a:xfrm>
                          <a:off x="0" y="2700337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7717559" name="Rectangle 1"/>
                      <wps:cNvSpPr>
                        <a:spLocks noChangeArrowheads="1"/>
                      </wps:cNvSpPr>
                      <wps:spPr bwMode="auto">
                        <a:xfrm>
                          <a:off x="0" y="2852737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26596551" name="Rectangle 1"/>
                      <wps:cNvSpPr>
                        <a:spLocks noChangeArrowheads="1"/>
                      </wps:cNvSpPr>
                      <wps:spPr bwMode="auto">
                        <a:xfrm>
                          <a:off x="0" y="3000375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824279029" name="Rectangle 1"/>
                      <wps:cNvSpPr>
                        <a:spLocks noChangeArrowheads="1"/>
                      </wps:cNvSpPr>
                      <wps:spPr bwMode="auto">
                        <a:xfrm>
                          <a:off x="0" y="3152775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63190445" name="Rectangle 1"/>
                      <wps:cNvSpPr>
                        <a:spLocks noChangeArrowheads="1"/>
                      </wps:cNvSpPr>
                      <wps:spPr bwMode="auto">
                        <a:xfrm>
                          <a:off x="0" y="3305175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71158100" name="Rectangle 1"/>
                      <wps:cNvSpPr>
                        <a:spLocks noChangeArrowheads="1"/>
                      </wps:cNvSpPr>
                      <wps:spPr bwMode="auto">
                        <a:xfrm>
                          <a:off x="0" y="3452812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650517953" name="Rectangle 1"/>
                      <wps:cNvSpPr>
                        <a:spLocks noChangeArrowheads="1"/>
                      </wps:cNvSpPr>
                      <wps:spPr bwMode="auto">
                        <a:xfrm>
                          <a:off x="0" y="3605212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2C31F8F1" id="Groupe 3" o:spid="_x0000_s1026" style="position:absolute;margin-left:0;margin-top:-289.75pt;width:19.85pt;height:289.55pt;z-index:251762688;mso-position-horizontal:left;mso-position-horizontal-relative:page" coordsize="2520,36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">
              <v:rect id="Rectangle 1" o:spid="_x0000_s1027" style="position:absolute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" filled="f" stroked="f"/>
              <v:rect id="Rectangle 1" o:spid="_x0000_s1028" style="position:absolute;top:1524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" filled="f" stroked="f"/>
              <v:rect id="Rectangle 1" o:spid="_x0000_s1029" style="position:absolute;top:3000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" filled="f" stroked="f"/>
              <v:rect id="Rectangle 1" o:spid="_x0000_s1030" style="position:absolute;top:4524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" filled="f" stroked="f"/>
              <v:rect id="Rectangle 1" o:spid="_x0000_s1031" style="position:absolute;top:6000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" filled="f" stroked="f"/>
              <v:rect id="Rectangle 1" o:spid="_x0000_s1032" style="position:absolute;top:7524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" filled="f" stroked="f"/>
              <v:rect id="Rectangle 1" o:spid="_x0000_s1033" style="position:absolute;top:9001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" filled="f" stroked="f"/>
              <v:rect id="Rectangle 1" o:spid="_x0000_s1034" style="position:absolute;top:10525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" filled="f" stroked="f"/>
              <v:rect id="Rectangle 1" o:spid="_x0000_s1035" style="position:absolute;top:12001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" filled="f" stroked="f"/>
              <v:rect id="Rectangle 1" o:spid="_x0000_s1036" style="position:absolute;top:13525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" filled="f" stroked="f"/>
              <v:rect id="Rectangle 1" o:spid="_x0000_s1037" style="position:absolute;top:15001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" filled="f" stroked="f"/>
              <v:rect id="Rectangle 1" o:spid="_x0000_s1038" style="position:absolute;top:16525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" filled="f" stroked="f"/>
              <v:rect id="Rectangle 1" o:spid="_x0000_s1039" style="position:absolute;top:18002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" filled="f" stroked="f"/>
              <v:rect id="Rectangle 1" o:spid="_x0000_s1040" style="position:absolute;top:19526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" filled="f" stroked="f"/>
              <v:rect id="Rectangle 1" o:spid="_x0000_s1041" style="position:absolute;top:21002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" filled="f" stroked="f"/>
              <v:rect id="Rectangle 1" o:spid="_x0000_s1042" style="position:absolute;top:22526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" filled="f" stroked="f"/>
              <v:rect id="Rectangle 1" o:spid="_x0000_s1043" style="position:absolute;top:24003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" filled="f" stroked="f"/>
              <v:rect id="Rectangle 1" o:spid="_x0000_s1044" style="position:absolute;top:25527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" filled="f" stroked="f"/>
              <v:rect id="Rectangle 1" o:spid="_x0000_s1045" style="position:absolute;top:27003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" filled="f" stroked="f"/>
              <v:rect id="Rectangle 1" o:spid="_x0000_s1046" style="position:absolute;top:28527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" filled="f" stroked="f"/>
              <v:rect id="Rectangle 1" o:spid="_x0000_s1047" style="position:absolute;top:30003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" filled="f" stroked="f"/>
              <v:rect id="Rectangle 1" o:spid="_x0000_s1048" style="position:absolute;top:31527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" filled="f" stroked="f"/>
              <v:rect id="Rectangle 1" o:spid="_x0000_s1049" style="position:absolute;top:33051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" filled="f" stroked="f"/>
              <v:rect id="Rectangle 1" o:spid="_x0000_s1050" style="position:absolute;top:34528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" filled="f" stroked="f"/>
              <v:rect id="Rectangle 1" o:spid="_x0000_s1051" style="position:absolute;top:36052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" filled="f" stroked="f"/>
              <w10:wrap anchorx="pag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DD551" w14:textId="62A78091" w:rsidR="00FF746B" w:rsidRDefault="00790F2D">
    <w:pPr>
      <w:pStyle w:val="Footer"/>
    </w:pPr>
    <w:r w:rsidRPr="0071212B">
      <w:rPr>
        <w:rFonts w:asciiTheme="majorHAnsi" w:eastAsiaTheme="majorEastAsia" w:hAnsiTheme="majorHAnsi" w:cstheme="majorBidi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760640" behindDoc="0" locked="0" layoutInCell="1" allowOverlap="1" wp14:anchorId="0C82747C" wp14:editId="4D07D743">
              <wp:simplePos x="0" y="0"/>
              <wp:positionH relativeFrom="page">
                <wp:posOffset>11831</wp:posOffset>
              </wp:positionH>
              <wp:positionV relativeFrom="page">
                <wp:align>bottom</wp:align>
              </wp:positionV>
              <wp:extent cx="719138" cy="441325"/>
              <wp:effectExtent l="0" t="0" r="0" b="0"/>
              <wp:wrapNone/>
              <wp:docPr id="1304565973" name="Organigramme : Alternativ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19138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5C83B4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737373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A79B71" w14:textId="77777777" w:rsidR="00790F2D" w:rsidRPr="00790F2D" w:rsidRDefault="00790F2D" w:rsidP="00790F2D">
                          <w:pPr>
                            <w:pStyle w:val="Footer"/>
                            <w:pBdr>
                              <w:top w:val="single" w:sz="12" w:space="1" w:color="29519B" w:themeColor="accent3"/>
                              <w:bottom w:val="single" w:sz="48" w:space="1" w:color="29519B" w:themeColor="accent3"/>
                            </w:pBdr>
                            <w:jc w:val="center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790F2D">
                            <w:rPr>
                              <w:color w:val="FFFFFF" w:themeColor="background1"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790F2D">
                            <w:rPr>
                              <w:color w:val="FFFFFF" w:themeColor="background1"/>
                            </w:rPr>
                            <w:instrText>PAGE    \* MERGEFORMAT</w:instrText>
                          </w:r>
                          <w:r w:rsidRPr="00790F2D">
                            <w:rPr>
                              <w:color w:val="FFFFFF" w:themeColor="background1"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790F2D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 w:rsidRPr="00790F2D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  <w:r w:rsidRPr="00790F2D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/</w:t>
                          </w:r>
                          <w:r w:rsidRPr="00790F2D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790F2D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NUMPAGES   \* MERGEFORMAT </w:instrText>
                          </w:r>
                          <w:r w:rsidRPr="00790F2D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790F2D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 w:rsidRPr="00790F2D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0C82747C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_x0000_s1031" type="#_x0000_t176" style="position:absolute;margin-left:.95pt;margin-top:0;width:56.65pt;height:34.75pt;z-index:251760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" filled="f" fillcolor="#5c83b4" stroked="f" strokecolor="#737373">
              <v:textbox>
                <w:txbxContent>
                  <w:p w14:paraId="4FA79B71" w14:textId="77777777" w:rsidR="00790F2D" w:rsidRPr="00790F2D" w:rsidRDefault="00790F2D" w:rsidP="00790F2D">
                    <w:pPr>
                      <w:pStyle w:val="Pieddepage"/>
                      <w:pBdr>
                        <w:top w:val="single" w:sz="12" w:space="1" w:color="29519B" w:themeColor="accent3"/>
                        <w:bottom w:val="single" w:sz="48" w:space="1" w:color="29519B" w:themeColor="accent3"/>
                      </w:pBdr>
                      <w:jc w:val="center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 w:rsidRPr="00790F2D">
                      <w:rPr>
                        <w:color w:val="FFFFFF" w:themeColor="background1"/>
                        <w:sz w:val="22"/>
                        <w:szCs w:val="22"/>
                      </w:rPr>
                      <w:fldChar w:fldCharType="begin"/>
                    </w:r>
                    <w:r w:rsidRPr="00790F2D">
                      <w:rPr>
                        <w:color w:val="FFFFFF" w:themeColor="background1"/>
                      </w:rPr>
                      <w:instrText>PAGE    \* MERGEFORMAT</w:instrText>
                    </w:r>
                    <w:r w:rsidRPr="00790F2D">
                      <w:rPr>
                        <w:color w:val="FFFFFF" w:themeColor="background1"/>
                        <w:sz w:val="22"/>
                        <w:szCs w:val="22"/>
                      </w:rPr>
                      <w:fldChar w:fldCharType="separate"/>
                    </w:r>
                    <w:r w:rsidRPr="00790F2D"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 w:rsidRPr="00790F2D"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  <w:r w:rsidRPr="00790F2D">
                      <w:rPr>
                        <w:color w:val="FFFFFF" w:themeColor="background1"/>
                        <w:sz w:val="28"/>
                        <w:szCs w:val="28"/>
                      </w:rPr>
                      <w:t>/</w:t>
                    </w:r>
                    <w:r w:rsidRPr="00790F2D"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 w:rsidRPr="00790F2D"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NUMPAGES   \* MERGEFORMAT </w:instrText>
                    </w:r>
                    <w:r w:rsidRPr="00790F2D"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Pr="00790F2D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 w:rsidRPr="00790F2D"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93400F" w14:textId="77777777" w:rsidR="00082CF0" w:rsidRDefault="00082CF0" w:rsidP="00890A94">
      <w:r>
        <w:separator/>
      </w:r>
    </w:p>
  </w:footnote>
  <w:footnote w:type="continuationSeparator" w:id="0">
    <w:p w14:paraId="222406AB" w14:textId="77777777" w:rsidR="00082CF0" w:rsidRDefault="00082CF0" w:rsidP="00890A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0FE66" w14:textId="77777777" w:rsidR="004C1FAC" w:rsidRDefault="004C1F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3F5DA" w14:textId="5250CF8F" w:rsidR="00FF746B" w:rsidRPr="00626B05" w:rsidRDefault="00790F2D">
    <w:pPr>
      <w:pStyle w:val="Header"/>
    </w:pPr>
    <w:proofErr w:type="gramStart"/>
    <w:r w:rsidRPr="00626B05">
      <w:rPr>
        <w:rFonts w:cs="Open Sans"/>
        <w:sz w:val="24"/>
      </w:rPr>
      <w:t xml:space="preserve">{{ </w:t>
    </w:r>
    <w:proofErr w:type="spellStart"/>
    <w:r w:rsidRPr="00626B05">
      <w:rPr>
        <w:rFonts w:cs="Open Sans"/>
        <w:sz w:val="24"/>
      </w:rPr>
      <w:t>date</w:t>
    </w:r>
    <w:proofErr w:type="gramEnd"/>
    <w:r w:rsidRPr="00626B05">
      <w:rPr>
        <w:rFonts w:cs="Open Sans"/>
        <w:sz w:val="24"/>
      </w:rPr>
      <w:t>_publication</w:t>
    </w:r>
    <w:proofErr w:type="spellEnd"/>
    <w:r w:rsidRPr="00626B05">
      <w:rPr>
        <w:rFonts w:cs="Open Sans"/>
        <w:sz w:val="24"/>
      </w:rPr>
      <w:t xml:space="preserve"> }} | {{ </w:t>
    </w:r>
    <w:proofErr w:type="spellStart"/>
    <w:r w:rsidRPr="00626B05">
      <w:rPr>
        <w:rFonts w:cs="Open Sans"/>
        <w:sz w:val="24"/>
      </w:rPr>
      <w:t>date_donnees_val</w:t>
    </w:r>
    <w:proofErr w:type="spellEnd"/>
    <w:r w:rsidRPr="00626B05">
      <w:rPr>
        <w:rFonts w:cs="Open Sans"/>
        <w:sz w:val="24"/>
      </w:rPr>
      <w:t xml:space="preserve"> }}</w:t>
    </w:r>
    <w:r w:rsidRPr="00626B05">
      <w:rPr>
        <w:rFonts w:cs="Open Sans"/>
        <w:sz w:val="24"/>
        <w:lang w:bidi="fr-FR"/>
      </w:rP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DC2B" w14:textId="26A5416E" w:rsidR="00FF746B" w:rsidRPr="006F2AEB" w:rsidRDefault="00FF746B" w:rsidP="00FF746B">
    <w:pPr>
      <w:pStyle w:val="Header"/>
      <w:rPr>
        <w:rFonts w:cs="Open Sans"/>
        <w:b/>
        <w:bCs/>
        <w:noProof/>
        <w:color w:val="94C120"/>
        <w:sz w:val="36"/>
        <w:szCs w:val="36"/>
        <w:lang w:bidi="fr-FR"/>
      </w:rPr>
    </w:pPr>
    <w:r w:rsidRPr="006F2AEB">
      <w:rPr>
        <w:rFonts w:cs="Open Sans"/>
        <w:b/>
        <w:bCs/>
        <w:noProof/>
        <w:sz w:val="24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08D1C777" wp14:editId="2CCBE637">
              <wp:simplePos x="0" y="0"/>
              <wp:positionH relativeFrom="page">
                <wp:posOffset>5395595</wp:posOffset>
              </wp:positionH>
              <wp:positionV relativeFrom="paragraph">
                <wp:posOffset>389255</wp:posOffset>
              </wp:positionV>
              <wp:extent cx="2159635" cy="71755"/>
              <wp:effectExtent l="0" t="0" r="0" b="4445"/>
              <wp:wrapNone/>
              <wp:docPr id="2029081717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59635" cy="71755"/>
                      </a:xfrm>
                      <a:prstGeom prst="rect">
                        <a:avLst/>
                      </a:prstGeom>
                      <a:solidFill>
                        <a:srgbClr val="98D2DD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rect w14:anchorId="0E799C5E" id="Rectangle 1" o:spid="_x0000_s1026" style="position:absolute;margin-left:424.85pt;margin-top:30.65pt;width:170.05pt;height:5.65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" fillcolor="#98d2dd" stroked="f">
              <w10:wrap anchorx="page"/>
            </v:rect>
          </w:pict>
        </mc:Fallback>
      </mc:AlternateContent>
    </w:r>
    <w:r w:rsidRPr="006F2AEB">
      <w:rPr>
        <w:rFonts w:cs="Open Sans"/>
        <w:b/>
        <w:bCs/>
        <w:noProof/>
        <w:sz w:val="24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4BCF966F" wp14:editId="181EEA52">
              <wp:simplePos x="0" y="0"/>
              <wp:positionH relativeFrom="page">
                <wp:posOffset>5395595</wp:posOffset>
              </wp:positionH>
              <wp:positionV relativeFrom="paragraph">
                <wp:posOffset>238760</wp:posOffset>
              </wp:positionV>
              <wp:extent cx="2159635" cy="71755"/>
              <wp:effectExtent l="0" t="0" r="0" b="4445"/>
              <wp:wrapNone/>
              <wp:docPr id="196346364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59635" cy="71755"/>
                      </a:xfrm>
                      <a:prstGeom prst="rect">
                        <a:avLst/>
                      </a:prstGeom>
                      <a:solidFill>
                        <a:srgbClr val="98D2DD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rect w14:anchorId="4C5FA81D" id="Rectangle 1" o:spid="_x0000_s1026" style="position:absolute;margin-left:424.85pt;margin-top:18.8pt;width:170.05pt;height:5.65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" fillcolor="#98d2dd" stroked="f">
              <w10:wrap anchorx="page"/>
            </v:rect>
          </w:pict>
        </mc:Fallback>
      </mc:AlternateContent>
    </w:r>
    <w:r w:rsidRPr="006F2AEB">
      <w:rPr>
        <w:rFonts w:cs="Open Sans"/>
        <w:b/>
        <w:bCs/>
        <w:noProof/>
        <w:sz w:val="24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41662B91" wp14:editId="00A13250">
              <wp:simplePos x="0" y="0"/>
              <wp:positionH relativeFrom="page">
                <wp:posOffset>5395595</wp:posOffset>
              </wp:positionH>
              <wp:positionV relativeFrom="paragraph">
                <wp:posOffset>539115</wp:posOffset>
              </wp:positionV>
              <wp:extent cx="2159635" cy="71755"/>
              <wp:effectExtent l="0" t="0" r="0" b="4445"/>
              <wp:wrapNone/>
              <wp:docPr id="172416384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59635" cy="71755"/>
                      </a:xfrm>
                      <a:prstGeom prst="rect">
                        <a:avLst/>
                      </a:prstGeom>
                      <a:solidFill>
                        <a:srgbClr val="98D2DD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rect w14:anchorId="219082C7" id="Rectangle 1" o:spid="_x0000_s1026" style="position:absolute;margin-left:424.85pt;margin-top:42.45pt;width:170.05pt;height:5.65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" fillcolor="#98d2dd" stroked="f">
              <w10:wrap anchorx="page"/>
            </v:rect>
          </w:pict>
        </mc:Fallback>
      </mc:AlternateContent>
    </w:r>
    <w:r w:rsidRPr="006F2AEB">
      <w:rPr>
        <w:rFonts w:cs="Open Sans"/>
        <w:b/>
        <w:bCs/>
        <w:noProof/>
        <w:color w:val="98D2DD"/>
        <w:sz w:val="24"/>
        <w:lang w:bidi="fr-FR"/>
      </w:rPr>
      <w:drawing>
        <wp:anchor distT="0" distB="0" distL="114300" distR="114300" simplePos="0" relativeHeight="251700224" behindDoc="1" locked="0" layoutInCell="1" allowOverlap="1" wp14:anchorId="1E32A9BE" wp14:editId="4313D059">
          <wp:simplePos x="0" y="0"/>
          <wp:positionH relativeFrom="page">
            <wp:posOffset>5395595</wp:posOffset>
          </wp:positionH>
          <wp:positionV relativeFrom="paragraph">
            <wp:posOffset>689610</wp:posOffset>
          </wp:positionV>
          <wp:extent cx="2159635" cy="1015365"/>
          <wp:effectExtent l="0" t="0" r="0" b="0"/>
          <wp:wrapNone/>
          <wp:docPr id="1143109024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635" cy="10153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5018C" w:rsidRPr="006F2AEB">
      <w:rPr>
        <w:rFonts w:cs="Open Sans"/>
        <w:b/>
        <w:bCs/>
        <w:noProof/>
        <w:color w:val="94C120"/>
        <w:sz w:val="36"/>
        <w:szCs w:val="36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5DFF09DE" wp14:editId="10368F2A">
              <wp:simplePos x="0" y="0"/>
              <wp:positionH relativeFrom="page">
                <wp:posOffset>5397500</wp:posOffset>
              </wp:positionH>
              <wp:positionV relativeFrom="paragraph">
                <wp:posOffset>82550</wp:posOffset>
              </wp:positionV>
              <wp:extent cx="2160000" cy="72000"/>
              <wp:effectExtent l="0" t="0" r="0" b="4445"/>
              <wp:wrapNone/>
              <wp:docPr id="2096998066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60000" cy="72000"/>
                      </a:xfrm>
                      <a:prstGeom prst="rect">
                        <a:avLst/>
                      </a:prstGeom>
                      <a:solidFill>
                        <a:srgbClr val="98D2DD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rect w14:anchorId="3043482A" id="Rectangle 1" o:spid="_x0000_s1026" style="position:absolute;margin-left:425pt;margin-top:6.5pt;width:170.1pt;height:5.65pt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" fillcolor="#98d2dd" stroked="f">
              <w10:wrap anchorx="page"/>
            </v:rect>
          </w:pict>
        </mc:Fallback>
      </mc:AlternateContent>
    </w:r>
    <w:r w:rsidR="0035018C" w:rsidRPr="006F2AEB">
      <w:rPr>
        <w:rFonts w:cs="Open Sans"/>
        <w:b/>
        <w:bCs/>
        <w:noProof/>
        <w:color w:val="94C120"/>
        <w:sz w:val="36"/>
        <w:szCs w:val="36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06C45120" wp14:editId="49DBCC39">
              <wp:simplePos x="0" y="0"/>
              <wp:positionH relativeFrom="page">
                <wp:posOffset>5395595</wp:posOffset>
              </wp:positionH>
              <wp:positionV relativeFrom="paragraph">
                <wp:posOffset>-67945</wp:posOffset>
              </wp:positionV>
              <wp:extent cx="2160000" cy="72000"/>
              <wp:effectExtent l="0" t="0" r="0" b="4445"/>
              <wp:wrapNone/>
              <wp:docPr id="161289731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60000" cy="72000"/>
                      </a:xfrm>
                      <a:prstGeom prst="rect">
                        <a:avLst/>
                      </a:prstGeom>
                      <a:solidFill>
                        <a:srgbClr val="98D2DD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rect w14:anchorId="095CA7C6" id="Rectangle 1" o:spid="_x0000_s1026" style="position:absolute;margin-left:424.85pt;margin-top:-5.35pt;width:170.1pt;height:5.65pt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" fillcolor="#98d2dd" stroked="f">
              <w10:wrap anchorx="page"/>
            </v:rect>
          </w:pict>
        </mc:Fallback>
      </mc:AlternateContent>
    </w:r>
    <w:r w:rsidR="0035018C" w:rsidRPr="006F2AEB">
      <w:rPr>
        <w:rFonts w:cs="Open Sans"/>
        <w:b/>
        <w:bCs/>
        <w:noProof/>
        <w:color w:val="94C120"/>
        <w:sz w:val="36"/>
        <w:szCs w:val="36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04B776F9" wp14:editId="033CAD95">
              <wp:simplePos x="0" y="0"/>
              <wp:positionH relativeFrom="page">
                <wp:posOffset>5397500</wp:posOffset>
              </wp:positionH>
              <wp:positionV relativeFrom="paragraph">
                <wp:posOffset>-219075</wp:posOffset>
              </wp:positionV>
              <wp:extent cx="2160000" cy="72000"/>
              <wp:effectExtent l="0" t="0" r="0" b="4445"/>
              <wp:wrapNone/>
              <wp:docPr id="25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60000" cy="72000"/>
                      </a:xfrm>
                      <a:prstGeom prst="rect">
                        <a:avLst/>
                      </a:prstGeom>
                      <a:solidFill>
                        <a:srgbClr val="98D2DD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rect w14:anchorId="5C6012BF" id="Rectangle 1" o:spid="_x0000_s1026" style="position:absolute;margin-left:425pt;margin-top:-17.25pt;width:170.1pt;height:5.65pt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" fillcolor="#98d2dd" stroked="f">
              <w10:wrap anchorx="page"/>
            </v:rect>
          </w:pict>
        </mc:Fallback>
      </mc:AlternateContent>
    </w:r>
    <w:r w:rsidRPr="006F2AEB">
      <w:rPr>
        <w:rFonts w:cs="Open Sans"/>
        <w:b/>
        <w:bCs/>
        <w:noProof/>
        <w:color w:val="94C120"/>
        <w:sz w:val="36"/>
        <w:szCs w:val="36"/>
        <w:lang w:bidi="fr-FR"/>
      </w:rPr>
      <w:t>BULLETIN HEDBOMADAIRE DE SITUATION</w:t>
    </w:r>
  </w:p>
  <w:p w14:paraId="4A0BE58A" w14:textId="723E3F77" w:rsidR="00FF746B" w:rsidRPr="00FF746B" w:rsidRDefault="00FF746B" w:rsidP="00FF746B">
    <w:pPr>
      <w:pStyle w:val="Header"/>
      <w:rPr>
        <w:noProof/>
        <w:color w:val="29519B"/>
        <w:sz w:val="28"/>
        <w:szCs w:val="28"/>
        <w:lang w:bidi="fr-FR"/>
      </w:rPr>
    </w:pPr>
    <w:r w:rsidRPr="00FF746B">
      <w:rPr>
        <w:noProof/>
        <w:color w:val="29519B"/>
        <w:sz w:val="28"/>
        <w:szCs w:val="28"/>
        <w:lang w:bidi="fr-FR"/>
      </w:rPr>
      <w:t>REYSSOUZE ET AFFLUENTS</w:t>
    </w:r>
  </w:p>
  <w:p w14:paraId="3F8E72E8" w14:textId="3C952088" w:rsidR="00382EE3" w:rsidRPr="00626B05" w:rsidRDefault="00763BCC" w:rsidP="00FF746B">
    <w:pPr>
      <w:spacing w:before="0" w:after="0" w:line="276" w:lineRule="auto"/>
      <w:rPr>
        <w:rFonts w:cs="Open Sans"/>
        <w:sz w:val="24"/>
        <w:lang w:bidi="fr-FR"/>
      </w:rPr>
    </w:pPr>
    <w:r w:rsidRPr="00626B05">
      <w:rPr>
        <w:rFonts w:cs="Open Sans"/>
        <w:noProof/>
        <w:sz w:val="24"/>
      </w:rPr>
      <mc:AlternateContent>
        <mc:Choice Requires="wps">
          <w:drawing>
            <wp:anchor distT="0" distB="0" distL="114300" distR="114300" simplePos="0" relativeHeight="251769856" behindDoc="0" locked="0" layoutInCell="1" allowOverlap="1" wp14:anchorId="400DC73D" wp14:editId="46DCA685">
              <wp:simplePos x="0" y="0"/>
              <wp:positionH relativeFrom="column">
                <wp:posOffset>5231798</wp:posOffset>
              </wp:positionH>
              <wp:positionV relativeFrom="paragraph">
                <wp:posOffset>1291325</wp:posOffset>
              </wp:positionV>
              <wp:extent cx="2010813" cy="8554624"/>
              <wp:effectExtent l="0" t="0" r="0" b="0"/>
              <wp:wrapNone/>
              <wp:docPr id="1350614316" name="Zone de text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10813" cy="855462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color w:val="FFFFFF" w:themeColor="light1"/>
                              <w:sz w:val="20"/>
                              <w:szCs w:val="24"/>
                              <w:lang w:eastAsia="en-US"/>
                            </w:rPr>
                            <w:id w:val="-247498947"/>
                            <w:docPartObj>
                              <w:docPartGallery w:val="Table of Contents"/>
                              <w:docPartUnique/>
                            </w:docPartObj>
                          </w:sdtPr>
                          <w:sdtEndPr>
                            <w:rPr>
                              <w:sz w:val="16"/>
                              <w:szCs w:val="16"/>
                            </w:rPr>
                          </w:sdtEndPr>
                          <w:sdtContent>
                            <w:p w14:paraId="4E83865F" w14:textId="059CE4AC" w:rsidR="00763BCC" w:rsidRPr="008200DC" w:rsidRDefault="00763BCC" w:rsidP="008E3FC9">
                              <w:pPr>
                                <w:pStyle w:val="TOCHeading"/>
                                <w:ind w:left="142" w:hanging="142"/>
                                <w:rPr>
                                  <w:color w:val="FFFFFF" w:themeColor="light1"/>
                                </w:rPr>
                              </w:pPr>
                              <w:r w:rsidRPr="008200DC">
                                <w:rPr>
                                  <w:color w:val="FFFFFF" w:themeColor="light1"/>
                                </w:rPr>
                                <w:t>Sommaire</w:t>
                              </w:r>
                            </w:p>
                            <w:p w14:paraId="3F967FE5" w14:textId="76B0795A" w:rsidR="008E3FC9" w:rsidRDefault="00763BCC" w:rsidP="008E3FC9">
                              <w:pPr>
                                <w:pStyle w:val="TOC1"/>
                                <w:tabs>
                                  <w:tab w:val="right" w:leader="dot" w:pos="11176"/>
                                </w:tabs>
                                <w:ind w:left="142"/>
                                <w:rPr>
                                  <w:rFonts w:asciiTheme="minorHAnsi" w:hAnsiTheme="minorHAnsi"/>
                                  <w:b w:val="0"/>
                                  <w:noProof/>
                                  <w:color w:val="auto"/>
                                  <w:kern w:val="2"/>
                                  <w:sz w:val="24"/>
                                  <w:szCs w:val="24"/>
                                  <w:lang w:eastAsia="fr-FR"/>
                                  <w14:ligatures w14:val="standardContextual"/>
                                </w:rPr>
                              </w:pPr>
                              <w:r w:rsidRPr="008200DC">
                                <w:rPr>
                                  <w:color w:val="FFFFFF" w:themeColor="light1"/>
                                </w:rPr>
                                <w:fldChar w:fldCharType="begin"/>
                              </w:r>
                              <w:r w:rsidRPr="008200DC">
                                <w:rPr>
                                  <w:color w:val="FFFFFF" w:themeColor="light1"/>
                                </w:rPr>
                                <w:instrText xml:space="preserve"> TOC \o "1-3" \h \z \u </w:instrText>
                              </w:r>
                              <w:r w:rsidRPr="008200DC">
                                <w:rPr>
                                  <w:color w:val="FFFFFF" w:themeColor="light1"/>
                                </w:rPr>
                                <w:fldChar w:fldCharType="separate"/>
                              </w:r>
                              <w:hyperlink w:anchor="_Toc214443469" w:history="1">
                                <w:r w:rsidR="008E3FC9" w:rsidRPr="00E53999">
                                  <w:rPr>
                                    <w:rStyle w:val="Hyperlink"/>
                                    <w:noProof/>
                                  </w:rPr>
                                  <w:t>Synthèse</w:t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  <w:instrText xml:space="preserve"> PAGEREF _Toc214443469 \h </w:instrText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 w:rsidR="004C1FAC">
                                  <w:rPr>
                                    <w:noProof/>
                                    <w:webHidden/>
                                  </w:rPr>
                                  <w:t>1</w:t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0BB55B25" w14:textId="1F8DFF2C" w:rsidR="008E3FC9" w:rsidRDefault="00000000" w:rsidP="008E3FC9">
                              <w:pPr>
                                <w:pStyle w:val="TOC1"/>
                                <w:tabs>
                                  <w:tab w:val="right" w:leader="dot" w:pos="11176"/>
                                </w:tabs>
                                <w:ind w:left="142"/>
                                <w:rPr>
                                  <w:rFonts w:asciiTheme="minorHAnsi" w:hAnsiTheme="minorHAnsi"/>
                                  <w:b w:val="0"/>
                                  <w:noProof/>
                                  <w:color w:val="auto"/>
                                  <w:kern w:val="2"/>
                                  <w:sz w:val="24"/>
                                  <w:szCs w:val="24"/>
                                  <w:lang w:eastAsia="fr-FR"/>
                                  <w14:ligatures w14:val="standardContextual"/>
                                </w:rPr>
                              </w:pPr>
                              <w:hyperlink w:anchor="_Toc214443470" w:history="1">
                                <w:r w:rsidR="008E3FC9" w:rsidRPr="00E53999">
                                  <w:rPr>
                                    <w:rStyle w:val="Hyperlink"/>
                                    <w:noProof/>
                                    <w:lang w:val="en-US" w:bidi="fr-FR"/>
                                  </w:rPr>
                                  <w:t>Données météorologiques</w:t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  <w:instrText xml:space="preserve"> PAGEREF _Toc214443470 \h </w:instrText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 w:rsidR="004C1FAC">
                                  <w:rPr>
                                    <w:noProof/>
                                    <w:webHidden/>
                                  </w:rPr>
                                  <w:t>2</w:t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477663F2" w14:textId="2BAF6EC8" w:rsidR="008E3FC9" w:rsidRDefault="00000000" w:rsidP="008E3FC9">
                              <w:pPr>
                                <w:pStyle w:val="TOC1"/>
                                <w:tabs>
                                  <w:tab w:val="right" w:leader="dot" w:pos="11176"/>
                                </w:tabs>
                                <w:ind w:left="142"/>
                                <w:rPr>
                                  <w:rFonts w:asciiTheme="minorHAnsi" w:hAnsiTheme="minorHAnsi"/>
                                  <w:b w:val="0"/>
                                  <w:noProof/>
                                  <w:color w:val="auto"/>
                                  <w:kern w:val="2"/>
                                  <w:sz w:val="24"/>
                                  <w:szCs w:val="24"/>
                                  <w:lang w:eastAsia="fr-FR"/>
                                  <w14:ligatures w14:val="standardContextual"/>
                                </w:rPr>
                              </w:pPr>
                              <w:hyperlink w:anchor="_Toc214443471" w:history="1">
                                <w:r w:rsidR="008E3FC9" w:rsidRPr="00E53999">
                                  <w:rPr>
                                    <w:rStyle w:val="Hyperlink"/>
                                    <w:noProof/>
                                    <w:lang w:val="en-US" w:bidi="fr-FR"/>
                                  </w:rPr>
                                  <w:t>Données hydrologiques</w:t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  <w:instrText xml:space="preserve"> PAGEREF _Toc214443471 \h </w:instrText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 w:rsidR="004C1FAC">
                                  <w:rPr>
                                    <w:noProof/>
                                    <w:webHidden/>
                                  </w:rPr>
                                  <w:t>3</w:t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23E51C06" w14:textId="352CE012" w:rsidR="008E3FC9" w:rsidRDefault="00000000" w:rsidP="008E3FC9">
                              <w:pPr>
                                <w:pStyle w:val="TOC1"/>
                                <w:tabs>
                                  <w:tab w:val="right" w:leader="dot" w:pos="11176"/>
                                </w:tabs>
                                <w:ind w:left="142"/>
                                <w:rPr>
                                  <w:rFonts w:asciiTheme="minorHAnsi" w:hAnsiTheme="minorHAnsi"/>
                                  <w:b w:val="0"/>
                                  <w:noProof/>
                                  <w:color w:val="auto"/>
                                  <w:kern w:val="2"/>
                                  <w:sz w:val="24"/>
                                  <w:szCs w:val="24"/>
                                  <w:lang w:eastAsia="fr-FR"/>
                                  <w14:ligatures w14:val="standardContextual"/>
                                </w:rPr>
                              </w:pPr>
                              <w:hyperlink w:anchor="_Toc214443472" w:history="1">
                                <w:r w:rsidR="008E3FC9" w:rsidRPr="00E53999">
                                  <w:rPr>
                                    <w:rStyle w:val="Hyperlink"/>
                                    <w:noProof/>
                                    <w:lang w:bidi="fr-FR"/>
                                  </w:rPr>
                                  <w:t>Jaugeages des cours d'eau</w:t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  <w:instrText xml:space="preserve"> PAGEREF _Toc214443472 \h </w:instrText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 w:rsidR="004C1FAC">
                                  <w:rPr>
                                    <w:noProof/>
                                    <w:webHidden/>
                                  </w:rPr>
                                  <w:t>3</w:t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2770D53E" w14:textId="40DD0EA2" w:rsidR="008E3FC9" w:rsidRDefault="00000000" w:rsidP="008E3FC9">
                              <w:pPr>
                                <w:pStyle w:val="TOC1"/>
                                <w:tabs>
                                  <w:tab w:val="right" w:leader="dot" w:pos="11176"/>
                                </w:tabs>
                                <w:ind w:left="142"/>
                                <w:rPr>
                                  <w:rFonts w:asciiTheme="minorHAnsi" w:hAnsiTheme="minorHAnsi"/>
                                  <w:b w:val="0"/>
                                  <w:noProof/>
                                  <w:color w:val="auto"/>
                                  <w:kern w:val="2"/>
                                  <w:sz w:val="24"/>
                                  <w:szCs w:val="24"/>
                                  <w:lang w:eastAsia="fr-FR"/>
                                  <w14:ligatures w14:val="standardContextual"/>
                                </w:rPr>
                              </w:pPr>
                              <w:hyperlink w:anchor="_Toc214443473" w:history="1">
                                <w:r w:rsidR="008E3FC9" w:rsidRPr="00E53999">
                                  <w:rPr>
                                    <w:rStyle w:val="Hyperlink"/>
                                    <w:noProof/>
                                    <w:lang w:bidi="fr-FR"/>
                                  </w:rPr>
                                  <w:t>Température des cours d'eau</w:t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  <w:instrText xml:space="preserve"> PAGEREF _Toc214443473 \h </w:instrText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 w:rsidR="004C1FAC">
                                  <w:rPr>
                                    <w:noProof/>
                                    <w:webHidden/>
                                  </w:rPr>
                                  <w:t>3</w:t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2EB174CE" w14:textId="0DF0AE7A" w:rsidR="008E3FC9" w:rsidRDefault="00000000" w:rsidP="008E3FC9">
                              <w:pPr>
                                <w:pStyle w:val="TOC1"/>
                                <w:tabs>
                                  <w:tab w:val="right" w:leader="dot" w:pos="11176"/>
                                </w:tabs>
                                <w:ind w:left="142"/>
                                <w:rPr>
                                  <w:rFonts w:asciiTheme="minorHAnsi" w:hAnsiTheme="minorHAnsi"/>
                                  <w:b w:val="0"/>
                                  <w:noProof/>
                                  <w:color w:val="auto"/>
                                  <w:kern w:val="2"/>
                                  <w:sz w:val="24"/>
                                  <w:szCs w:val="24"/>
                                  <w:lang w:eastAsia="fr-FR"/>
                                  <w14:ligatures w14:val="standardContextual"/>
                                </w:rPr>
                              </w:pPr>
                              <w:hyperlink w:anchor="_Toc214443474" w:history="1">
                                <w:r w:rsidR="008E3FC9" w:rsidRPr="00E53999">
                                  <w:rPr>
                                    <w:rStyle w:val="Hyperlink"/>
                                    <w:noProof/>
                                    <w:lang w:bidi="fr-FR"/>
                                  </w:rPr>
                                  <w:t>Situation ONDE</w:t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  <w:instrText xml:space="preserve"> PAGEREF _Toc214443474 \h </w:instrText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 w:rsidR="004C1FAC">
                                  <w:rPr>
                                    <w:noProof/>
                                    <w:webHidden/>
                                  </w:rPr>
                                  <w:t>3</w:t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68DACF09" w14:textId="01B8C0D2" w:rsidR="008E3FC9" w:rsidRDefault="00000000" w:rsidP="008E3FC9">
                              <w:pPr>
                                <w:pStyle w:val="TOC1"/>
                                <w:tabs>
                                  <w:tab w:val="right" w:leader="dot" w:pos="11176"/>
                                </w:tabs>
                                <w:ind w:left="142"/>
                                <w:rPr>
                                  <w:rFonts w:asciiTheme="minorHAnsi" w:hAnsiTheme="minorHAnsi"/>
                                  <w:b w:val="0"/>
                                  <w:noProof/>
                                  <w:color w:val="auto"/>
                                  <w:kern w:val="2"/>
                                  <w:sz w:val="24"/>
                                  <w:szCs w:val="24"/>
                                  <w:lang w:eastAsia="fr-FR"/>
                                  <w14:ligatures w14:val="standardContextual"/>
                                </w:rPr>
                              </w:pPr>
                              <w:hyperlink w:anchor="_Toc214443475" w:history="1">
                                <w:r w:rsidR="008E3FC9" w:rsidRPr="00E53999">
                                  <w:rPr>
                                    <w:rStyle w:val="Hyperlink"/>
                                    <w:noProof/>
                                    <w:lang w:val="en-US" w:bidi="fr-FR"/>
                                  </w:rPr>
                                  <w:t>Communications externes</w:t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  <w:instrText xml:space="preserve"> PAGEREF _Toc214443475 \h </w:instrText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 w:rsidR="004C1FAC">
                                  <w:rPr>
                                    <w:noProof/>
                                    <w:webHidden/>
                                  </w:rPr>
                                  <w:t>4</w:t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28F63BF9" w14:textId="2D45820F" w:rsidR="00A334A4" w:rsidRPr="008927E6" w:rsidRDefault="00763BCC" w:rsidP="008E3FC9">
                              <w:pPr>
                                <w:pBdr>
                                  <w:bottom w:val="single" w:sz="12" w:space="1" w:color="auto"/>
                                </w:pBdr>
                                <w:ind w:left="142" w:hanging="142"/>
                                <w:rPr>
                                  <w:rFonts w:asciiTheme="minorHAnsi" w:hAnsiTheme="minorHAnsi"/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 w:rsidRPr="008200DC">
                                <w:rPr>
                                  <w:b/>
                                  <w:bCs/>
                                  <w:color w:val="FFFFFF" w:themeColor="light1"/>
                                </w:rPr>
                                <w:fldChar w:fldCharType="end"/>
                              </w:r>
                            </w:p>
                            <w:p w14:paraId="44E4F6EF" w14:textId="04861617" w:rsidR="00A334A4" w:rsidRPr="00A334A4" w:rsidRDefault="00A334A4" w:rsidP="008E3FC9">
                              <w:pPr>
                                <w:ind w:left="142" w:hanging="142"/>
                                <w:rPr>
                                  <w:rFonts w:cs="Open Sans"/>
                                  <w:b/>
                                  <w:bCs/>
                                  <w:color w:val="FFFFFF" w:themeColor="light1"/>
                                  <w:sz w:val="21"/>
                                </w:rPr>
                              </w:pPr>
                              <w:r w:rsidRPr="00A334A4">
                                <w:rPr>
                                  <w:rFonts w:cs="Open Sans"/>
                                  <w:b/>
                                  <w:bCs/>
                                  <w:color w:val="FFFFFF" w:themeColor="light1"/>
                                  <w:sz w:val="28"/>
                                  <w:szCs w:val="28"/>
                                </w:rPr>
                                <w:t>LIENS UTILES</w:t>
                              </w:r>
                            </w:p>
                            <w:p w14:paraId="1EE1FF73" w14:textId="77777777" w:rsidR="00A334A4" w:rsidRPr="008E3FC9" w:rsidRDefault="00A334A4" w:rsidP="008E3FC9">
                              <w:pPr>
                                <w:ind w:left="142"/>
                                <w:rPr>
                                  <w:rFonts w:cs="Open Sans"/>
                                  <w:b/>
                                  <w:bCs/>
                                  <w:color w:val="FFFFFF" w:themeColor="light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8E3FC9">
                                <w:rPr>
                                  <w:rFonts w:cs="Open Sans"/>
                                  <w:b/>
                                  <w:bCs/>
                                  <w:color w:val="FFFFFF" w:themeColor="light1"/>
                                  <w:sz w:val="16"/>
                                  <w:szCs w:val="16"/>
                                </w:rPr>
                                <w:t>VigiEau</w:t>
                              </w:r>
                              <w:proofErr w:type="spellEnd"/>
                            </w:p>
                            <w:p w14:paraId="36F8B77A" w14:textId="1A9201B7" w:rsidR="00A334A4" w:rsidRPr="00A334A4" w:rsidRDefault="00A334A4" w:rsidP="008E3FC9">
                              <w:pPr>
                                <w:spacing w:before="0" w:after="0"/>
                                <w:ind w:left="142"/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</w:pPr>
                              <w:r w:rsidRPr="00A334A4"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  <w:t>Site de l’information</w:t>
                              </w:r>
                            </w:p>
                            <w:p w14:paraId="622AE7C9" w14:textId="01021A43" w:rsidR="00A334A4" w:rsidRPr="00A334A4" w:rsidRDefault="00000000" w:rsidP="008E3FC9">
                              <w:pPr>
                                <w:spacing w:before="0" w:after="0"/>
                                <w:ind w:left="142"/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</w:pPr>
                              <w:hyperlink r:id="rId2" w:history="1">
                                <w:r w:rsidR="008E3FC9" w:rsidRPr="00A945BD">
                                  <w:rPr>
                                    <w:rStyle w:val="Hyperlink"/>
                                    <w:rFonts w:cs="Open Sans"/>
                                    <w:szCs w:val="16"/>
                                  </w:rPr>
                                  <w:t>https://vigieau.gouv.fr</w:t>
                                </w:r>
                              </w:hyperlink>
                            </w:p>
                            <w:p w14:paraId="5F11A356" w14:textId="556D6E3C" w:rsidR="00A334A4" w:rsidRPr="008E3FC9" w:rsidRDefault="00A334A4" w:rsidP="008E3FC9">
                              <w:pPr>
                                <w:ind w:left="142"/>
                                <w:rPr>
                                  <w:rFonts w:cs="Open Sans"/>
                                  <w:b/>
                                  <w:bCs/>
                                  <w:color w:val="FFFFFF" w:themeColor="light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8E3FC9">
                                <w:rPr>
                                  <w:rFonts w:cs="Open Sans"/>
                                  <w:b/>
                                  <w:bCs/>
                                  <w:color w:val="FFFFFF" w:themeColor="light1"/>
                                  <w:sz w:val="16"/>
                                  <w:szCs w:val="16"/>
                                </w:rPr>
                                <w:t>VigiCrues</w:t>
                              </w:r>
                              <w:proofErr w:type="spellEnd"/>
                            </w:p>
                            <w:p w14:paraId="6281E1E6" w14:textId="54B1AE73" w:rsidR="00A334A4" w:rsidRPr="00A334A4" w:rsidRDefault="00A334A4" w:rsidP="008E3FC9">
                              <w:pPr>
                                <w:spacing w:before="0" w:after="0"/>
                                <w:ind w:left="142"/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</w:pPr>
                              <w:r w:rsidRPr="00A334A4"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  <w:t>Service d’information sur le</w:t>
                              </w:r>
                              <w:r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A334A4"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  <w:t>risque de crues des principaux</w:t>
                              </w:r>
                              <w:r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A334A4"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  <w:t>cours d'eau</w:t>
                              </w:r>
                            </w:p>
                            <w:p w14:paraId="2BC41A89" w14:textId="013CD373" w:rsidR="00A334A4" w:rsidRPr="00A334A4" w:rsidRDefault="00000000" w:rsidP="008E3FC9">
                              <w:pPr>
                                <w:spacing w:before="0" w:after="0"/>
                                <w:ind w:left="142"/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</w:pPr>
                              <w:hyperlink r:id="rId3" w:history="1">
                                <w:r w:rsidR="00A334A4" w:rsidRPr="00A334A4">
                                  <w:rPr>
                                    <w:rStyle w:val="Hyperlink"/>
                                    <w:rFonts w:cs="Open Sans"/>
                                    <w:szCs w:val="16"/>
                                  </w:rPr>
                                  <w:t>https://www.vigicrues.gouv.fr/</w:t>
                                </w:r>
                              </w:hyperlink>
                            </w:p>
                            <w:p w14:paraId="42B3FBCD" w14:textId="69B0EFA9" w:rsidR="00A334A4" w:rsidRPr="008E3FC9" w:rsidRDefault="00A334A4" w:rsidP="008E3FC9">
                              <w:pPr>
                                <w:ind w:left="142"/>
                                <w:rPr>
                                  <w:rFonts w:cs="Open Sans"/>
                                  <w:b/>
                                  <w:bCs/>
                                  <w:color w:val="FFFFFF" w:themeColor="light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8E3FC9">
                                <w:rPr>
                                  <w:rFonts w:cs="Open Sans"/>
                                  <w:b/>
                                  <w:bCs/>
                                  <w:color w:val="FFFFFF" w:themeColor="light1"/>
                                  <w:sz w:val="16"/>
                                  <w:szCs w:val="16"/>
                                </w:rPr>
                                <w:t>HydroPortail</w:t>
                              </w:r>
                              <w:proofErr w:type="spellEnd"/>
                            </w:p>
                            <w:p w14:paraId="53AED8C1" w14:textId="629E63D8" w:rsidR="00A334A4" w:rsidRPr="00A334A4" w:rsidRDefault="00A334A4" w:rsidP="008E3FC9">
                              <w:pPr>
                                <w:spacing w:before="0" w:after="0"/>
                                <w:ind w:left="142"/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</w:pPr>
                              <w:r w:rsidRPr="00A334A4"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  <w:t>Données hydrométriques</w:t>
                              </w:r>
                              <w:r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A334A4"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  <w:t>(brutes temps réel, pré-validées</w:t>
                              </w:r>
                              <w:r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A334A4"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  <w:t>et validées)</w:t>
                              </w:r>
                            </w:p>
                            <w:p w14:paraId="75BE5819" w14:textId="6526177C" w:rsidR="00A334A4" w:rsidRPr="00A334A4" w:rsidRDefault="00000000" w:rsidP="008E3FC9">
                              <w:pPr>
                                <w:spacing w:before="0" w:after="0"/>
                                <w:ind w:left="142"/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</w:pPr>
                              <w:hyperlink r:id="rId4" w:history="1">
                                <w:r w:rsidR="00A334A4" w:rsidRPr="00A334A4">
                                  <w:rPr>
                                    <w:rStyle w:val="Hyperlink"/>
                                    <w:rFonts w:cs="Open Sans"/>
                                    <w:szCs w:val="16"/>
                                  </w:rPr>
                                  <w:t>http://www.hydro.eaufrance.fr/</w:t>
                                </w:r>
                              </w:hyperlink>
                            </w:p>
                            <w:p w14:paraId="0DCFADFC" w14:textId="77777777" w:rsidR="00A334A4" w:rsidRPr="008E3FC9" w:rsidRDefault="00A334A4" w:rsidP="008E3FC9">
                              <w:pPr>
                                <w:ind w:left="142"/>
                                <w:rPr>
                                  <w:rFonts w:cs="Open Sans"/>
                                  <w:b/>
                                  <w:bCs/>
                                  <w:color w:val="FFFFFF" w:themeColor="light1"/>
                                  <w:sz w:val="16"/>
                                  <w:szCs w:val="16"/>
                                </w:rPr>
                              </w:pPr>
                              <w:r w:rsidRPr="008E3FC9">
                                <w:rPr>
                                  <w:rFonts w:cs="Open Sans"/>
                                  <w:b/>
                                  <w:bCs/>
                                  <w:color w:val="FFFFFF" w:themeColor="light1"/>
                                  <w:sz w:val="16"/>
                                  <w:szCs w:val="16"/>
                                </w:rPr>
                                <w:t>ADES</w:t>
                              </w:r>
                            </w:p>
                            <w:p w14:paraId="371E5222" w14:textId="77777777" w:rsidR="00A334A4" w:rsidRPr="00A334A4" w:rsidRDefault="00A334A4" w:rsidP="008E3FC9">
                              <w:pPr>
                                <w:spacing w:before="0" w:after="0"/>
                                <w:ind w:left="142"/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</w:pPr>
                              <w:r w:rsidRPr="00A334A4"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  <w:t>Portail national d’accès aux</w:t>
                              </w:r>
                            </w:p>
                            <w:p w14:paraId="2141A5DD" w14:textId="77777777" w:rsidR="00A334A4" w:rsidRPr="00A334A4" w:rsidRDefault="00A334A4" w:rsidP="008E3FC9">
                              <w:pPr>
                                <w:spacing w:before="0" w:after="0"/>
                                <w:ind w:left="142"/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A334A4"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  <w:t>données</w:t>
                              </w:r>
                              <w:proofErr w:type="gramEnd"/>
                              <w:r w:rsidRPr="00A334A4"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  <w:t xml:space="preserve"> sur les eaux</w:t>
                              </w:r>
                            </w:p>
                            <w:p w14:paraId="6408E5D8" w14:textId="3831A79E" w:rsidR="00A334A4" w:rsidRPr="00A334A4" w:rsidRDefault="00000000" w:rsidP="008E3FC9">
                              <w:pPr>
                                <w:spacing w:before="0" w:after="0"/>
                                <w:ind w:left="142"/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</w:pPr>
                              <w:hyperlink r:id="rId5" w:history="1">
                                <w:r w:rsidR="00A334A4" w:rsidRPr="00A334A4">
                                  <w:rPr>
                                    <w:rStyle w:val="Hyperlink"/>
                                    <w:rFonts w:cs="Open Sans"/>
                                    <w:szCs w:val="16"/>
                                  </w:rPr>
                                  <w:t>https://ades.eaufrance.fr/</w:t>
                                </w:r>
                              </w:hyperlink>
                            </w:p>
                            <w:p w14:paraId="73524D19" w14:textId="77777777" w:rsidR="00A334A4" w:rsidRPr="008E3FC9" w:rsidRDefault="00A334A4" w:rsidP="008E3FC9">
                              <w:pPr>
                                <w:ind w:left="142"/>
                                <w:rPr>
                                  <w:rFonts w:cs="Open Sans"/>
                                  <w:b/>
                                  <w:bCs/>
                                  <w:color w:val="FFFFFF" w:themeColor="light1"/>
                                  <w:sz w:val="16"/>
                                  <w:szCs w:val="16"/>
                                </w:rPr>
                              </w:pPr>
                              <w:r w:rsidRPr="008E3FC9">
                                <w:rPr>
                                  <w:rFonts w:cs="Open Sans"/>
                                  <w:b/>
                                  <w:bCs/>
                                  <w:color w:val="FFFFFF" w:themeColor="light1"/>
                                  <w:sz w:val="16"/>
                                  <w:szCs w:val="16"/>
                                </w:rPr>
                                <w:t>Naïades</w:t>
                              </w:r>
                            </w:p>
                            <w:p w14:paraId="00F823F8" w14:textId="77777777" w:rsidR="00A334A4" w:rsidRPr="00A334A4" w:rsidRDefault="00A334A4" w:rsidP="008E3FC9">
                              <w:pPr>
                                <w:spacing w:before="0" w:after="0"/>
                                <w:ind w:left="142"/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</w:pPr>
                              <w:r w:rsidRPr="00A334A4"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  <w:t>Site des observations sur la</w:t>
                              </w:r>
                            </w:p>
                            <w:p w14:paraId="4A8885E2" w14:textId="77777777" w:rsidR="00A334A4" w:rsidRPr="00A334A4" w:rsidRDefault="00A334A4" w:rsidP="008E3FC9">
                              <w:pPr>
                                <w:spacing w:before="0" w:after="0"/>
                                <w:ind w:left="142"/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A334A4"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  <w:t>qualité</w:t>
                              </w:r>
                              <w:proofErr w:type="gramEnd"/>
                              <w:r w:rsidRPr="00A334A4"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  <w:t xml:space="preserve"> des cours d'eau et des</w:t>
                              </w:r>
                            </w:p>
                            <w:p w14:paraId="7285100F" w14:textId="77777777" w:rsidR="00A334A4" w:rsidRPr="00A334A4" w:rsidRDefault="00A334A4" w:rsidP="008E3FC9">
                              <w:pPr>
                                <w:spacing w:before="0" w:after="0"/>
                                <w:ind w:left="142"/>
                                <w:rPr>
                                  <w:color w:val="FFFFFF" w:themeColor="ligh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A334A4">
                                <w:rPr>
                                  <w:color w:val="FFFFFF" w:themeColor="light1"/>
                                  <w:sz w:val="16"/>
                                  <w:szCs w:val="16"/>
                                </w:rPr>
                                <w:t>plans</w:t>
                              </w:r>
                              <w:proofErr w:type="gramEnd"/>
                              <w:r w:rsidRPr="00A334A4">
                                <w:rPr>
                                  <w:color w:val="FFFFFF" w:themeColor="light1"/>
                                  <w:sz w:val="16"/>
                                  <w:szCs w:val="16"/>
                                </w:rPr>
                                <w:t xml:space="preserve"> d'eau de l'OFB</w:t>
                              </w:r>
                            </w:p>
                            <w:p w14:paraId="26C6B9CA" w14:textId="13894C7D" w:rsidR="00763BCC" w:rsidRPr="00A334A4" w:rsidRDefault="00000000" w:rsidP="008E3FC9">
                              <w:pPr>
                                <w:spacing w:before="0" w:after="0"/>
                                <w:ind w:left="142"/>
                                <w:rPr>
                                  <w:color w:val="FFFFFF" w:themeColor="light1"/>
                                  <w:sz w:val="16"/>
                                  <w:szCs w:val="16"/>
                                </w:rPr>
                              </w:pPr>
                              <w:hyperlink r:id="rId6" w:history="1">
                                <w:r w:rsidR="00A334A4" w:rsidRPr="00A334A4">
                                  <w:rPr>
                                    <w:rStyle w:val="Hyperlink"/>
                                    <w:szCs w:val="16"/>
                                  </w:rPr>
                                  <w:t>https://naiades.</w:t>
                                </w:r>
                                <w:r w:rsidR="00A334A4" w:rsidRPr="00F27609">
                                  <w:rPr>
                                    <w:rStyle w:val="Hyperlink"/>
                                  </w:rPr>
                                  <w:t>eaufrance</w:t>
                                </w:r>
                                <w:r w:rsidR="00A334A4" w:rsidRPr="00A334A4">
                                  <w:rPr>
                                    <w:rStyle w:val="Hyperlink"/>
                                    <w:szCs w:val="16"/>
                                  </w:rPr>
                                  <w:t>.fr/</w:t>
                                </w:r>
                              </w:hyperlink>
                            </w:p>
                          </w:sdtContent>
                        </w:sdt>
                        <w:p w14:paraId="1450BC97" w14:textId="77777777" w:rsidR="00763BCC" w:rsidRPr="00A334A4" w:rsidRDefault="00763BCC">
                          <w:pPr>
                            <w:rPr>
                              <w:color w:val="FFFFFF" w:themeColor="light1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00DC73D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27" type="#_x0000_t202" style="position:absolute;margin-left:411.95pt;margin-top:101.7pt;width:158.35pt;height:673.6pt;z-index:251769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" filled="f" stroked="f" strokeweight=".5pt">
              <v:textbox>
                <w:txbxContent>
                  <w:sdt>
                    <w:sdtPr>
                      <w:rPr>
                        <w:color w:val="FFFFFF" w:themeColor="light1"/>
                        <w:sz w:val="20"/>
                        <w:szCs w:val="24"/>
                        <w:lang w:eastAsia="en-US"/>
                      </w:rPr>
                      <w:id w:val="-247498947"/>
                      <w:docPartObj>
                        <w:docPartGallery w:val="Table of Contents"/>
                        <w:docPartUnique/>
                      </w:docPartObj>
                    </w:sdtPr>
                    <w:sdtEndPr>
                      <w:rPr>
                        <w:sz w:val="16"/>
                        <w:szCs w:val="16"/>
                      </w:rPr>
                    </w:sdtEndPr>
                    <w:sdtContent>
                      <w:p w14:paraId="4E83865F" w14:textId="059CE4AC" w:rsidR="00763BCC" w:rsidRPr="008200DC" w:rsidRDefault="00763BCC" w:rsidP="008E3FC9">
                        <w:pPr>
                          <w:pStyle w:val="TOCHeading"/>
                          <w:ind w:left="142" w:hanging="142"/>
                          <w:rPr>
                            <w:color w:val="FFFFFF" w:themeColor="light1"/>
                          </w:rPr>
                        </w:pPr>
                        <w:r w:rsidRPr="008200DC">
                          <w:rPr>
                            <w:color w:val="FFFFFF" w:themeColor="light1"/>
                          </w:rPr>
                          <w:t>Sommaire</w:t>
                        </w:r>
                      </w:p>
                      <w:p w14:paraId="3F967FE5" w14:textId="76B0795A" w:rsidR="008E3FC9" w:rsidRDefault="00763BCC" w:rsidP="008E3FC9">
                        <w:pPr>
                          <w:pStyle w:val="TOC1"/>
                          <w:tabs>
                            <w:tab w:val="right" w:leader="dot" w:pos="11176"/>
                          </w:tabs>
                          <w:ind w:left="142"/>
                          <w:rPr>
                            <w:rFonts w:asciiTheme="minorHAnsi" w:hAnsiTheme="minorHAnsi"/>
                            <w:b w:val="0"/>
                            <w:noProof/>
                            <w:color w:val="auto"/>
                            <w:kern w:val="2"/>
                            <w:sz w:val="24"/>
                            <w:szCs w:val="24"/>
                            <w:lang w:eastAsia="fr-FR"/>
                            <w14:ligatures w14:val="standardContextual"/>
                          </w:rPr>
                        </w:pPr>
                        <w:r w:rsidRPr="008200DC">
                          <w:rPr>
                            <w:color w:val="FFFFFF" w:themeColor="light1"/>
                          </w:rPr>
                          <w:fldChar w:fldCharType="begin"/>
                        </w:r>
                        <w:r w:rsidRPr="008200DC">
                          <w:rPr>
                            <w:color w:val="FFFFFF" w:themeColor="light1"/>
                          </w:rPr>
                          <w:instrText xml:space="preserve"> TOC \o "1-3" \h \z \u </w:instrText>
                        </w:r>
                        <w:r w:rsidRPr="008200DC">
                          <w:rPr>
                            <w:color w:val="FFFFFF" w:themeColor="light1"/>
                          </w:rPr>
                          <w:fldChar w:fldCharType="separate"/>
                        </w:r>
                        <w:hyperlink w:anchor="_Toc214443469" w:history="1">
                          <w:r w:rsidR="008E3FC9" w:rsidRPr="00E53999">
                            <w:rPr>
                              <w:rStyle w:val="Hyperlink"/>
                              <w:noProof/>
                            </w:rPr>
                            <w:t>Synthèse</w:t>
                          </w:r>
                          <w:r w:rsidR="008E3FC9">
                            <w:rPr>
                              <w:noProof/>
                              <w:webHidden/>
                            </w:rPr>
                            <w:tab/>
                          </w:r>
                          <w:r w:rsidR="008E3FC9"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 w:rsidR="008E3FC9">
                            <w:rPr>
                              <w:noProof/>
                              <w:webHidden/>
                            </w:rPr>
                            <w:instrText xml:space="preserve"> PAGEREF _Toc214443469 \h </w:instrText>
                          </w:r>
                          <w:r w:rsidR="008E3FC9">
                            <w:rPr>
                              <w:noProof/>
                              <w:webHidden/>
                            </w:rPr>
                          </w:r>
                          <w:r w:rsidR="008E3FC9"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4C1FAC">
                            <w:rPr>
                              <w:noProof/>
                              <w:webHidden/>
                            </w:rPr>
                            <w:t>1</w:t>
                          </w:r>
                          <w:r w:rsidR="008E3FC9"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0BB55B25" w14:textId="1F8DFF2C" w:rsidR="008E3FC9" w:rsidRDefault="00000000" w:rsidP="008E3FC9">
                        <w:pPr>
                          <w:pStyle w:val="TOC1"/>
                          <w:tabs>
                            <w:tab w:val="right" w:leader="dot" w:pos="11176"/>
                          </w:tabs>
                          <w:ind w:left="142"/>
                          <w:rPr>
                            <w:rFonts w:asciiTheme="minorHAnsi" w:hAnsiTheme="minorHAnsi"/>
                            <w:b w:val="0"/>
                            <w:noProof/>
                            <w:color w:val="auto"/>
                            <w:kern w:val="2"/>
                            <w:sz w:val="24"/>
                            <w:szCs w:val="24"/>
                            <w:lang w:eastAsia="fr-FR"/>
                            <w14:ligatures w14:val="standardContextual"/>
                          </w:rPr>
                        </w:pPr>
                        <w:hyperlink w:anchor="_Toc214443470" w:history="1">
                          <w:r w:rsidR="008E3FC9" w:rsidRPr="00E53999">
                            <w:rPr>
                              <w:rStyle w:val="Hyperlink"/>
                              <w:noProof/>
                              <w:lang w:val="en-US" w:bidi="fr-FR"/>
                            </w:rPr>
                            <w:t>Données météorologiques</w:t>
                          </w:r>
                          <w:r w:rsidR="008E3FC9">
                            <w:rPr>
                              <w:noProof/>
                              <w:webHidden/>
                            </w:rPr>
                            <w:tab/>
                          </w:r>
                          <w:r w:rsidR="008E3FC9"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 w:rsidR="008E3FC9">
                            <w:rPr>
                              <w:noProof/>
                              <w:webHidden/>
                            </w:rPr>
                            <w:instrText xml:space="preserve"> PAGEREF _Toc214443470 \h </w:instrText>
                          </w:r>
                          <w:r w:rsidR="008E3FC9">
                            <w:rPr>
                              <w:noProof/>
                              <w:webHidden/>
                            </w:rPr>
                          </w:r>
                          <w:r w:rsidR="008E3FC9"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4C1FAC">
                            <w:rPr>
                              <w:noProof/>
                              <w:webHidden/>
                            </w:rPr>
                            <w:t>2</w:t>
                          </w:r>
                          <w:r w:rsidR="008E3FC9"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477663F2" w14:textId="2BAF6EC8" w:rsidR="008E3FC9" w:rsidRDefault="00000000" w:rsidP="008E3FC9">
                        <w:pPr>
                          <w:pStyle w:val="TOC1"/>
                          <w:tabs>
                            <w:tab w:val="right" w:leader="dot" w:pos="11176"/>
                          </w:tabs>
                          <w:ind w:left="142"/>
                          <w:rPr>
                            <w:rFonts w:asciiTheme="minorHAnsi" w:hAnsiTheme="minorHAnsi"/>
                            <w:b w:val="0"/>
                            <w:noProof/>
                            <w:color w:val="auto"/>
                            <w:kern w:val="2"/>
                            <w:sz w:val="24"/>
                            <w:szCs w:val="24"/>
                            <w:lang w:eastAsia="fr-FR"/>
                            <w14:ligatures w14:val="standardContextual"/>
                          </w:rPr>
                        </w:pPr>
                        <w:hyperlink w:anchor="_Toc214443471" w:history="1">
                          <w:r w:rsidR="008E3FC9" w:rsidRPr="00E53999">
                            <w:rPr>
                              <w:rStyle w:val="Hyperlink"/>
                              <w:noProof/>
                              <w:lang w:val="en-US" w:bidi="fr-FR"/>
                            </w:rPr>
                            <w:t>Données hydrologiques</w:t>
                          </w:r>
                          <w:r w:rsidR="008E3FC9">
                            <w:rPr>
                              <w:noProof/>
                              <w:webHidden/>
                            </w:rPr>
                            <w:tab/>
                          </w:r>
                          <w:r w:rsidR="008E3FC9"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 w:rsidR="008E3FC9">
                            <w:rPr>
                              <w:noProof/>
                              <w:webHidden/>
                            </w:rPr>
                            <w:instrText xml:space="preserve"> PAGEREF _Toc214443471 \h </w:instrText>
                          </w:r>
                          <w:r w:rsidR="008E3FC9">
                            <w:rPr>
                              <w:noProof/>
                              <w:webHidden/>
                            </w:rPr>
                          </w:r>
                          <w:r w:rsidR="008E3FC9"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4C1FAC">
                            <w:rPr>
                              <w:noProof/>
                              <w:webHidden/>
                            </w:rPr>
                            <w:t>3</w:t>
                          </w:r>
                          <w:r w:rsidR="008E3FC9"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23E51C06" w14:textId="352CE012" w:rsidR="008E3FC9" w:rsidRDefault="00000000" w:rsidP="008E3FC9">
                        <w:pPr>
                          <w:pStyle w:val="TOC1"/>
                          <w:tabs>
                            <w:tab w:val="right" w:leader="dot" w:pos="11176"/>
                          </w:tabs>
                          <w:ind w:left="142"/>
                          <w:rPr>
                            <w:rFonts w:asciiTheme="minorHAnsi" w:hAnsiTheme="minorHAnsi"/>
                            <w:b w:val="0"/>
                            <w:noProof/>
                            <w:color w:val="auto"/>
                            <w:kern w:val="2"/>
                            <w:sz w:val="24"/>
                            <w:szCs w:val="24"/>
                            <w:lang w:eastAsia="fr-FR"/>
                            <w14:ligatures w14:val="standardContextual"/>
                          </w:rPr>
                        </w:pPr>
                        <w:hyperlink w:anchor="_Toc214443472" w:history="1">
                          <w:r w:rsidR="008E3FC9" w:rsidRPr="00E53999">
                            <w:rPr>
                              <w:rStyle w:val="Hyperlink"/>
                              <w:noProof/>
                              <w:lang w:bidi="fr-FR"/>
                            </w:rPr>
                            <w:t>Jaugeages des cours d'eau</w:t>
                          </w:r>
                          <w:r w:rsidR="008E3FC9">
                            <w:rPr>
                              <w:noProof/>
                              <w:webHidden/>
                            </w:rPr>
                            <w:tab/>
                          </w:r>
                          <w:r w:rsidR="008E3FC9"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 w:rsidR="008E3FC9">
                            <w:rPr>
                              <w:noProof/>
                              <w:webHidden/>
                            </w:rPr>
                            <w:instrText xml:space="preserve"> PAGEREF _Toc214443472 \h </w:instrText>
                          </w:r>
                          <w:r w:rsidR="008E3FC9">
                            <w:rPr>
                              <w:noProof/>
                              <w:webHidden/>
                            </w:rPr>
                          </w:r>
                          <w:r w:rsidR="008E3FC9"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4C1FAC">
                            <w:rPr>
                              <w:noProof/>
                              <w:webHidden/>
                            </w:rPr>
                            <w:t>3</w:t>
                          </w:r>
                          <w:r w:rsidR="008E3FC9"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2770D53E" w14:textId="40DD0EA2" w:rsidR="008E3FC9" w:rsidRDefault="00000000" w:rsidP="008E3FC9">
                        <w:pPr>
                          <w:pStyle w:val="TOC1"/>
                          <w:tabs>
                            <w:tab w:val="right" w:leader="dot" w:pos="11176"/>
                          </w:tabs>
                          <w:ind w:left="142"/>
                          <w:rPr>
                            <w:rFonts w:asciiTheme="minorHAnsi" w:hAnsiTheme="minorHAnsi"/>
                            <w:b w:val="0"/>
                            <w:noProof/>
                            <w:color w:val="auto"/>
                            <w:kern w:val="2"/>
                            <w:sz w:val="24"/>
                            <w:szCs w:val="24"/>
                            <w:lang w:eastAsia="fr-FR"/>
                            <w14:ligatures w14:val="standardContextual"/>
                          </w:rPr>
                        </w:pPr>
                        <w:hyperlink w:anchor="_Toc214443473" w:history="1">
                          <w:r w:rsidR="008E3FC9" w:rsidRPr="00E53999">
                            <w:rPr>
                              <w:rStyle w:val="Hyperlink"/>
                              <w:noProof/>
                              <w:lang w:bidi="fr-FR"/>
                            </w:rPr>
                            <w:t>Température des cours d'eau</w:t>
                          </w:r>
                          <w:r w:rsidR="008E3FC9">
                            <w:rPr>
                              <w:noProof/>
                              <w:webHidden/>
                            </w:rPr>
                            <w:tab/>
                          </w:r>
                          <w:r w:rsidR="008E3FC9"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 w:rsidR="008E3FC9">
                            <w:rPr>
                              <w:noProof/>
                              <w:webHidden/>
                            </w:rPr>
                            <w:instrText xml:space="preserve"> PAGEREF _Toc214443473 \h </w:instrText>
                          </w:r>
                          <w:r w:rsidR="008E3FC9">
                            <w:rPr>
                              <w:noProof/>
                              <w:webHidden/>
                            </w:rPr>
                          </w:r>
                          <w:r w:rsidR="008E3FC9"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4C1FAC">
                            <w:rPr>
                              <w:noProof/>
                              <w:webHidden/>
                            </w:rPr>
                            <w:t>3</w:t>
                          </w:r>
                          <w:r w:rsidR="008E3FC9"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2EB174CE" w14:textId="0DF0AE7A" w:rsidR="008E3FC9" w:rsidRDefault="00000000" w:rsidP="008E3FC9">
                        <w:pPr>
                          <w:pStyle w:val="TOC1"/>
                          <w:tabs>
                            <w:tab w:val="right" w:leader="dot" w:pos="11176"/>
                          </w:tabs>
                          <w:ind w:left="142"/>
                          <w:rPr>
                            <w:rFonts w:asciiTheme="minorHAnsi" w:hAnsiTheme="minorHAnsi"/>
                            <w:b w:val="0"/>
                            <w:noProof/>
                            <w:color w:val="auto"/>
                            <w:kern w:val="2"/>
                            <w:sz w:val="24"/>
                            <w:szCs w:val="24"/>
                            <w:lang w:eastAsia="fr-FR"/>
                            <w14:ligatures w14:val="standardContextual"/>
                          </w:rPr>
                        </w:pPr>
                        <w:hyperlink w:anchor="_Toc214443474" w:history="1">
                          <w:r w:rsidR="008E3FC9" w:rsidRPr="00E53999">
                            <w:rPr>
                              <w:rStyle w:val="Hyperlink"/>
                              <w:noProof/>
                              <w:lang w:bidi="fr-FR"/>
                            </w:rPr>
                            <w:t>Situation ONDE</w:t>
                          </w:r>
                          <w:r w:rsidR="008E3FC9">
                            <w:rPr>
                              <w:noProof/>
                              <w:webHidden/>
                            </w:rPr>
                            <w:tab/>
                          </w:r>
                          <w:r w:rsidR="008E3FC9"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 w:rsidR="008E3FC9">
                            <w:rPr>
                              <w:noProof/>
                              <w:webHidden/>
                            </w:rPr>
                            <w:instrText xml:space="preserve"> PAGEREF _Toc214443474 \h </w:instrText>
                          </w:r>
                          <w:r w:rsidR="008E3FC9">
                            <w:rPr>
                              <w:noProof/>
                              <w:webHidden/>
                            </w:rPr>
                          </w:r>
                          <w:r w:rsidR="008E3FC9"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4C1FAC">
                            <w:rPr>
                              <w:noProof/>
                              <w:webHidden/>
                            </w:rPr>
                            <w:t>3</w:t>
                          </w:r>
                          <w:r w:rsidR="008E3FC9"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68DACF09" w14:textId="01B8C0D2" w:rsidR="008E3FC9" w:rsidRDefault="00000000" w:rsidP="008E3FC9">
                        <w:pPr>
                          <w:pStyle w:val="TOC1"/>
                          <w:tabs>
                            <w:tab w:val="right" w:leader="dot" w:pos="11176"/>
                          </w:tabs>
                          <w:ind w:left="142"/>
                          <w:rPr>
                            <w:rFonts w:asciiTheme="minorHAnsi" w:hAnsiTheme="minorHAnsi"/>
                            <w:b w:val="0"/>
                            <w:noProof/>
                            <w:color w:val="auto"/>
                            <w:kern w:val="2"/>
                            <w:sz w:val="24"/>
                            <w:szCs w:val="24"/>
                            <w:lang w:eastAsia="fr-FR"/>
                            <w14:ligatures w14:val="standardContextual"/>
                          </w:rPr>
                        </w:pPr>
                        <w:hyperlink w:anchor="_Toc214443475" w:history="1">
                          <w:r w:rsidR="008E3FC9" w:rsidRPr="00E53999">
                            <w:rPr>
                              <w:rStyle w:val="Hyperlink"/>
                              <w:noProof/>
                              <w:lang w:val="en-US" w:bidi="fr-FR"/>
                            </w:rPr>
                            <w:t>Communications externes</w:t>
                          </w:r>
                          <w:r w:rsidR="008E3FC9">
                            <w:rPr>
                              <w:noProof/>
                              <w:webHidden/>
                            </w:rPr>
                            <w:tab/>
                          </w:r>
                          <w:r w:rsidR="008E3FC9"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 w:rsidR="008E3FC9">
                            <w:rPr>
                              <w:noProof/>
                              <w:webHidden/>
                            </w:rPr>
                            <w:instrText xml:space="preserve"> PAGEREF _Toc214443475 \h </w:instrText>
                          </w:r>
                          <w:r w:rsidR="008E3FC9">
                            <w:rPr>
                              <w:noProof/>
                              <w:webHidden/>
                            </w:rPr>
                          </w:r>
                          <w:r w:rsidR="008E3FC9"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4C1FAC">
                            <w:rPr>
                              <w:noProof/>
                              <w:webHidden/>
                            </w:rPr>
                            <w:t>4</w:t>
                          </w:r>
                          <w:r w:rsidR="008E3FC9"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28F63BF9" w14:textId="2D45820F" w:rsidR="00A334A4" w:rsidRPr="008927E6" w:rsidRDefault="00763BCC" w:rsidP="008E3FC9">
                        <w:pPr>
                          <w:pBdr>
                            <w:bottom w:val="single" w:sz="12" w:space="1" w:color="auto"/>
                          </w:pBdr>
                          <w:ind w:left="142" w:hanging="142"/>
                          <w:rPr>
                            <w:rFonts w:asciiTheme="minorHAnsi" w:hAnsiTheme="minorHAnsi"/>
                            <w:b/>
                            <w:bCs/>
                            <w:color w:val="FFFFFF" w:themeColor="background1"/>
                          </w:rPr>
                        </w:pPr>
                        <w:r w:rsidRPr="008200DC">
                          <w:rPr>
                            <w:b/>
                            <w:bCs/>
                            <w:color w:val="FFFFFF" w:themeColor="light1"/>
                          </w:rPr>
                          <w:fldChar w:fldCharType="end"/>
                        </w:r>
                      </w:p>
                      <w:p w14:paraId="44E4F6EF" w14:textId="04861617" w:rsidR="00A334A4" w:rsidRPr="00A334A4" w:rsidRDefault="00A334A4" w:rsidP="008E3FC9">
                        <w:pPr>
                          <w:ind w:left="142" w:hanging="142"/>
                          <w:rPr>
                            <w:rFonts w:cs="Open Sans"/>
                            <w:b/>
                            <w:bCs/>
                            <w:color w:val="FFFFFF" w:themeColor="light1"/>
                            <w:sz w:val="21"/>
                          </w:rPr>
                        </w:pPr>
                        <w:r w:rsidRPr="00A334A4">
                          <w:rPr>
                            <w:rFonts w:cs="Open Sans"/>
                            <w:b/>
                            <w:bCs/>
                            <w:color w:val="FFFFFF" w:themeColor="light1"/>
                            <w:sz w:val="28"/>
                            <w:szCs w:val="28"/>
                          </w:rPr>
                          <w:t>LIENS UTILES</w:t>
                        </w:r>
                      </w:p>
                      <w:p w14:paraId="1EE1FF73" w14:textId="77777777" w:rsidR="00A334A4" w:rsidRPr="008E3FC9" w:rsidRDefault="00A334A4" w:rsidP="008E3FC9">
                        <w:pPr>
                          <w:ind w:left="142"/>
                          <w:rPr>
                            <w:rFonts w:cs="Open Sans"/>
                            <w:b/>
                            <w:bCs/>
                            <w:color w:val="FFFFFF" w:themeColor="light1"/>
                            <w:sz w:val="16"/>
                            <w:szCs w:val="16"/>
                          </w:rPr>
                        </w:pPr>
                        <w:proofErr w:type="spellStart"/>
                        <w:r w:rsidRPr="008E3FC9">
                          <w:rPr>
                            <w:rFonts w:cs="Open Sans"/>
                            <w:b/>
                            <w:bCs/>
                            <w:color w:val="FFFFFF" w:themeColor="light1"/>
                            <w:sz w:val="16"/>
                            <w:szCs w:val="16"/>
                          </w:rPr>
                          <w:t>VigiEau</w:t>
                        </w:r>
                        <w:proofErr w:type="spellEnd"/>
                      </w:p>
                      <w:p w14:paraId="36F8B77A" w14:textId="1A9201B7" w:rsidR="00A334A4" w:rsidRPr="00A334A4" w:rsidRDefault="00A334A4" w:rsidP="008E3FC9">
                        <w:pPr>
                          <w:spacing w:before="0" w:after="0"/>
                          <w:ind w:left="142"/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</w:pPr>
                        <w:r w:rsidRPr="00A334A4"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  <w:t>Site de l’information</w:t>
                        </w:r>
                      </w:p>
                      <w:p w14:paraId="622AE7C9" w14:textId="01021A43" w:rsidR="00A334A4" w:rsidRPr="00A334A4" w:rsidRDefault="00000000" w:rsidP="008E3FC9">
                        <w:pPr>
                          <w:spacing w:before="0" w:after="0"/>
                          <w:ind w:left="142"/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</w:pPr>
                        <w:hyperlink r:id="rId7" w:history="1">
                          <w:r w:rsidR="008E3FC9" w:rsidRPr="00A945BD">
                            <w:rPr>
                              <w:rStyle w:val="Hyperlink"/>
                              <w:rFonts w:cs="Open Sans"/>
                              <w:szCs w:val="16"/>
                            </w:rPr>
                            <w:t>https://vigieau.gouv.fr</w:t>
                          </w:r>
                        </w:hyperlink>
                      </w:p>
                      <w:p w14:paraId="5F11A356" w14:textId="556D6E3C" w:rsidR="00A334A4" w:rsidRPr="008E3FC9" w:rsidRDefault="00A334A4" w:rsidP="008E3FC9">
                        <w:pPr>
                          <w:ind w:left="142"/>
                          <w:rPr>
                            <w:rFonts w:cs="Open Sans"/>
                            <w:b/>
                            <w:bCs/>
                            <w:color w:val="FFFFFF" w:themeColor="light1"/>
                            <w:sz w:val="16"/>
                            <w:szCs w:val="16"/>
                          </w:rPr>
                        </w:pPr>
                        <w:proofErr w:type="spellStart"/>
                        <w:r w:rsidRPr="008E3FC9">
                          <w:rPr>
                            <w:rFonts w:cs="Open Sans"/>
                            <w:b/>
                            <w:bCs/>
                            <w:color w:val="FFFFFF" w:themeColor="light1"/>
                            <w:sz w:val="16"/>
                            <w:szCs w:val="16"/>
                          </w:rPr>
                          <w:t>VigiCrues</w:t>
                        </w:r>
                        <w:proofErr w:type="spellEnd"/>
                      </w:p>
                      <w:p w14:paraId="6281E1E6" w14:textId="54B1AE73" w:rsidR="00A334A4" w:rsidRPr="00A334A4" w:rsidRDefault="00A334A4" w:rsidP="008E3FC9">
                        <w:pPr>
                          <w:spacing w:before="0" w:after="0"/>
                          <w:ind w:left="142"/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</w:pPr>
                        <w:r w:rsidRPr="00A334A4"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  <w:t>Service d’information sur le</w:t>
                        </w:r>
                        <w:r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  <w:t xml:space="preserve"> </w:t>
                        </w:r>
                        <w:r w:rsidRPr="00A334A4"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  <w:t>risque de crues des principaux</w:t>
                        </w:r>
                        <w:r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  <w:t xml:space="preserve"> </w:t>
                        </w:r>
                        <w:r w:rsidRPr="00A334A4"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  <w:t>cours d'eau</w:t>
                        </w:r>
                      </w:p>
                      <w:p w14:paraId="2BC41A89" w14:textId="013CD373" w:rsidR="00A334A4" w:rsidRPr="00A334A4" w:rsidRDefault="00000000" w:rsidP="008E3FC9">
                        <w:pPr>
                          <w:spacing w:before="0" w:after="0"/>
                          <w:ind w:left="142"/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</w:pPr>
                        <w:hyperlink r:id="rId8" w:history="1">
                          <w:r w:rsidR="00A334A4" w:rsidRPr="00A334A4">
                            <w:rPr>
                              <w:rStyle w:val="Hyperlink"/>
                              <w:rFonts w:cs="Open Sans"/>
                              <w:szCs w:val="16"/>
                            </w:rPr>
                            <w:t>https://www.vigicrues.gouv.fr/</w:t>
                          </w:r>
                        </w:hyperlink>
                      </w:p>
                      <w:p w14:paraId="42B3FBCD" w14:textId="69B0EFA9" w:rsidR="00A334A4" w:rsidRPr="008E3FC9" w:rsidRDefault="00A334A4" w:rsidP="008E3FC9">
                        <w:pPr>
                          <w:ind w:left="142"/>
                          <w:rPr>
                            <w:rFonts w:cs="Open Sans"/>
                            <w:b/>
                            <w:bCs/>
                            <w:color w:val="FFFFFF" w:themeColor="light1"/>
                            <w:sz w:val="16"/>
                            <w:szCs w:val="16"/>
                          </w:rPr>
                        </w:pPr>
                        <w:proofErr w:type="spellStart"/>
                        <w:r w:rsidRPr="008E3FC9">
                          <w:rPr>
                            <w:rFonts w:cs="Open Sans"/>
                            <w:b/>
                            <w:bCs/>
                            <w:color w:val="FFFFFF" w:themeColor="light1"/>
                            <w:sz w:val="16"/>
                            <w:szCs w:val="16"/>
                          </w:rPr>
                          <w:t>HydroPortail</w:t>
                        </w:r>
                        <w:proofErr w:type="spellEnd"/>
                      </w:p>
                      <w:p w14:paraId="53AED8C1" w14:textId="629E63D8" w:rsidR="00A334A4" w:rsidRPr="00A334A4" w:rsidRDefault="00A334A4" w:rsidP="008E3FC9">
                        <w:pPr>
                          <w:spacing w:before="0" w:after="0"/>
                          <w:ind w:left="142"/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</w:pPr>
                        <w:r w:rsidRPr="00A334A4"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  <w:t>Données hydrométriques</w:t>
                        </w:r>
                        <w:r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  <w:t xml:space="preserve"> </w:t>
                        </w:r>
                        <w:r w:rsidRPr="00A334A4"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  <w:t>(brutes temps réel, pré-validées</w:t>
                        </w:r>
                        <w:r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  <w:t xml:space="preserve"> </w:t>
                        </w:r>
                        <w:r w:rsidRPr="00A334A4"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  <w:t>et validées)</w:t>
                        </w:r>
                      </w:p>
                      <w:p w14:paraId="75BE5819" w14:textId="6526177C" w:rsidR="00A334A4" w:rsidRPr="00A334A4" w:rsidRDefault="00000000" w:rsidP="008E3FC9">
                        <w:pPr>
                          <w:spacing w:before="0" w:after="0"/>
                          <w:ind w:left="142"/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</w:pPr>
                        <w:hyperlink r:id="rId9" w:history="1">
                          <w:r w:rsidR="00A334A4" w:rsidRPr="00A334A4">
                            <w:rPr>
                              <w:rStyle w:val="Hyperlink"/>
                              <w:rFonts w:cs="Open Sans"/>
                              <w:szCs w:val="16"/>
                            </w:rPr>
                            <w:t>http://www.hydro.eaufrance.fr/</w:t>
                          </w:r>
                        </w:hyperlink>
                      </w:p>
                      <w:p w14:paraId="0DCFADFC" w14:textId="77777777" w:rsidR="00A334A4" w:rsidRPr="008E3FC9" w:rsidRDefault="00A334A4" w:rsidP="008E3FC9">
                        <w:pPr>
                          <w:ind w:left="142"/>
                          <w:rPr>
                            <w:rFonts w:cs="Open Sans"/>
                            <w:b/>
                            <w:bCs/>
                            <w:color w:val="FFFFFF" w:themeColor="light1"/>
                            <w:sz w:val="16"/>
                            <w:szCs w:val="16"/>
                          </w:rPr>
                        </w:pPr>
                        <w:r w:rsidRPr="008E3FC9">
                          <w:rPr>
                            <w:rFonts w:cs="Open Sans"/>
                            <w:b/>
                            <w:bCs/>
                            <w:color w:val="FFFFFF" w:themeColor="light1"/>
                            <w:sz w:val="16"/>
                            <w:szCs w:val="16"/>
                          </w:rPr>
                          <w:t>ADES</w:t>
                        </w:r>
                      </w:p>
                      <w:p w14:paraId="371E5222" w14:textId="77777777" w:rsidR="00A334A4" w:rsidRPr="00A334A4" w:rsidRDefault="00A334A4" w:rsidP="008E3FC9">
                        <w:pPr>
                          <w:spacing w:before="0" w:after="0"/>
                          <w:ind w:left="142"/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</w:pPr>
                        <w:r w:rsidRPr="00A334A4"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  <w:t>Portail national d’accès aux</w:t>
                        </w:r>
                      </w:p>
                      <w:p w14:paraId="2141A5DD" w14:textId="77777777" w:rsidR="00A334A4" w:rsidRPr="00A334A4" w:rsidRDefault="00A334A4" w:rsidP="008E3FC9">
                        <w:pPr>
                          <w:spacing w:before="0" w:after="0"/>
                          <w:ind w:left="142"/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</w:pPr>
                        <w:proofErr w:type="gramStart"/>
                        <w:r w:rsidRPr="00A334A4"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  <w:t>données</w:t>
                        </w:r>
                        <w:proofErr w:type="gramEnd"/>
                        <w:r w:rsidRPr="00A334A4"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  <w:t xml:space="preserve"> sur les eaux</w:t>
                        </w:r>
                      </w:p>
                      <w:p w14:paraId="6408E5D8" w14:textId="3831A79E" w:rsidR="00A334A4" w:rsidRPr="00A334A4" w:rsidRDefault="00000000" w:rsidP="008E3FC9">
                        <w:pPr>
                          <w:spacing w:before="0" w:after="0"/>
                          <w:ind w:left="142"/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</w:pPr>
                        <w:hyperlink r:id="rId10" w:history="1">
                          <w:r w:rsidR="00A334A4" w:rsidRPr="00A334A4">
                            <w:rPr>
                              <w:rStyle w:val="Hyperlink"/>
                              <w:rFonts w:cs="Open Sans"/>
                              <w:szCs w:val="16"/>
                            </w:rPr>
                            <w:t>https://ades.eaufrance.fr/</w:t>
                          </w:r>
                        </w:hyperlink>
                      </w:p>
                      <w:p w14:paraId="73524D19" w14:textId="77777777" w:rsidR="00A334A4" w:rsidRPr="008E3FC9" w:rsidRDefault="00A334A4" w:rsidP="008E3FC9">
                        <w:pPr>
                          <w:ind w:left="142"/>
                          <w:rPr>
                            <w:rFonts w:cs="Open Sans"/>
                            <w:b/>
                            <w:bCs/>
                            <w:color w:val="FFFFFF" w:themeColor="light1"/>
                            <w:sz w:val="16"/>
                            <w:szCs w:val="16"/>
                          </w:rPr>
                        </w:pPr>
                        <w:r w:rsidRPr="008E3FC9">
                          <w:rPr>
                            <w:rFonts w:cs="Open Sans"/>
                            <w:b/>
                            <w:bCs/>
                            <w:color w:val="FFFFFF" w:themeColor="light1"/>
                            <w:sz w:val="16"/>
                            <w:szCs w:val="16"/>
                          </w:rPr>
                          <w:t>Naïades</w:t>
                        </w:r>
                      </w:p>
                      <w:p w14:paraId="00F823F8" w14:textId="77777777" w:rsidR="00A334A4" w:rsidRPr="00A334A4" w:rsidRDefault="00A334A4" w:rsidP="008E3FC9">
                        <w:pPr>
                          <w:spacing w:before="0" w:after="0"/>
                          <w:ind w:left="142"/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</w:pPr>
                        <w:r w:rsidRPr="00A334A4"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  <w:t>Site des observations sur la</w:t>
                        </w:r>
                      </w:p>
                      <w:p w14:paraId="4A8885E2" w14:textId="77777777" w:rsidR="00A334A4" w:rsidRPr="00A334A4" w:rsidRDefault="00A334A4" w:rsidP="008E3FC9">
                        <w:pPr>
                          <w:spacing w:before="0" w:after="0"/>
                          <w:ind w:left="142"/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</w:pPr>
                        <w:proofErr w:type="gramStart"/>
                        <w:r w:rsidRPr="00A334A4"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  <w:t>qualité</w:t>
                        </w:r>
                        <w:proofErr w:type="gramEnd"/>
                        <w:r w:rsidRPr="00A334A4"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  <w:t xml:space="preserve"> des cours d'eau et des</w:t>
                        </w:r>
                      </w:p>
                      <w:p w14:paraId="7285100F" w14:textId="77777777" w:rsidR="00A334A4" w:rsidRPr="00A334A4" w:rsidRDefault="00A334A4" w:rsidP="008E3FC9">
                        <w:pPr>
                          <w:spacing w:before="0" w:after="0"/>
                          <w:ind w:left="142"/>
                          <w:rPr>
                            <w:color w:val="FFFFFF" w:themeColor="light1"/>
                            <w:sz w:val="16"/>
                            <w:szCs w:val="16"/>
                          </w:rPr>
                        </w:pPr>
                        <w:proofErr w:type="gramStart"/>
                        <w:r w:rsidRPr="00A334A4">
                          <w:rPr>
                            <w:color w:val="FFFFFF" w:themeColor="light1"/>
                            <w:sz w:val="16"/>
                            <w:szCs w:val="16"/>
                          </w:rPr>
                          <w:t>plans</w:t>
                        </w:r>
                        <w:proofErr w:type="gramEnd"/>
                        <w:r w:rsidRPr="00A334A4">
                          <w:rPr>
                            <w:color w:val="FFFFFF" w:themeColor="light1"/>
                            <w:sz w:val="16"/>
                            <w:szCs w:val="16"/>
                          </w:rPr>
                          <w:t xml:space="preserve"> d'eau de l'OFB</w:t>
                        </w:r>
                      </w:p>
                      <w:p w14:paraId="26C6B9CA" w14:textId="13894C7D" w:rsidR="00763BCC" w:rsidRPr="00A334A4" w:rsidRDefault="00000000" w:rsidP="008E3FC9">
                        <w:pPr>
                          <w:spacing w:before="0" w:after="0"/>
                          <w:ind w:left="142"/>
                          <w:rPr>
                            <w:color w:val="FFFFFF" w:themeColor="light1"/>
                            <w:sz w:val="16"/>
                            <w:szCs w:val="16"/>
                          </w:rPr>
                        </w:pPr>
                        <w:hyperlink r:id="rId11" w:history="1">
                          <w:r w:rsidR="00A334A4" w:rsidRPr="00A334A4">
                            <w:rPr>
                              <w:rStyle w:val="Hyperlink"/>
                              <w:szCs w:val="16"/>
                            </w:rPr>
                            <w:t>https://naiades.</w:t>
                          </w:r>
                          <w:r w:rsidR="00A334A4" w:rsidRPr="00F27609">
                            <w:rPr>
                              <w:rStyle w:val="Hyperlink"/>
                            </w:rPr>
                            <w:t>eaufrance</w:t>
                          </w:r>
                          <w:r w:rsidR="00A334A4" w:rsidRPr="00A334A4">
                            <w:rPr>
                              <w:rStyle w:val="Hyperlink"/>
                              <w:szCs w:val="16"/>
                            </w:rPr>
                            <w:t>.fr/</w:t>
                          </w:r>
                        </w:hyperlink>
                      </w:p>
                    </w:sdtContent>
                  </w:sdt>
                  <w:p w14:paraId="1450BC97" w14:textId="77777777" w:rsidR="00763BCC" w:rsidRPr="00A334A4" w:rsidRDefault="00763BCC">
                    <w:pPr>
                      <w:rPr>
                        <w:color w:val="FFFFFF" w:themeColor="light1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FF746B" w:rsidRPr="00626B05">
      <w:rPr>
        <w:rFonts w:cs="Open Sans"/>
        <w:noProof/>
        <w:sz w:val="24"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1FA69CAB" wp14:editId="40B1C3CB">
              <wp:simplePos x="0" y="0"/>
              <wp:positionH relativeFrom="page">
                <wp:posOffset>5396230</wp:posOffset>
              </wp:positionH>
              <wp:positionV relativeFrom="paragraph">
                <wp:posOffset>1179830</wp:posOffset>
              </wp:positionV>
              <wp:extent cx="2159635" cy="8763253"/>
              <wp:effectExtent l="0" t="0" r="0" b="0"/>
              <wp:wrapNone/>
              <wp:docPr id="267563990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59635" cy="8763253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rect w14:anchorId="51AF4899" id="Rectangle 1" o:spid="_x0000_s1026" style="position:absolute;margin-left:424.9pt;margin-top:92.9pt;width:170.05pt;height:690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" fillcolor="#29519b [3206]" stroked="f">
              <w10:wrap anchorx="page"/>
            </v:rect>
          </w:pict>
        </mc:Fallback>
      </mc:AlternateContent>
    </w:r>
    <w:proofErr w:type="gramStart"/>
    <w:r w:rsidR="00FF746B" w:rsidRPr="00626B05">
      <w:rPr>
        <w:rFonts w:cs="Open Sans"/>
        <w:sz w:val="24"/>
      </w:rPr>
      <w:t xml:space="preserve">{{ </w:t>
    </w:r>
    <w:proofErr w:type="spellStart"/>
    <w:r w:rsidR="00FF746B" w:rsidRPr="00626B05">
      <w:rPr>
        <w:rFonts w:cs="Open Sans"/>
        <w:sz w:val="24"/>
      </w:rPr>
      <w:t>date</w:t>
    </w:r>
    <w:proofErr w:type="gramEnd"/>
    <w:r w:rsidR="00FF746B" w:rsidRPr="00626B05">
      <w:rPr>
        <w:rFonts w:cs="Open Sans"/>
        <w:sz w:val="24"/>
      </w:rPr>
      <w:t>_publication</w:t>
    </w:r>
    <w:proofErr w:type="spellEnd"/>
    <w:r w:rsidR="00FF746B" w:rsidRPr="00626B05">
      <w:rPr>
        <w:rFonts w:cs="Open Sans"/>
        <w:sz w:val="24"/>
      </w:rPr>
      <w:t xml:space="preserve"> }} | {{ </w:t>
    </w:r>
    <w:proofErr w:type="spellStart"/>
    <w:r w:rsidR="00FF746B" w:rsidRPr="00626B05">
      <w:rPr>
        <w:rFonts w:cs="Open Sans"/>
        <w:sz w:val="24"/>
      </w:rPr>
      <w:t>date_donnees_val</w:t>
    </w:r>
    <w:proofErr w:type="spellEnd"/>
    <w:r w:rsidR="00FF746B" w:rsidRPr="00626B05">
      <w:rPr>
        <w:rFonts w:cs="Open Sans"/>
        <w:sz w:val="24"/>
      </w:rPr>
      <w:t xml:space="preserve"> }}</w:t>
    </w:r>
    <w:r w:rsidR="00382EE3" w:rsidRPr="00626B05">
      <w:rPr>
        <w:rFonts w:cs="Open Sans"/>
        <w:sz w:val="24"/>
        <w:lang w:bidi="fr-FR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AA1A66" w14:textId="2C63AC56" w:rsidR="00FF746B" w:rsidRPr="00626B05" w:rsidRDefault="0045546F" w:rsidP="0045546F">
    <w:pPr>
      <w:pStyle w:val="Header"/>
    </w:pPr>
    <w:r w:rsidRPr="00626B05">
      <w:rPr>
        <w:noProof/>
      </w:rPr>
      <mc:AlternateContent>
        <mc:Choice Requires="wps">
          <w:drawing>
            <wp:anchor distT="0" distB="0" distL="114300" distR="114300" simplePos="0" relativeHeight="251770880" behindDoc="0" locked="0" layoutInCell="1" allowOverlap="1" wp14:anchorId="65604026" wp14:editId="4C7E161F">
              <wp:simplePos x="0" y="0"/>
              <wp:positionH relativeFrom="page">
                <wp:posOffset>55311</wp:posOffset>
              </wp:positionH>
              <wp:positionV relativeFrom="paragraph">
                <wp:posOffset>594071</wp:posOffset>
              </wp:positionV>
              <wp:extent cx="2062480" cy="5637919"/>
              <wp:effectExtent l="0" t="0" r="0" b="1270"/>
              <wp:wrapNone/>
              <wp:docPr id="1075703434" name="Zone de text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2480" cy="563791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6805ADA" w14:textId="4839899C" w:rsidR="007E4431" w:rsidRDefault="007E4431">
                          <w:pPr>
                            <w:rPr>
                              <w:rFonts w:cs="Open Sans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7E4431">
                            <w:rPr>
                              <w:rFonts w:cs="Open Sans"/>
                              <w:color w:val="FFFFFF" w:themeColor="background1"/>
                              <w:sz w:val="28"/>
                              <w:szCs w:val="28"/>
                            </w:rPr>
                            <w:t>Autres Bulletins</w:t>
                          </w:r>
                        </w:p>
                        <w:p w14:paraId="69BD6345" w14:textId="77777777" w:rsidR="007E4431" w:rsidRPr="007E4431" w:rsidRDefault="007E4431" w:rsidP="007E4431">
                          <w:pPr>
                            <w:spacing w:before="0" w:after="0"/>
                            <w:rPr>
                              <w:rFonts w:cs="Open Sans"/>
                              <w:color w:val="FFFFFF" w:themeColor="background1"/>
                              <w:szCs w:val="20"/>
                            </w:rPr>
                          </w:pPr>
                          <w:r w:rsidRPr="007E4431">
                            <w:rPr>
                              <w:rFonts w:cs="Open Sans"/>
                              <w:color w:val="FFFFFF" w:themeColor="background1"/>
                              <w:szCs w:val="20"/>
                            </w:rPr>
                            <w:t xml:space="preserve">BNSH </w:t>
                          </w:r>
                          <w:proofErr w:type="spellStart"/>
                          <w:r w:rsidRPr="007E4431">
                            <w:rPr>
                              <w:rFonts w:cs="Open Sans"/>
                              <w:color w:val="FFFFFF" w:themeColor="background1"/>
                              <w:szCs w:val="20"/>
                            </w:rPr>
                            <w:t>eaufrance</w:t>
                          </w:r>
                          <w:proofErr w:type="spellEnd"/>
                        </w:p>
                        <w:p w14:paraId="21963C4A" w14:textId="77777777" w:rsidR="007E4431" w:rsidRPr="007E4431" w:rsidRDefault="007E4431" w:rsidP="007E4431">
                          <w:pPr>
                            <w:spacing w:before="0" w:after="0"/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7E4431"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  <w:t>Bulletin national de situation</w:t>
                          </w:r>
                        </w:p>
                        <w:p w14:paraId="1B939DC7" w14:textId="12ADA751" w:rsidR="007E4431" w:rsidRPr="007E4431" w:rsidRDefault="00000000" w:rsidP="007E4431">
                          <w:pPr>
                            <w:spacing w:before="0" w:after="0"/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hyperlink r:id="rId1" w:history="1">
                            <w:r w:rsidR="007E4431" w:rsidRPr="007E4431">
                              <w:rPr>
                                <w:rStyle w:val="Hyperlink"/>
                                <w:rFonts w:cs="Open Sans"/>
                                <w:szCs w:val="16"/>
                              </w:rPr>
                              <w:t>https://www.eaufrance.fr/publications/bsh</w:t>
                            </w:r>
                          </w:hyperlink>
                        </w:p>
                        <w:p w14:paraId="510DF403" w14:textId="77777777" w:rsidR="007E4431" w:rsidRDefault="007E4431" w:rsidP="007E4431">
                          <w:pPr>
                            <w:spacing w:before="0" w:after="0"/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</w:p>
                        <w:p w14:paraId="0918AC4B" w14:textId="7DBCDA41" w:rsidR="007E4431" w:rsidRPr="007E4431" w:rsidRDefault="007E4431" w:rsidP="007E4431">
                          <w:pPr>
                            <w:spacing w:before="0" w:after="0"/>
                            <w:rPr>
                              <w:rFonts w:cs="Open Sans"/>
                              <w:color w:val="FFFFFF" w:themeColor="background1"/>
                              <w:szCs w:val="20"/>
                            </w:rPr>
                          </w:pPr>
                          <w:r w:rsidRPr="007E4431">
                            <w:rPr>
                              <w:rFonts w:cs="Open Sans"/>
                              <w:color w:val="FFFFFF" w:themeColor="background1"/>
                              <w:szCs w:val="20"/>
                            </w:rPr>
                            <w:t>BRGM</w:t>
                          </w:r>
                        </w:p>
                        <w:p w14:paraId="12967A49" w14:textId="77777777" w:rsidR="007E4431" w:rsidRPr="007E4431" w:rsidRDefault="007E4431" w:rsidP="007E4431">
                          <w:pPr>
                            <w:spacing w:before="0" w:after="0"/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7E4431"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  <w:t>Situation hydrogéologique du service</w:t>
                          </w:r>
                        </w:p>
                        <w:p w14:paraId="31DE0F79" w14:textId="77777777" w:rsidR="007E4431" w:rsidRPr="007E4431" w:rsidRDefault="007E4431" w:rsidP="007E4431">
                          <w:pPr>
                            <w:spacing w:before="0" w:after="0"/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proofErr w:type="gramStart"/>
                          <w:r w:rsidRPr="007E4431"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  <w:t>géologique</w:t>
                          </w:r>
                          <w:proofErr w:type="gramEnd"/>
                          <w:r w:rsidRPr="007E4431"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  <w:t xml:space="preserve"> national</w:t>
                          </w:r>
                        </w:p>
                        <w:p w14:paraId="2F045D57" w14:textId="092257EA" w:rsidR="007E4431" w:rsidRDefault="00000000" w:rsidP="007E4431">
                          <w:pPr>
                            <w:spacing w:before="0" w:after="0"/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hyperlink r:id="rId2" w:history="1">
                            <w:r w:rsidR="007E4431" w:rsidRPr="007E4431">
                              <w:rPr>
                                <w:rStyle w:val="Hyperlink"/>
                                <w:rFonts w:cs="Open Sans"/>
                                <w:szCs w:val="16"/>
                              </w:rPr>
                              <w:t>https://meteeaunappes.brgm.fr/fr/tag/actualite</w:t>
                            </w:r>
                          </w:hyperlink>
                        </w:p>
                        <w:p w14:paraId="05A4AA69" w14:textId="77777777" w:rsidR="007E4431" w:rsidRPr="007E4431" w:rsidRDefault="007E4431" w:rsidP="007E4431">
                          <w:pPr>
                            <w:spacing w:before="0" w:after="0"/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</w:p>
                        <w:p w14:paraId="4E39C685" w14:textId="54BDCC8D" w:rsidR="007E4431" w:rsidRPr="007E4431" w:rsidRDefault="007E4431" w:rsidP="007E4431">
                          <w:pPr>
                            <w:spacing w:before="0" w:after="0"/>
                            <w:rPr>
                              <w:rFonts w:cs="Open Sans"/>
                              <w:color w:val="FFFFFF" w:themeColor="background1"/>
                              <w:szCs w:val="20"/>
                            </w:rPr>
                          </w:pPr>
                          <w:r w:rsidRPr="007E4431">
                            <w:rPr>
                              <w:rFonts w:cs="Open Sans"/>
                              <w:color w:val="FFFFFF" w:themeColor="background1"/>
                              <w:szCs w:val="20"/>
                            </w:rPr>
                            <w:t>DREAL Auvergne-Rhone-Alpes</w:t>
                          </w:r>
                        </w:p>
                        <w:p w14:paraId="22A2D245" w14:textId="38E34AEE" w:rsidR="007E4431" w:rsidRPr="007E4431" w:rsidRDefault="007E4431" w:rsidP="007E4431">
                          <w:pPr>
                            <w:spacing w:before="0" w:after="0"/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7E4431"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  <w:t>Situation hydrologique de la</w:t>
                          </w:r>
                          <w:r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7E4431"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  <w:t>DREAL ARA</w:t>
                          </w:r>
                        </w:p>
                        <w:p w14:paraId="0E057AB2" w14:textId="7E5D7E72" w:rsidR="007E4431" w:rsidRPr="007E4431" w:rsidRDefault="004C1FAC" w:rsidP="007E4431">
                          <w:pPr>
                            <w:spacing w:before="0" w:after="0"/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hyperlink r:id="rId3" w:history="1">
                            <w:r w:rsidRPr="004C1FAC">
                              <w:rPr>
                                <w:rStyle w:val="Hyperlink"/>
                                <w:sz w:val="20"/>
                              </w:rPr>
                              <w:t>h</w:t>
                            </w:r>
                            <w:r w:rsidRPr="004C1FAC">
                              <w:rPr>
                                <w:rStyle w:val="Hyperlink"/>
                                <w:rFonts w:cs="Open Sans"/>
                                <w:szCs w:val="16"/>
                              </w:rPr>
                              <w:t>ttps://www.auvergne-rhone-alpes.developpement-durable.gouv.fr/bulletins-de-situation-hydrologique-a24877.html</w:t>
                            </w:r>
                          </w:hyperlink>
                        </w:p>
                        <w:p w14:paraId="384AC7F8" w14:textId="02BE5359" w:rsidR="007E4431" w:rsidRPr="007E4431" w:rsidRDefault="007E4431" w:rsidP="007E4431">
                          <w:pPr>
                            <w:spacing w:before="0" w:after="0"/>
                            <w:rPr>
                              <w:rFonts w:cs="Open Sans"/>
                              <w:color w:val="FFFFFF" w:themeColor="background1"/>
                              <w:szCs w:val="20"/>
                            </w:rPr>
                          </w:pPr>
                          <w:r w:rsidRPr="007E4431">
                            <w:rPr>
                              <w:rFonts w:cs="Open Sans"/>
                              <w:color w:val="FFFFFF" w:themeColor="background1"/>
                              <w:szCs w:val="20"/>
                            </w:rPr>
                            <w:t>DREAL Bourogne-Franche-Comté</w:t>
                          </w:r>
                        </w:p>
                        <w:p w14:paraId="48696444" w14:textId="178C6E81" w:rsidR="007E4431" w:rsidRPr="007E4431" w:rsidRDefault="007E4431" w:rsidP="007E4431">
                          <w:pPr>
                            <w:spacing w:before="0" w:after="0"/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7E4431"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  <w:t>Situation hydrologique de la</w:t>
                          </w:r>
                          <w:r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7E4431"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  <w:t>DREAL BFC</w:t>
                          </w:r>
                        </w:p>
                        <w:p w14:paraId="2881907F" w14:textId="4F183137" w:rsidR="007E4431" w:rsidRPr="004C1FAC" w:rsidRDefault="004C1FAC" w:rsidP="007E4431">
                          <w:pPr>
                            <w:spacing w:before="0" w:after="0"/>
                            <w:rPr>
                              <w:rStyle w:val="Hyperlink"/>
                              <w:rFonts w:cs="Open Sans"/>
                              <w:szCs w:val="16"/>
                            </w:rPr>
                          </w:pPr>
                          <w:hyperlink r:id="rId4" w:history="1">
                            <w:r w:rsidRPr="004C1FAC">
                              <w:rPr>
                                <w:rStyle w:val="Hyperlink"/>
                                <w:rFonts w:cs="Open Sans"/>
                                <w:szCs w:val="16"/>
                              </w:rPr>
                              <w:t>https://www.bourgogne-franche-comte.developpement-durable.gouv.fr/dernie</w:t>
                            </w:r>
                            <w:r w:rsidRPr="004C1FAC">
                              <w:rPr>
                                <w:rStyle w:val="Hyperlink"/>
                                <w:rFonts w:cs="Open Sans"/>
                                <w:szCs w:val="16"/>
                              </w:rPr>
                              <w:t>r</w:t>
                            </w:r>
                            <w:r w:rsidRPr="004C1FAC">
                              <w:rPr>
                                <w:rStyle w:val="Hyperlink"/>
                                <w:rFonts w:cs="Open Sans"/>
                                <w:szCs w:val="16"/>
                              </w:rPr>
                              <w:t>-bulletin-de-situation-hydrologique-a6268.html</w:t>
                            </w:r>
                          </w:hyperlink>
                        </w:p>
                        <w:p w14:paraId="673D9F87" w14:textId="77777777" w:rsidR="007E4431" w:rsidRPr="007E4431" w:rsidRDefault="007E4431" w:rsidP="007E4431">
                          <w:pPr>
                            <w:spacing w:before="0" w:after="0"/>
                            <w:rPr>
                              <w:rFonts w:cs="Open Sans"/>
                              <w:color w:val="FFFFFF" w:themeColor="background1"/>
                              <w:szCs w:val="20"/>
                            </w:rPr>
                          </w:pPr>
                          <w:proofErr w:type="spellStart"/>
                          <w:r w:rsidRPr="007E4431">
                            <w:rPr>
                              <w:rFonts w:cs="Open Sans"/>
                              <w:color w:val="FFFFFF" w:themeColor="background1"/>
                              <w:szCs w:val="20"/>
                            </w:rPr>
                            <w:t>MétéoFrance</w:t>
                          </w:r>
                          <w:proofErr w:type="spellEnd"/>
                        </w:p>
                        <w:p w14:paraId="118D6122" w14:textId="0EA4D1DB" w:rsidR="007E4431" w:rsidRPr="007E4431" w:rsidRDefault="007E4431" w:rsidP="007E4431">
                          <w:pPr>
                            <w:spacing w:before="0" w:after="0"/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7E4431"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  <w:t>Bulletin de situation hydrologique</w:t>
                          </w:r>
                          <w:r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7E4431"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  <w:t xml:space="preserve">de </w:t>
                          </w:r>
                          <w:proofErr w:type="spellStart"/>
                          <w:r w:rsidRPr="007E4431"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  <w:t>MeteoFrance</w:t>
                          </w:r>
                          <w:proofErr w:type="spellEnd"/>
                        </w:p>
                        <w:p w14:paraId="17A91339" w14:textId="47B375FA" w:rsidR="007E4431" w:rsidRPr="004C1FAC" w:rsidRDefault="004C1FAC" w:rsidP="004C1FAC">
                          <w:pPr>
                            <w:spacing w:before="0" w:after="0"/>
                            <w:rPr>
                              <w:rStyle w:val="Hyperlink"/>
                            </w:rPr>
                          </w:pPr>
                          <w:r w:rsidRPr="004C1FAC">
                            <w:rPr>
                              <w:rStyle w:val="Hyperlink"/>
                              <w:rFonts w:cs="Open Sans"/>
                              <w:szCs w:val="16"/>
                            </w:rPr>
                            <w:t>https://meteofrance.fr/actualite/publications/les-publications-de-meteo-france/le-dernier-bulletin-de-situation-hydrologique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604026" id="_x0000_t202" coordsize="21600,21600" o:spt="202" path="m,l,21600r21600,l21600,xe">
              <v:stroke joinstyle="miter"/>
              <v:path gradientshapeok="t" o:connecttype="rect"/>
            </v:shapetype>
            <v:shape id="Zone de texte 5" o:spid="_x0000_s1030" type="#_x0000_t202" style="position:absolute;margin-left:4.35pt;margin-top:46.8pt;width:162.4pt;height:443.95pt;z-index:251770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" filled="f" stroked="f" strokeweight=".5pt">
              <v:textbox>
                <w:txbxContent>
                  <w:p w14:paraId="16805ADA" w14:textId="4839899C" w:rsidR="007E4431" w:rsidRDefault="007E4431">
                    <w:pPr>
                      <w:rPr>
                        <w:rFonts w:cs="Open Sans"/>
                        <w:color w:val="FFFFFF" w:themeColor="background1"/>
                        <w:sz w:val="28"/>
                        <w:szCs w:val="28"/>
                      </w:rPr>
                    </w:pPr>
                    <w:r w:rsidRPr="007E4431">
                      <w:rPr>
                        <w:rFonts w:cs="Open Sans"/>
                        <w:color w:val="FFFFFF" w:themeColor="background1"/>
                        <w:sz w:val="28"/>
                        <w:szCs w:val="28"/>
                      </w:rPr>
                      <w:t>Autres Bulletins</w:t>
                    </w:r>
                  </w:p>
                  <w:p w14:paraId="69BD6345" w14:textId="77777777" w:rsidR="007E4431" w:rsidRPr="007E4431" w:rsidRDefault="007E4431" w:rsidP="007E4431">
                    <w:pPr>
                      <w:spacing w:before="0" w:after="0"/>
                      <w:rPr>
                        <w:rFonts w:cs="Open Sans"/>
                        <w:color w:val="FFFFFF" w:themeColor="background1"/>
                        <w:szCs w:val="20"/>
                      </w:rPr>
                    </w:pPr>
                    <w:r w:rsidRPr="007E4431">
                      <w:rPr>
                        <w:rFonts w:cs="Open Sans"/>
                        <w:color w:val="FFFFFF" w:themeColor="background1"/>
                        <w:szCs w:val="20"/>
                      </w:rPr>
                      <w:t xml:space="preserve">BNSH </w:t>
                    </w:r>
                    <w:proofErr w:type="spellStart"/>
                    <w:r w:rsidRPr="007E4431">
                      <w:rPr>
                        <w:rFonts w:cs="Open Sans"/>
                        <w:color w:val="FFFFFF" w:themeColor="background1"/>
                        <w:szCs w:val="20"/>
                      </w:rPr>
                      <w:t>eaufrance</w:t>
                    </w:r>
                    <w:proofErr w:type="spellEnd"/>
                  </w:p>
                  <w:p w14:paraId="21963C4A" w14:textId="77777777" w:rsidR="007E4431" w:rsidRPr="007E4431" w:rsidRDefault="007E4431" w:rsidP="007E4431">
                    <w:pPr>
                      <w:spacing w:before="0" w:after="0"/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</w:pPr>
                    <w:r w:rsidRPr="007E4431"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  <w:t>Bulletin national de situation</w:t>
                    </w:r>
                  </w:p>
                  <w:p w14:paraId="1B939DC7" w14:textId="12ADA751" w:rsidR="007E4431" w:rsidRPr="007E4431" w:rsidRDefault="00000000" w:rsidP="007E4431">
                    <w:pPr>
                      <w:spacing w:before="0" w:after="0"/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</w:pPr>
                    <w:hyperlink r:id="rId5" w:history="1">
                      <w:r w:rsidR="007E4431" w:rsidRPr="007E4431">
                        <w:rPr>
                          <w:rStyle w:val="Hyperlink"/>
                          <w:rFonts w:cs="Open Sans"/>
                          <w:szCs w:val="16"/>
                        </w:rPr>
                        <w:t>https://www.eaufrance.fr/publications/bsh</w:t>
                      </w:r>
                    </w:hyperlink>
                  </w:p>
                  <w:p w14:paraId="510DF403" w14:textId="77777777" w:rsidR="007E4431" w:rsidRDefault="007E4431" w:rsidP="007E4431">
                    <w:pPr>
                      <w:spacing w:before="0" w:after="0"/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</w:pPr>
                  </w:p>
                  <w:p w14:paraId="0918AC4B" w14:textId="7DBCDA41" w:rsidR="007E4431" w:rsidRPr="007E4431" w:rsidRDefault="007E4431" w:rsidP="007E4431">
                    <w:pPr>
                      <w:spacing w:before="0" w:after="0"/>
                      <w:rPr>
                        <w:rFonts w:cs="Open Sans"/>
                        <w:color w:val="FFFFFF" w:themeColor="background1"/>
                        <w:szCs w:val="20"/>
                      </w:rPr>
                    </w:pPr>
                    <w:r w:rsidRPr="007E4431">
                      <w:rPr>
                        <w:rFonts w:cs="Open Sans"/>
                        <w:color w:val="FFFFFF" w:themeColor="background1"/>
                        <w:szCs w:val="20"/>
                      </w:rPr>
                      <w:t>BRGM</w:t>
                    </w:r>
                  </w:p>
                  <w:p w14:paraId="12967A49" w14:textId="77777777" w:rsidR="007E4431" w:rsidRPr="007E4431" w:rsidRDefault="007E4431" w:rsidP="007E4431">
                    <w:pPr>
                      <w:spacing w:before="0" w:after="0"/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</w:pPr>
                    <w:r w:rsidRPr="007E4431"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  <w:t>Situation hydrogéologique du service</w:t>
                    </w:r>
                  </w:p>
                  <w:p w14:paraId="31DE0F79" w14:textId="77777777" w:rsidR="007E4431" w:rsidRPr="007E4431" w:rsidRDefault="007E4431" w:rsidP="007E4431">
                    <w:pPr>
                      <w:spacing w:before="0" w:after="0"/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</w:pPr>
                    <w:proofErr w:type="gramStart"/>
                    <w:r w:rsidRPr="007E4431"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  <w:t>géologique</w:t>
                    </w:r>
                    <w:proofErr w:type="gramEnd"/>
                    <w:r w:rsidRPr="007E4431"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  <w:t xml:space="preserve"> national</w:t>
                    </w:r>
                  </w:p>
                  <w:p w14:paraId="2F045D57" w14:textId="092257EA" w:rsidR="007E4431" w:rsidRDefault="00000000" w:rsidP="007E4431">
                    <w:pPr>
                      <w:spacing w:before="0" w:after="0"/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</w:pPr>
                    <w:hyperlink r:id="rId6" w:history="1">
                      <w:r w:rsidR="007E4431" w:rsidRPr="007E4431">
                        <w:rPr>
                          <w:rStyle w:val="Hyperlink"/>
                          <w:rFonts w:cs="Open Sans"/>
                          <w:szCs w:val="16"/>
                        </w:rPr>
                        <w:t>https://meteeaunappes.brgm.fr/fr/tag/actualite</w:t>
                      </w:r>
                    </w:hyperlink>
                  </w:p>
                  <w:p w14:paraId="05A4AA69" w14:textId="77777777" w:rsidR="007E4431" w:rsidRPr="007E4431" w:rsidRDefault="007E4431" w:rsidP="007E4431">
                    <w:pPr>
                      <w:spacing w:before="0" w:after="0"/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</w:pPr>
                  </w:p>
                  <w:p w14:paraId="4E39C685" w14:textId="54BDCC8D" w:rsidR="007E4431" w:rsidRPr="007E4431" w:rsidRDefault="007E4431" w:rsidP="007E4431">
                    <w:pPr>
                      <w:spacing w:before="0" w:after="0"/>
                      <w:rPr>
                        <w:rFonts w:cs="Open Sans"/>
                        <w:color w:val="FFFFFF" w:themeColor="background1"/>
                        <w:szCs w:val="20"/>
                      </w:rPr>
                    </w:pPr>
                    <w:r w:rsidRPr="007E4431">
                      <w:rPr>
                        <w:rFonts w:cs="Open Sans"/>
                        <w:color w:val="FFFFFF" w:themeColor="background1"/>
                        <w:szCs w:val="20"/>
                      </w:rPr>
                      <w:t>DREAL Auvergne-Rhone-Alpes</w:t>
                    </w:r>
                  </w:p>
                  <w:p w14:paraId="22A2D245" w14:textId="38E34AEE" w:rsidR="007E4431" w:rsidRPr="007E4431" w:rsidRDefault="007E4431" w:rsidP="007E4431">
                    <w:pPr>
                      <w:spacing w:before="0" w:after="0"/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</w:pPr>
                    <w:r w:rsidRPr="007E4431"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  <w:t>Situation hydrologique de la</w:t>
                    </w:r>
                    <w:r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  <w:t xml:space="preserve"> </w:t>
                    </w:r>
                    <w:r w:rsidRPr="007E4431"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  <w:t>DREAL ARA</w:t>
                    </w:r>
                  </w:p>
                  <w:p w14:paraId="0E057AB2" w14:textId="7E5D7E72" w:rsidR="007E4431" w:rsidRPr="007E4431" w:rsidRDefault="004C1FAC" w:rsidP="007E4431">
                    <w:pPr>
                      <w:spacing w:before="0" w:after="0"/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</w:pPr>
                    <w:hyperlink r:id="rId7" w:history="1">
                      <w:r w:rsidRPr="004C1FAC">
                        <w:rPr>
                          <w:rStyle w:val="Hyperlink"/>
                          <w:sz w:val="20"/>
                        </w:rPr>
                        <w:t>h</w:t>
                      </w:r>
                      <w:r w:rsidRPr="004C1FAC">
                        <w:rPr>
                          <w:rStyle w:val="Hyperlink"/>
                          <w:rFonts w:cs="Open Sans"/>
                          <w:szCs w:val="16"/>
                        </w:rPr>
                        <w:t>ttps://www.auvergne-rhone-alpes.developpement-durable.gouv.fr/bulletins-de-situation-hydrologique-a24877.html</w:t>
                      </w:r>
                    </w:hyperlink>
                  </w:p>
                  <w:p w14:paraId="384AC7F8" w14:textId="02BE5359" w:rsidR="007E4431" w:rsidRPr="007E4431" w:rsidRDefault="007E4431" w:rsidP="007E4431">
                    <w:pPr>
                      <w:spacing w:before="0" w:after="0"/>
                      <w:rPr>
                        <w:rFonts w:cs="Open Sans"/>
                        <w:color w:val="FFFFFF" w:themeColor="background1"/>
                        <w:szCs w:val="20"/>
                      </w:rPr>
                    </w:pPr>
                    <w:r w:rsidRPr="007E4431">
                      <w:rPr>
                        <w:rFonts w:cs="Open Sans"/>
                        <w:color w:val="FFFFFF" w:themeColor="background1"/>
                        <w:szCs w:val="20"/>
                      </w:rPr>
                      <w:t>DREAL Bourogne-Franche-Comté</w:t>
                    </w:r>
                  </w:p>
                  <w:p w14:paraId="48696444" w14:textId="178C6E81" w:rsidR="007E4431" w:rsidRPr="007E4431" w:rsidRDefault="007E4431" w:rsidP="007E4431">
                    <w:pPr>
                      <w:spacing w:before="0" w:after="0"/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</w:pPr>
                    <w:r w:rsidRPr="007E4431"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  <w:t>Situation hydrologique de la</w:t>
                    </w:r>
                    <w:r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  <w:t xml:space="preserve"> </w:t>
                    </w:r>
                    <w:r w:rsidRPr="007E4431"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  <w:t>DREAL BFC</w:t>
                    </w:r>
                  </w:p>
                  <w:p w14:paraId="2881907F" w14:textId="4F183137" w:rsidR="007E4431" w:rsidRPr="004C1FAC" w:rsidRDefault="004C1FAC" w:rsidP="007E4431">
                    <w:pPr>
                      <w:spacing w:before="0" w:after="0"/>
                      <w:rPr>
                        <w:rStyle w:val="Hyperlink"/>
                        <w:rFonts w:cs="Open Sans"/>
                        <w:szCs w:val="16"/>
                      </w:rPr>
                    </w:pPr>
                    <w:hyperlink r:id="rId8" w:history="1">
                      <w:r w:rsidRPr="004C1FAC">
                        <w:rPr>
                          <w:rStyle w:val="Hyperlink"/>
                          <w:rFonts w:cs="Open Sans"/>
                          <w:szCs w:val="16"/>
                        </w:rPr>
                        <w:t>https://www.bourgogne-franche-comte.developpement-durable.gouv.fr/dernie</w:t>
                      </w:r>
                      <w:r w:rsidRPr="004C1FAC">
                        <w:rPr>
                          <w:rStyle w:val="Hyperlink"/>
                          <w:rFonts w:cs="Open Sans"/>
                          <w:szCs w:val="16"/>
                        </w:rPr>
                        <w:t>r</w:t>
                      </w:r>
                      <w:r w:rsidRPr="004C1FAC">
                        <w:rPr>
                          <w:rStyle w:val="Hyperlink"/>
                          <w:rFonts w:cs="Open Sans"/>
                          <w:szCs w:val="16"/>
                        </w:rPr>
                        <w:t>-bulletin-de-situation-hydrologique-a6268.html</w:t>
                      </w:r>
                    </w:hyperlink>
                  </w:p>
                  <w:p w14:paraId="673D9F87" w14:textId="77777777" w:rsidR="007E4431" w:rsidRPr="007E4431" w:rsidRDefault="007E4431" w:rsidP="007E4431">
                    <w:pPr>
                      <w:spacing w:before="0" w:after="0"/>
                      <w:rPr>
                        <w:rFonts w:cs="Open Sans"/>
                        <w:color w:val="FFFFFF" w:themeColor="background1"/>
                        <w:szCs w:val="20"/>
                      </w:rPr>
                    </w:pPr>
                    <w:proofErr w:type="spellStart"/>
                    <w:r w:rsidRPr="007E4431">
                      <w:rPr>
                        <w:rFonts w:cs="Open Sans"/>
                        <w:color w:val="FFFFFF" w:themeColor="background1"/>
                        <w:szCs w:val="20"/>
                      </w:rPr>
                      <w:t>MétéoFrance</w:t>
                    </w:r>
                    <w:proofErr w:type="spellEnd"/>
                  </w:p>
                  <w:p w14:paraId="118D6122" w14:textId="0EA4D1DB" w:rsidR="007E4431" w:rsidRPr="007E4431" w:rsidRDefault="007E4431" w:rsidP="007E4431">
                    <w:pPr>
                      <w:spacing w:before="0" w:after="0"/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</w:pPr>
                    <w:r w:rsidRPr="007E4431"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  <w:t>Bulletin de situation hydrologique</w:t>
                    </w:r>
                    <w:r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  <w:t xml:space="preserve"> </w:t>
                    </w:r>
                    <w:r w:rsidRPr="007E4431"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  <w:t xml:space="preserve">de </w:t>
                    </w:r>
                    <w:proofErr w:type="spellStart"/>
                    <w:r w:rsidRPr="007E4431"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  <w:t>MeteoFrance</w:t>
                    </w:r>
                    <w:proofErr w:type="spellEnd"/>
                  </w:p>
                  <w:p w14:paraId="17A91339" w14:textId="47B375FA" w:rsidR="007E4431" w:rsidRPr="004C1FAC" w:rsidRDefault="004C1FAC" w:rsidP="004C1FAC">
                    <w:pPr>
                      <w:spacing w:before="0" w:after="0"/>
                      <w:rPr>
                        <w:rStyle w:val="Hyperlink"/>
                      </w:rPr>
                    </w:pPr>
                    <w:r w:rsidRPr="004C1FAC">
                      <w:rPr>
                        <w:rStyle w:val="Hyperlink"/>
                        <w:rFonts w:cs="Open Sans"/>
                        <w:szCs w:val="16"/>
                      </w:rPr>
                      <w:t>https://meteofrance.fr/actualite/publications/les-publications-de-meteo-france/le-dernier-bulletin-de-situation-hydrologique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626B05">
      <w:rPr>
        <w:rFonts w:cs="Open Sans"/>
        <w:noProof/>
        <w:sz w:val="24"/>
      </w:rPr>
      <mc:AlternateContent>
        <mc:Choice Requires="wps">
          <w:drawing>
            <wp:anchor distT="0" distB="0" distL="114300" distR="114300" simplePos="0" relativeHeight="251687935" behindDoc="0" locked="0" layoutInCell="1" allowOverlap="1" wp14:anchorId="6FA7A67E" wp14:editId="0A6F339C">
              <wp:simplePos x="0" y="0"/>
              <wp:positionH relativeFrom="page">
                <wp:align>left</wp:align>
              </wp:positionH>
              <wp:positionV relativeFrom="paragraph">
                <wp:posOffset>572824</wp:posOffset>
              </wp:positionV>
              <wp:extent cx="2159635" cy="9893159"/>
              <wp:effectExtent l="0" t="0" r="0" b="0"/>
              <wp:wrapNone/>
              <wp:docPr id="527174026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59635" cy="9893159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rect w14:anchorId="2C91C8A9" id="Rectangle 1" o:spid="_x0000_s1026" style="position:absolute;margin-left:0;margin-top:45.1pt;width:170.05pt;height:779pt;z-index:251687935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" fillcolor="#29519b [3206]" stroked="f">
              <w10:wrap anchorx="page"/>
            </v:rect>
          </w:pict>
        </mc:Fallback>
      </mc:AlternateContent>
    </w:r>
    <w:r w:rsidR="00790F2D" w:rsidRPr="00626B05">
      <w:rPr>
        <w:noProof/>
      </w:rPr>
      <mc:AlternateContent>
        <mc:Choice Requires="wpg">
          <w:drawing>
            <wp:anchor distT="0" distB="0" distL="114300" distR="114300" simplePos="0" relativeHeight="251764736" behindDoc="0" locked="0" layoutInCell="1" allowOverlap="1" wp14:anchorId="55C21FC1" wp14:editId="0D10AB20">
              <wp:simplePos x="0" y="0"/>
              <wp:positionH relativeFrom="rightMargin">
                <wp:align>left</wp:align>
              </wp:positionH>
              <wp:positionV relativeFrom="paragraph">
                <wp:posOffset>5775</wp:posOffset>
              </wp:positionV>
              <wp:extent cx="252000" cy="3677212"/>
              <wp:effectExtent l="0" t="0" r="0" b="0"/>
              <wp:wrapNone/>
              <wp:docPr id="690649766" name="Groupe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2000" cy="3677212"/>
                        <a:chOff x="0" y="0"/>
                        <a:chExt cx="252000" cy="3677212"/>
                      </a:xfrm>
                      <a:solidFill>
                        <a:srgbClr val="8BCBD2"/>
                      </a:solidFill>
                    </wpg:grpSpPr>
                    <wps:wsp>
                      <wps:cNvPr id="1690161847" name="Rectangle 1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03951616" name="Rectangle 1"/>
                      <wps:cNvSpPr>
                        <a:spLocks noChangeArrowheads="1"/>
                      </wps:cNvSpPr>
                      <wps:spPr bwMode="auto">
                        <a:xfrm>
                          <a:off x="0" y="152400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24017796" name="Rectangle 1"/>
                      <wps:cNvSpPr>
                        <a:spLocks noChangeArrowheads="1"/>
                      </wps:cNvSpPr>
                      <wps:spPr bwMode="auto">
                        <a:xfrm>
                          <a:off x="0" y="300037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007825" name="Rectangle 1"/>
                      <wps:cNvSpPr>
                        <a:spLocks noChangeArrowheads="1"/>
                      </wps:cNvSpPr>
                      <wps:spPr bwMode="auto">
                        <a:xfrm>
                          <a:off x="0" y="452437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6292067" name="Rectangle 1"/>
                      <wps:cNvSpPr>
                        <a:spLocks noChangeArrowheads="1"/>
                      </wps:cNvSpPr>
                      <wps:spPr bwMode="auto">
                        <a:xfrm>
                          <a:off x="0" y="600075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84476089" name="Rectangle 1"/>
                      <wps:cNvSpPr>
                        <a:spLocks noChangeArrowheads="1"/>
                      </wps:cNvSpPr>
                      <wps:spPr bwMode="auto">
                        <a:xfrm>
                          <a:off x="0" y="752475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72494690" name="Rectangle 1"/>
                      <wps:cNvSpPr>
                        <a:spLocks noChangeArrowheads="1"/>
                      </wps:cNvSpPr>
                      <wps:spPr bwMode="auto">
                        <a:xfrm>
                          <a:off x="0" y="900112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681592099" name="Rectangle 1"/>
                      <wps:cNvSpPr>
                        <a:spLocks noChangeArrowheads="1"/>
                      </wps:cNvSpPr>
                      <wps:spPr bwMode="auto">
                        <a:xfrm>
                          <a:off x="0" y="1052512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959051958" name="Rectangle 1"/>
                      <wps:cNvSpPr>
                        <a:spLocks noChangeArrowheads="1"/>
                      </wps:cNvSpPr>
                      <wps:spPr bwMode="auto">
                        <a:xfrm>
                          <a:off x="0" y="1200150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052937117" name="Rectangle 1"/>
                      <wps:cNvSpPr>
                        <a:spLocks noChangeArrowheads="1"/>
                      </wps:cNvSpPr>
                      <wps:spPr bwMode="auto">
                        <a:xfrm>
                          <a:off x="0" y="1352550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29235936" name="Rectangle 1"/>
                      <wps:cNvSpPr>
                        <a:spLocks noChangeArrowheads="1"/>
                      </wps:cNvSpPr>
                      <wps:spPr bwMode="auto">
                        <a:xfrm>
                          <a:off x="0" y="1500187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17678940" name="Rectangle 1"/>
                      <wps:cNvSpPr>
                        <a:spLocks noChangeArrowheads="1"/>
                      </wps:cNvSpPr>
                      <wps:spPr bwMode="auto">
                        <a:xfrm>
                          <a:off x="0" y="1652587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83860657" name="Rectangle 1"/>
                      <wps:cNvSpPr>
                        <a:spLocks noChangeArrowheads="1"/>
                      </wps:cNvSpPr>
                      <wps:spPr bwMode="auto">
                        <a:xfrm>
                          <a:off x="0" y="1800225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97639923" name="Rectangle 1"/>
                      <wps:cNvSpPr>
                        <a:spLocks noChangeArrowheads="1"/>
                      </wps:cNvSpPr>
                      <wps:spPr bwMode="auto">
                        <a:xfrm>
                          <a:off x="0" y="1952625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5421462" name="Rectangle 1"/>
                      <wps:cNvSpPr>
                        <a:spLocks noChangeArrowheads="1"/>
                      </wps:cNvSpPr>
                      <wps:spPr bwMode="auto">
                        <a:xfrm>
                          <a:off x="0" y="2100262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94386954" name="Rectangle 1"/>
                      <wps:cNvSpPr>
                        <a:spLocks noChangeArrowheads="1"/>
                      </wps:cNvSpPr>
                      <wps:spPr bwMode="auto">
                        <a:xfrm>
                          <a:off x="0" y="2252662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62851007" name="Rectangle 1"/>
                      <wps:cNvSpPr>
                        <a:spLocks noChangeArrowheads="1"/>
                      </wps:cNvSpPr>
                      <wps:spPr bwMode="auto">
                        <a:xfrm>
                          <a:off x="0" y="2400300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77989235" name="Rectangle 1"/>
                      <wps:cNvSpPr>
                        <a:spLocks noChangeArrowheads="1"/>
                      </wps:cNvSpPr>
                      <wps:spPr bwMode="auto">
                        <a:xfrm>
                          <a:off x="0" y="2552700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79757537" name="Rectangle 1"/>
                      <wps:cNvSpPr>
                        <a:spLocks noChangeArrowheads="1"/>
                      </wps:cNvSpPr>
                      <wps:spPr bwMode="auto">
                        <a:xfrm>
                          <a:off x="0" y="2700337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91475015" name="Rectangle 1"/>
                      <wps:cNvSpPr>
                        <a:spLocks noChangeArrowheads="1"/>
                      </wps:cNvSpPr>
                      <wps:spPr bwMode="auto">
                        <a:xfrm>
                          <a:off x="0" y="2852737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593750780" name="Rectangle 1"/>
                      <wps:cNvSpPr>
                        <a:spLocks noChangeArrowheads="1"/>
                      </wps:cNvSpPr>
                      <wps:spPr bwMode="auto">
                        <a:xfrm>
                          <a:off x="0" y="3000375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6254059" name="Rectangle 1"/>
                      <wps:cNvSpPr>
                        <a:spLocks noChangeArrowheads="1"/>
                      </wps:cNvSpPr>
                      <wps:spPr bwMode="auto">
                        <a:xfrm>
                          <a:off x="0" y="3152775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11541455" name="Rectangle 1"/>
                      <wps:cNvSpPr>
                        <a:spLocks noChangeArrowheads="1"/>
                      </wps:cNvSpPr>
                      <wps:spPr bwMode="auto">
                        <a:xfrm>
                          <a:off x="0" y="3305175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7374902" name="Rectangle 1"/>
                      <wps:cNvSpPr>
                        <a:spLocks noChangeArrowheads="1"/>
                      </wps:cNvSpPr>
                      <wps:spPr bwMode="auto">
                        <a:xfrm>
                          <a:off x="0" y="3452812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995125137" name="Rectangle 1"/>
                      <wps:cNvSpPr>
                        <a:spLocks noChangeArrowheads="1"/>
                      </wps:cNvSpPr>
                      <wps:spPr bwMode="auto">
                        <a:xfrm>
                          <a:off x="0" y="3605212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4DA40426" id="Groupe 3" o:spid="_x0000_s1026" style="position:absolute;margin-left:0;margin-top:.45pt;width:19.85pt;height:289.55pt;z-index:251764736;mso-position-horizontal:left;mso-position-horizontal-relative:right-margin-area" coordsize="2520,36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">
              <v:rect id="Rectangle 1" o:spid="_x0000_s1027" style="position:absolute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" filled="f" stroked="f"/>
              <v:rect id="Rectangle 1" o:spid="_x0000_s1028" style="position:absolute;top:1524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" filled="f" stroked="f"/>
              <v:rect id="Rectangle 1" o:spid="_x0000_s1029" style="position:absolute;top:3000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" filled="f" stroked="f"/>
              <v:rect id="Rectangle 1" o:spid="_x0000_s1030" style="position:absolute;top:4524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" filled="f" stroked="f"/>
              <v:rect id="Rectangle 1" o:spid="_x0000_s1031" style="position:absolute;top:6000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" filled="f" stroked="f"/>
              <v:rect id="Rectangle 1" o:spid="_x0000_s1032" style="position:absolute;top:7524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" filled="f" stroked="f"/>
              <v:rect id="Rectangle 1" o:spid="_x0000_s1033" style="position:absolute;top:9001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" filled="f" stroked="f"/>
              <v:rect id="Rectangle 1" o:spid="_x0000_s1034" style="position:absolute;top:10525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" filled="f" stroked="f"/>
              <v:rect id="Rectangle 1" o:spid="_x0000_s1035" style="position:absolute;top:12001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" filled="f" stroked="f"/>
              <v:rect id="Rectangle 1" o:spid="_x0000_s1036" style="position:absolute;top:13525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" filled="f" stroked="f"/>
              <v:rect id="Rectangle 1" o:spid="_x0000_s1037" style="position:absolute;top:15001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" filled="f" stroked="f"/>
              <v:rect id="Rectangle 1" o:spid="_x0000_s1038" style="position:absolute;top:16525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" filled="f" stroked="f"/>
              <v:rect id="Rectangle 1" o:spid="_x0000_s1039" style="position:absolute;top:18002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" filled="f" stroked="f"/>
              <v:rect id="Rectangle 1" o:spid="_x0000_s1040" style="position:absolute;top:19526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" filled="f" stroked="f"/>
              <v:rect id="Rectangle 1" o:spid="_x0000_s1041" style="position:absolute;top:21002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" filled="f" stroked="f"/>
              <v:rect id="Rectangle 1" o:spid="_x0000_s1042" style="position:absolute;top:22526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" filled="f" stroked="f"/>
              <v:rect id="Rectangle 1" o:spid="_x0000_s1043" style="position:absolute;top:24003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" filled="f" stroked="f"/>
              <v:rect id="Rectangle 1" o:spid="_x0000_s1044" style="position:absolute;top:25527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" filled="f" stroked="f"/>
              <v:rect id="Rectangle 1" o:spid="_x0000_s1045" style="position:absolute;top:27003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" filled="f" stroked="f"/>
              <v:rect id="Rectangle 1" o:spid="_x0000_s1046" style="position:absolute;top:28527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" filled="f" stroked="f"/>
              <v:rect id="Rectangle 1" o:spid="_x0000_s1047" style="position:absolute;top:30003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" filled="f" stroked="f"/>
              <v:rect id="Rectangle 1" o:spid="_x0000_s1048" style="position:absolute;top:31527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" filled="f" stroked="f"/>
              <v:rect id="Rectangle 1" o:spid="_x0000_s1049" style="position:absolute;top:33051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" filled="f" stroked="f"/>
              <v:rect id="Rectangle 1" o:spid="_x0000_s1050" style="position:absolute;top:34528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" filled="f" stroked="f"/>
              <v:rect id="Rectangle 1" o:spid="_x0000_s1051" style="position:absolute;top:36052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" filled="f" stroked="f"/>
              <w10:wrap anchorx="margin"/>
            </v:group>
          </w:pict>
        </mc:Fallback>
      </mc:AlternateContent>
    </w:r>
    <w:proofErr w:type="gramStart"/>
    <w:r w:rsidR="00790F2D" w:rsidRPr="00626B05">
      <w:rPr>
        <w:rFonts w:cs="Open Sans"/>
        <w:sz w:val="24"/>
      </w:rPr>
      <w:t xml:space="preserve">{{ </w:t>
    </w:r>
    <w:proofErr w:type="spellStart"/>
    <w:r w:rsidR="00790F2D" w:rsidRPr="00626B05">
      <w:rPr>
        <w:rFonts w:cs="Open Sans"/>
        <w:sz w:val="24"/>
      </w:rPr>
      <w:t>date</w:t>
    </w:r>
    <w:proofErr w:type="gramEnd"/>
    <w:r w:rsidR="00790F2D" w:rsidRPr="00626B05">
      <w:rPr>
        <w:rFonts w:cs="Open Sans"/>
        <w:sz w:val="24"/>
      </w:rPr>
      <w:t>_publication</w:t>
    </w:r>
    <w:proofErr w:type="spellEnd"/>
    <w:r w:rsidR="00790F2D" w:rsidRPr="00626B05">
      <w:rPr>
        <w:rFonts w:cs="Open Sans"/>
        <w:sz w:val="24"/>
      </w:rPr>
      <w:t xml:space="preserve"> }} | {{ </w:t>
    </w:r>
    <w:proofErr w:type="spellStart"/>
    <w:r w:rsidR="00790F2D" w:rsidRPr="00626B05">
      <w:rPr>
        <w:rFonts w:cs="Open Sans"/>
        <w:sz w:val="24"/>
      </w:rPr>
      <w:t>date_donnees_val</w:t>
    </w:r>
    <w:proofErr w:type="spellEnd"/>
    <w:r w:rsidR="00790F2D" w:rsidRPr="00626B05">
      <w:rPr>
        <w:rFonts w:cs="Open Sans"/>
        <w:sz w:val="24"/>
      </w:rPr>
      <w:t xml:space="preserve"> }}</w:t>
    </w:r>
    <w:r w:rsidR="00790F2D" w:rsidRPr="00626B05">
      <w:rPr>
        <w:rFonts w:cs="Open Sans"/>
        <w:sz w:val="24"/>
        <w:lang w:bidi="fr-FR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5A2"/>
    <w:rsid w:val="000004B8"/>
    <w:rsid w:val="0000754D"/>
    <w:rsid w:val="00022EBE"/>
    <w:rsid w:val="0002626E"/>
    <w:rsid w:val="0003004F"/>
    <w:rsid w:val="00044DCA"/>
    <w:rsid w:val="00045FE4"/>
    <w:rsid w:val="00060694"/>
    <w:rsid w:val="000624BD"/>
    <w:rsid w:val="000629E9"/>
    <w:rsid w:val="0006473A"/>
    <w:rsid w:val="000720D1"/>
    <w:rsid w:val="0008209F"/>
    <w:rsid w:val="00082CF0"/>
    <w:rsid w:val="00090C60"/>
    <w:rsid w:val="00091BA0"/>
    <w:rsid w:val="000A59FB"/>
    <w:rsid w:val="000B7C68"/>
    <w:rsid w:val="000C7B6F"/>
    <w:rsid w:val="000D2FA3"/>
    <w:rsid w:val="000D717D"/>
    <w:rsid w:val="00101E5E"/>
    <w:rsid w:val="001029D0"/>
    <w:rsid w:val="0011073D"/>
    <w:rsid w:val="001239CE"/>
    <w:rsid w:val="00127082"/>
    <w:rsid w:val="00127CA7"/>
    <w:rsid w:val="00131FC3"/>
    <w:rsid w:val="00142716"/>
    <w:rsid w:val="001537CF"/>
    <w:rsid w:val="00164D30"/>
    <w:rsid w:val="001821B0"/>
    <w:rsid w:val="0018361D"/>
    <w:rsid w:val="001A214D"/>
    <w:rsid w:val="001A6285"/>
    <w:rsid w:val="001B7F70"/>
    <w:rsid w:val="001E356C"/>
    <w:rsid w:val="001F7FC3"/>
    <w:rsid w:val="00200932"/>
    <w:rsid w:val="00206173"/>
    <w:rsid w:val="00210129"/>
    <w:rsid w:val="00220A13"/>
    <w:rsid w:val="00243E81"/>
    <w:rsid w:val="00262B21"/>
    <w:rsid w:val="00266504"/>
    <w:rsid w:val="00266F86"/>
    <w:rsid w:val="002A3CC9"/>
    <w:rsid w:val="002A64BB"/>
    <w:rsid w:val="002B17B1"/>
    <w:rsid w:val="002B49C4"/>
    <w:rsid w:val="002F2825"/>
    <w:rsid w:val="002F75A2"/>
    <w:rsid w:val="00300FD1"/>
    <w:rsid w:val="00301C67"/>
    <w:rsid w:val="003257AA"/>
    <w:rsid w:val="00341B67"/>
    <w:rsid w:val="0035018C"/>
    <w:rsid w:val="003750FA"/>
    <w:rsid w:val="00377B55"/>
    <w:rsid w:val="00382BBF"/>
    <w:rsid w:val="00382EE3"/>
    <w:rsid w:val="00383A2D"/>
    <w:rsid w:val="003840AB"/>
    <w:rsid w:val="00384D00"/>
    <w:rsid w:val="003964C5"/>
    <w:rsid w:val="003A053B"/>
    <w:rsid w:val="003A23E4"/>
    <w:rsid w:val="003A427A"/>
    <w:rsid w:val="003F00A7"/>
    <w:rsid w:val="003F5455"/>
    <w:rsid w:val="003F6AEA"/>
    <w:rsid w:val="0041740A"/>
    <w:rsid w:val="0042001F"/>
    <w:rsid w:val="00423161"/>
    <w:rsid w:val="004308B4"/>
    <w:rsid w:val="0045546F"/>
    <w:rsid w:val="00463223"/>
    <w:rsid w:val="0046699A"/>
    <w:rsid w:val="0047031F"/>
    <w:rsid w:val="004705CA"/>
    <w:rsid w:val="00486D8A"/>
    <w:rsid w:val="00495D8A"/>
    <w:rsid w:val="004A28C3"/>
    <w:rsid w:val="004B2DFE"/>
    <w:rsid w:val="004B6D4E"/>
    <w:rsid w:val="004C0AF0"/>
    <w:rsid w:val="004C1FAC"/>
    <w:rsid w:val="004C7E22"/>
    <w:rsid w:val="004D17BD"/>
    <w:rsid w:val="004D7C37"/>
    <w:rsid w:val="004E0027"/>
    <w:rsid w:val="004E4A3C"/>
    <w:rsid w:val="004E6F6A"/>
    <w:rsid w:val="004F3B50"/>
    <w:rsid w:val="004F64E1"/>
    <w:rsid w:val="00500CAD"/>
    <w:rsid w:val="00505290"/>
    <w:rsid w:val="00510E1A"/>
    <w:rsid w:val="00510E24"/>
    <w:rsid w:val="005134F1"/>
    <w:rsid w:val="00516C63"/>
    <w:rsid w:val="00517E9E"/>
    <w:rsid w:val="00522C5F"/>
    <w:rsid w:val="0053280E"/>
    <w:rsid w:val="00540C1E"/>
    <w:rsid w:val="00560178"/>
    <w:rsid w:val="00561657"/>
    <w:rsid w:val="0056264C"/>
    <w:rsid w:val="00566953"/>
    <w:rsid w:val="00576AF3"/>
    <w:rsid w:val="00581BCA"/>
    <w:rsid w:val="00587D3B"/>
    <w:rsid w:val="00590C79"/>
    <w:rsid w:val="00592C02"/>
    <w:rsid w:val="005B0A3B"/>
    <w:rsid w:val="005B7299"/>
    <w:rsid w:val="005C19F6"/>
    <w:rsid w:val="005C21FA"/>
    <w:rsid w:val="005D3C6B"/>
    <w:rsid w:val="005E55CE"/>
    <w:rsid w:val="0062123A"/>
    <w:rsid w:val="00626B05"/>
    <w:rsid w:val="00633C44"/>
    <w:rsid w:val="006340BC"/>
    <w:rsid w:val="0063730C"/>
    <w:rsid w:val="00647866"/>
    <w:rsid w:val="0065190A"/>
    <w:rsid w:val="0065302C"/>
    <w:rsid w:val="006571D3"/>
    <w:rsid w:val="00670963"/>
    <w:rsid w:val="00692FE1"/>
    <w:rsid w:val="006A2373"/>
    <w:rsid w:val="006B690B"/>
    <w:rsid w:val="006C1AD8"/>
    <w:rsid w:val="006D325C"/>
    <w:rsid w:val="006E0259"/>
    <w:rsid w:val="006F2AEB"/>
    <w:rsid w:val="00701F73"/>
    <w:rsid w:val="0071212B"/>
    <w:rsid w:val="0071553D"/>
    <w:rsid w:val="007264C0"/>
    <w:rsid w:val="00732285"/>
    <w:rsid w:val="0073293E"/>
    <w:rsid w:val="007356E5"/>
    <w:rsid w:val="0074237E"/>
    <w:rsid w:val="00763BCC"/>
    <w:rsid w:val="00763D29"/>
    <w:rsid w:val="00775AAF"/>
    <w:rsid w:val="007851EB"/>
    <w:rsid w:val="00790F2D"/>
    <w:rsid w:val="007A42CF"/>
    <w:rsid w:val="007A4516"/>
    <w:rsid w:val="007C309E"/>
    <w:rsid w:val="007C4E1B"/>
    <w:rsid w:val="007D438E"/>
    <w:rsid w:val="007E4431"/>
    <w:rsid w:val="007E762E"/>
    <w:rsid w:val="008034CA"/>
    <w:rsid w:val="00817DA5"/>
    <w:rsid w:val="008200DC"/>
    <w:rsid w:val="0082720A"/>
    <w:rsid w:val="00836192"/>
    <w:rsid w:val="00836FAC"/>
    <w:rsid w:val="0084451C"/>
    <w:rsid w:val="008454CC"/>
    <w:rsid w:val="00845A92"/>
    <w:rsid w:val="008642E3"/>
    <w:rsid w:val="008670A3"/>
    <w:rsid w:val="00875386"/>
    <w:rsid w:val="00876DDA"/>
    <w:rsid w:val="00890A94"/>
    <w:rsid w:val="008916A4"/>
    <w:rsid w:val="008927E6"/>
    <w:rsid w:val="008951CC"/>
    <w:rsid w:val="00897C91"/>
    <w:rsid w:val="00897E9B"/>
    <w:rsid w:val="008B1470"/>
    <w:rsid w:val="008B3082"/>
    <w:rsid w:val="008C4CDB"/>
    <w:rsid w:val="008D2FF7"/>
    <w:rsid w:val="008E2B6D"/>
    <w:rsid w:val="008E3FC9"/>
    <w:rsid w:val="008F1E5A"/>
    <w:rsid w:val="008F5258"/>
    <w:rsid w:val="00905DBA"/>
    <w:rsid w:val="00915D91"/>
    <w:rsid w:val="00940F1A"/>
    <w:rsid w:val="00973B3C"/>
    <w:rsid w:val="00975DBB"/>
    <w:rsid w:val="00982D60"/>
    <w:rsid w:val="009863B8"/>
    <w:rsid w:val="0098641B"/>
    <w:rsid w:val="009A418D"/>
    <w:rsid w:val="009D23BF"/>
    <w:rsid w:val="009F1B1E"/>
    <w:rsid w:val="00A15E7B"/>
    <w:rsid w:val="00A20824"/>
    <w:rsid w:val="00A20A07"/>
    <w:rsid w:val="00A21744"/>
    <w:rsid w:val="00A334A4"/>
    <w:rsid w:val="00A54508"/>
    <w:rsid w:val="00A73225"/>
    <w:rsid w:val="00A77242"/>
    <w:rsid w:val="00AA0591"/>
    <w:rsid w:val="00AA4539"/>
    <w:rsid w:val="00AA696E"/>
    <w:rsid w:val="00AB272D"/>
    <w:rsid w:val="00AB2F41"/>
    <w:rsid w:val="00AC5FD9"/>
    <w:rsid w:val="00AD4F1C"/>
    <w:rsid w:val="00AD7AE7"/>
    <w:rsid w:val="00AE09C9"/>
    <w:rsid w:val="00AE79FB"/>
    <w:rsid w:val="00AF01B5"/>
    <w:rsid w:val="00AF1D99"/>
    <w:rsid w:val="00AF389E"/>
    <w:rsid w:val="00B01F11"/>
    <w:rsid w:val="00B07CDD"/>
    <w:rsid w:val="00B161C4"/>
    <w:rsid w:val="00B30070"/>
    <w:rsid w:val="00B30335"/>
    <w:rsid w:val="00B37D71"/>
    <w:rsid w:val="00B42643"/>
    <w:rsid w:val="00B53E07"/>
    <w:rsid w:val="00B64692"/>
    <w:rsid w:val="00B6670E"/>
    <w:rsid w:val="00B67D2F"/>
    <w:rsid w:val="00B71F15"/>
    <w:rsid w:val="00B76860"/>
    <w:rsid w:val="00B769A9"/>
    <w:rsid w:val="00B93ADF"/>
    <w:rsid w:val="00BA5520"/>
    <w:rsid w:val="00BA6A41"/>
    <w:rsid w:val="00BB2578"/>
    <w:rsid w:val="00BB53CD"/>
    <w:rsid w:val="00BC27C1"/>
    <w:rsid w:val="00BC5298"/>
    <w:rsid w:val="00BD2BC3"/>
    <w:rsid w:val="00BF1BE4"/>
    <w:rsid w:val="00C009B7"/>
    <w:rsid w:val="00C06500"/>
    <w:rsid w:val="00C1483F"/>
    <w:rsid w:val="00C3056F"/>
    <w:rsid w:val="00C32C41"/>
    <w:rsid w:val="00C34C99"/>
    <w:rsid w:val="00C35C6C"/>
    <w:rsid w:val="00C4094B"/>
    <w:rsid w:val="00C43767"/>
    <w:rsid w:val="00C4523B"/>
    <w:rsid w:val="00C51149"/>
    <w:rsid w:val="00C53060"/>
    <w:rsid w:val="00C60A05"/>
    <w:rsid w:val="00C63048"/>
    <w:rsid w:val="00C70A8D"/>
    <w:rsid w:val="00C714EB"/>
    <w:rsid w:val="00C77EB1"/>
    <w:rsid w:val="00C84CEC"/>
    <w:rsid w:val="00C925AD"/>
    <w:rsid w:val="00C96ED5"/>
    <w:rsid w:val="00CA4A75"/>
    <w:rsid w:val="00CB204B"/>
    <w:rsid w:val="00CC117E"/>
    <w:rsid w:val="00CC498C"/>
    <w:rsid w:val="00CD2F3D"/>
    <w:rsid w:val="00CE09B6"/>
    <w:rsid w:val="00CF0224"/>
    <w:rsid w:val="00D00292"/>
    <w:rsid w:val="00D06D24"/>
    <w:rsid w:val="00D16442"/>
    <w:rsid w:val="00D16BF5"/>
    <w:rsid w:val="00D2263E"/>
    <w:rsid w:val="00D45D40"/>
    <w:rsid w:val="00D47C02"/>
    <w:rsid w:val="00D6684C"/>
    <w:rsid w:val="00D92656"/>
    <w:rsid w:val="00DA3D14"/>
    <w:rsid w:val="00DA3E92"/>
    <w:rsid w:val="00DB7856"/>
    <w:rsid w:val="00DC251C"/>
    <w:rsid w:val="00DC72E3"/>
    <w:rsid w:val="00DD2514"/>
    <w:rsid w:val="00DF2852"/>
    <w:rsid w:val="00E30B82"/>
    <w:rsid w:val="00E4660C"/>
    <w:rsid w:val="00E55D74"/>
    <w:rsid w:val="00E9597B"/>
    <w:rsid w:val="00E970A7"/>
    <w:rsid w:val="00EA11B5"/>
    <w:rsid w:val="00EA50F5"/>
    <w:rsid w:val="00EA54FA"/>
    <w:rsid w:val="00EE6A53"/>
    <w:rsid w:val="00EF644C"/>
    <w:rsid w:val="00F23068"/>
    <w:rsid w:val="00F27609"/>
    <w:rsid w:val="00F27EF2"/>
    <w:rsid w:val="00F3563F"/>
    <w:rsid w:val="00F36E9C"/>
    <w:rsid w:val="00F37513"/>
    <w:rsid w:val="00F41A0F"/>
    <w:rsid w:val="00F43B40"/>
    <w:rsid w:val="00F67DD6"/>
    <w:rsid w:val="00F67F48"/>
    <w:rsid w:val="00F74058"/>
    <w:rsid w:val="00F768CB"/>
    <w:rsid w:val="00F960A8"/>
    <w:rsid w:val="00FA4A21"/>
    <w:rsid w:val="00FC2165"/>
    <w:rsid w:val="00FC3CF2"/>
    <w:rsid w:val="00FD47DF"/>
    <w:rsid w:val="00FF079E"/>
    <w:rsid w:val="00FF7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8AD816"/>
  <w14:defaultImageDpi w14:val="32767"/>
  <w15:chartTrackingRefBased/>
  <w15:docId w15:val="{0F05F489-6C71-4538-B9FC-0E6D55C4C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9D23BF"/>
    <w:pPr>
      <w:spacing w:before="120" w:after="120" w:line="240" w:lineRule="auto"/>
    </w:pPr>
    <w:rPr>
      <w:rFonts w:ascii="Open Sans" w:hAnsi="Open Sans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825"/>
    <w:pPr>
      <w:spacing w:after="0"/>
      <w:outlineLvl w:val="0"/>
    </w:pPr>
    <w:rPr>
      <w:b/>
      <w:bCs/>
      <w:color w:val="29519B"/>
      <w:spacing w:val="15"/>
      <w:sz w:val="28"/>
      <w:szCs w:val="22"/>
    </w:rPr>
  </w:style>
  <w:style w:type="paragraph" w:styleId="Heading2">
    <w:name w:val="heading 2"/>
    <w:basedOn w:val="Normal"/>
    <w:next w:val="Normal"/>
    <w:link w:val="Heading2Char"/>
    <w:uiPriority w:val="9"/>
    <w:rsid w:val="00D45D40"/>
    <w:pPr>
      <w:spacing w:after="0"/>
      <w:outlineLvl w:val="1"/>
    </w:pPr>
    <w:rPr>
      <w:b/>
      <w:caps/>
      <w:color w:val="492A86" w:themeColor="accent1"/>
      <w:spacing w:val="15"/>
      <w:sz w:val="56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C96ED5"/>
    <w:pPr>
      <w:pBdr>
        <w:top w:val="single" w:sz="6" w:space="2" w:color="492A86" w:themeColor="accent1"/>
        <w:left w:val="single" w:sz="6" w:space="2" w:color="492A86" w:themeColor="accent1"/>
      </w:pBdr>
      <w:spacing w:before="300" w:after="0"/>
      <w:outlineLvl w:val="2"/>
    </w:pPr>
    <w:rPr>
      <w:caps/>
      <w:color w:val="241542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C96ED5"/>
    <w:pPr>
      <w:pBdr>
        <w:top w:val="dotted" w:sz="6" w:space="2" w:color="492A86" w:themeColor="accent1"/>
        <w:left w:val="dotted" w:sz="6" w:space="2" w:color="492A86" w:themeColor="accent1"/>
      </w:pBdr>
      <w:spacing w:before="300" w:after="0"/>
      <w:outlineLvl w:val="3"/>
    </w:pPr>
    <w:rPr>
      <w:caps/>
      <w:color w:val="361F64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C96ED5"/>
    <w:pPr>
      <w:pBdr>
        <w:bottom w:val="single" w:sz="6" w:space="1" w:color="492A86" w:themeColor="accent1"/>
      </w:pBdr>
      <w:spacing w:before="300" w:after="0"/>
      <w:outlineLvl w:val="4"/>
    </w:pPr>
    <w:rPr>
      <w:caps/>
      <w:color w:val="361F64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96ED5"/>
    <w:pPr>
      <w:pBdr>
        <w:bottom w:val="dotted" w:sz="6" w:space="1" w:color="492A86" w:themeColor="accent1"/>
      </w:pBdr>
      <w:spacing w:before="300" w:after="0"/>
      <w:outlineLvl w:val="5"/>
    </w:pPr>
    <w:rPr>
      <w:caps/>
      <w:color w:val="361F64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96ED5"/>
    <w:pPr>
      <w:spacing w:before="300" w:after="0"/>
      <w:outlineLvl w:val="6"/>
    </w:pPr>
    <w:rPr>
      <w:caps/>
      <w:color w:val="361F64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96ED5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96ED5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7C02"/>
    <w:pPr>
      <w:spacing w:before="0" w:after="0" w:line="192" w:lineRule="auto"/>
    </w:pPr>
    <w:rPr>
      <w:b/>
      <w:caps/>
      <w:color w:val="454C02" w:themeColor="accent2"/>
      <w:sz w:val="90"/>
      <w:szCs w:val="110"/>
    </w:rPr>
  </w:style>
  <w:style w:type="character" w:customStyle="1" w:styleId="TitleChar">
    <w:name w:val="Title Char"/>
    <w:basedOn w:val="DefaultParagraphFont"/>
    <w:link w:val="Title"/>
    <w:uiPriority w:val="10"/>
    <w:rsid w:val="00D47C02"/>
    <w:rPr>
      <w:b/>
      <w:caps/>
      <w:noProof/>
      <w:color w:val="454C02" w:themeColor="accent2"/>
      <w:sz w:val="90"/>
      <w:szCs w:val="110"/>
    </w:rPr>
  </w:style>
  <w:style w:type="character" w:customStyle="1" w:styleId="Heading1Char">
    <w:name w:val="Heading 1 Char"/>
    <w:basedOn w:val="DefaultParagraphFont"/>
    <w:link w:val="Heading1"/>
    <w:uiPriority w:val="9"/>
    <w:rsid w:val="002F2825"/>
    <w:rPr>
      <w:rFonts w:ascii="Open Sans" w:hAnsi="Open Sans"/>
      <w:b/>
      <w:bCs/>
      <w:color w:val="29519B"/>
      <w:spacing w:val="15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45D40"/>
    <w:rPr>
      <w:b/>
      <w:caps/>
      <w:noProof/>
      <w:color w:val="492A86" w:themeColor="accent1"/>
      <w:spacing w:val="15"/>
      <w:sz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165"/>
    <w:rPr>
      <w:caps/>
      <w:noProof/>
      <w:color w:val="24154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165"/>
    <w:rPr>
      <w:caps/>
      <w:noProof/>
      <w:color w:val="361F6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165"/>
    <w:rPr>
      <w:caps/>
      <w:noProof/>
      <w:color w:val="361F6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165"/>
    <w:rPr>
      <w:caps/>
      <w:noProof/>
      <w:color w:val="361F6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165"/>
    <w:rPr>
      <w:caps/>
      <w:noProof/>
      <w:color w:val="361F6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165"/>
    <w:rPr>
      <w:caps/>
      <w:noProof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165"/>
    <w:rPr>
      <w:i/>
      <w:caps/>
      <w:noProof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6ED5"/>
    <w:rPr>
      <w:b/>
      <w:bCs/>
      <w:color w:val="361F64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C02"/>
    <w:pPr>
      <w:spacing w:before="0" w:after="0" w:line="192" w:lineRule="auto"/>
    </w:pPr>
    <w:rPr>
      <w:b/>
      <w:caps/>
      <w:color w:val="000000" w:themeColor="text1"/>
      <w:spacing w:val="10"/>
      <w:sz w:val="90"/>
    </w:rPr>
  </w:style>
  <w:style w:type="character" w:customStyle="1" w:styleId="SubtitleChar">
    <w:name w:val="Subtitle Char"/>
    <w:basedOn w:val="DefaultParagraphFont"/>
    <w:link w:val="Subtitle"/>
    <w:uiPriority w:val="11"/>
    <w:rsid w:val="00D47C02"/>
    <w:rPr>
      <w:b/>
      <w:caps/>
      <w:noProof/>
      <w:color w:val="000000" w:themeColor="text1"/>
      <w:spacing w:val="10"/>
      <w:sz w:val="90"/>
      <w:szCs w:val="24"/>
    </w:rPr>
  </w:style>
  <w:style w:type="character" w:styleId="Strong">
    <w:name w:val="Strong"/>
    <w:uiPriority w:val="22"/>
    <w:semiHidden/>
    <w:qFormat/>
    <w:rsid w:val="00C96ED5"/>
    <w:rPr>
      <w:b/>
      <w:bCs/>
    </w:rPr>
  </w:style>
  <w:style w:type="character" w:styleId="Emphasis">
    <w:name w:val="Emphasis"/>
    <w:uiPriority w:val="20"/>
    <w:semiHidden/>
    <w:qFormat/>
    <w:rsid w:val="00C96ED5"/>
    <w:rPr>
      <w:caps/>
      <w:color w:val="241542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C96ED5"/>
    <w:pPr>
      <w:spacing w:before="0"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EA50F5"/>
    <w:rPr>
      <w:noProof/>
      <w:sz w:val="21"/>
      <w:szCs w:val="24"/>
    </w:rPr>
  </w:style>
  <w:style w:type="paragraph" w:styleId="ListParagraph">
    <w:name w:val="List Paragraph"/>
    <w:basedOn w:val="Normal"/>
    <w:uiPriority w:val="34"/>
    <w:semiHidden/>
    <w:qFormat/>
    <w:rsid w:val="00C96ED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750FA"/>
    <w:pPr>
      <w:spacing w:before="240" w:after="240"/>
      <w:ind w:right="720"/>
    </w:pPr>
    <w:rPr>
      <w:color w:val="FFFFFF" w:themeColor="background1"/>
      <w:sz w:val="32"/>
      <w:szCs w:val="60"/>
    </w:rPr>
  </w:style>
  <w:style w:type="character" w:customStyle="1" w:styleId="QuoteChar">
    <w:name w:val="Quote Char"/>
    <w:basedOn w:val="DefaultParagraphFont"/>
    <w:link w:val="Quote"/>
    <w:uiPriority w:val="29"/>
    <w:rsid w:val="003750FA"/>
    <w:rPr>
      <w:noProof/>
      <w:color w:val="FFFFFF" w:themeColor="background1"/>
      <w:sz w:val="32"/>
      <w:szCs w:val="6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96ED5"/>
    <w:pPr>
      <w:pBdr>
        <w:top w:val="single" w:sz="4" w:space="10" w:color="492A86" w:themeColor="accent1"/>
        <w:left w:val="single" w:sz="4" w:space="10" w:color="492A86" w:themeColor="accent1"/>
      </w:pBdr>
      <w:spacing w:after="0"/>
      <w:ind w:left="1296" w:right="1152"/>
      <w:jc w:val="both"/>
    </w:pPr>
    <w:rPr>
      <w:i/>
      <w:iCs/>
      <w:color w:val="492A8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E2B6D"/>
    <w:rPr>
      <w:i/>
      <w:iCs/>
      <w:noProof/>
      <w:color w:val="492A86" w:themeColor="accent1"/>
      <w:sz w:val="24"/>
      <w:szCs w:val="24"/>
    </w:rPr>
  </w:style>
  <w:style w:type="character" w:styleId="SubtleEmphasis">
    <w:name w:val="Subtle Emphasis"/>
    <w:uiPriority w:val="19"/>
    <w:semiHidden/>
    <w:qFormat/>
    <w:rsid w:val="00C96ED5"/>
    <w:rPr>
      <w:i/>
      <w:iCs/>
      <w:color w:val="241542" w:themeColor="accent1" w:themeShade="7F"/>
    </w:rPr>
  </w:style>
  <w:style w:type="character" w:styleId="IntenseEmphasis">
    <w:name w:val="Intense Emphasis"/>
    <w:uiPriority w:val="21"/>
    <w:semiHidden/>
    <w:qFormat/>
    <w:rsid w:val="00C96ED5"/>
    <w:rPr>
      <w:b/>
      <w:bCs/>
      <w:caps/>
      <w:color w:val="241542" w:themeColor="accent1" w:themeShade="7F"/>
      <w:spacing w:val="10"/>
    </w:rPr>
  </w:style>
  <w:style w:type="character" w:styleId="SubtleReference">
    <w:name w:val="Subtle Reference"/>
    <w:uiPriority w:val="31"/>
    <w:semiHidden/>
    <w:qFormat/>
    <w:rsid w:val="00C96ED5"/>
    <w:rPr>
      <w:b/>
      <w:bCs/>
      <w:color w:val="492A86" w:themeColor="accent1"/>
    </w:rPr>
  </w:style>
  <w:style w:type="character" w:styleId="IntenseReference">
    <w:name w:val="Intense Reference"/>
    <w:uiPriority w:val="32"/>
    <w:semiHidden/>
    <w:qFormat/>
    <w:rsid w:val="00C96ED5"/>
    <w:rPr>
      <w:b/>
      <w:bCs/>
      <w:i/>
      <w:iCs/>
      <w:caps/>
      <w:color w:val="492A86" w:themeColor="accent1"/>
    </w:rPr>
  </w:style>
  <w:style w:type="character" w:styleId="BookTitle">
    <w:name w:val="Book Title"/>
    <w:uiPriority w:val="33"/>
    <w:semiHidden/>
    <w:qFormat/>
    <w:rsid w:val="00C96ED5"/>
    <w:rPr>
      <w:b/>
      <w:bCs/>
      <w:i/>
      <w:iCs/>
      <w:spacing w:val="9"/>
    </w:rPr>
  </w:style>
  <w:style w:type="paragraph" w:styleId="TOCHeading">
    <w:name w:val="TOC Heading"/>
    <w:basedOn w:val="Normal"/>
    <w:next w:val="Normal"/>
    <w:uiPriority w:val="39"/>
    <w:qFormat/>
    <w:rsid w:val="00763BCC"/>
    <w:pPr>
      <w:spacing w:before="0" w:after="0"/>
    </w:pPr>
    <w:rPr>
      <w:color w:val="FFFFFF" w:themeColor="background1"/>
      <w:sz w:val="28"/>
      <w:szCs w:val="88"/>
      <w:lang w:eastAsia="ja-JP"/>
    </w:rPr>
  </w:style>
  <w:style w:type="paragraph" w:styleId="Footer">
    <w:name w:val="footer"/>
    <w:basedOn w:val="Normal"/>
    <w:link w:val="FooterChar"/>
    <w:uiPriority w:val="99"/>
    <w:rsid w:val="0018361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8E2B6D"/>
    <w:rPr>
      <w:noProof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18361D"/>
  </w:style>
  <w:style w:type="paragraph" w:styleId="Header">
    <w:name w:val="header"/>
    <w:basedOn w:val="Normal"/>
    <w:link w:val="HeaderChar"/>
    <w:uiPriority w:val="99"/>
    <w:semiHidden/>
    <w:rsid w:val="0018361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E2B6D"/>
    <w:rPr>
      <w:noProof/>
      <w:sz w:val="24"/>
      <w:szCs w:val="24"/>
    </w:rPr>
  </w:style>
  <w:style w:type="table" w:styleId="TableGrid">
    <w:name w:val="Table Grid"/>
    <w:basedOn w:val="TableNormal"/>
    <w:uiPriority w:val="39"/>
    <w:rsid w:val="00890A9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TOC2"/>
    <w:uiPriority w:val="39"/>
    <w:rsid w:val="00763BCC"/>
    <w:pPr>
      <w:ind w:left="360" w:right="360"/>
    </w:pPr>
    <w:rPr>
      <w:b/>
      <w:color w:val="FFFFFF" w:themeColor="background1"/>
      <w:szCs w:val="22"/>
      <w:lang w:eastAsia="ja-JP"/>
    </w:rPr>
  </w:style>
  <w:style w:type="paragraph" w:styleId="TOC2">
    <w:name w:val="toc 2"/>
    <w:basedOn w:val="Normal"/>
    <w:next w:val="Normal"/>
    <w:autoRedefine/>
    <w:uiPriority w:val="39"/>
    <w:rsid w:val="00A73225"/>
    <w:pPr>
      <w:spacing w:after="0"/>
      <w:ind w:left="360" w:right="360"/>
    </w:pPr>
    <w:rPr>
      <w:color w:val="FFFFFF" w:themeColor="background1"/>
      <w:lang w:eastAsia="ja-JP"/>
    </w:rPr>
  </w:style>
  <w:style w:type="paragraph" w:customStyle="1" w:styleId="AltCitation">
    <w:name w:val="Alt Citation"/>
    <w:basedOn w:val="Normal"/>
    <w:semiHidden/>
    <w:qFormat/>
    <w:rsid w:val="00DA3E92"/>
    <w:pPr>
      <w:jc w:val="center"/>
    </w:pPr>
    <w:rPr>
      <w:sz w:val="72"/>
      <w:szCs w:val="72"/>
    </w:rPr>
  </w:style>
  <w:style w:type="character" w:styleId="PlaceholderText">
    <w:name w:val="Placeholder Text"/>
    <w:basedOn w:val="DefaultParagraphFont"/>
    <w:uiPriority w:val="99"/>
    <w:semiHidden/>
    <w:rsid w:val="00DA3E92"/>
    <w:rPr>
      <w:color w:val="808080"/>
    </w:rPr>
  </w:style>
  <w:style w:type="paragraph" w:customStyle="1" w:styleId="Info">
    <w:name w:val="Info"/>
    <w:basedOn w:val="Normal"/>
    <w:qFormat/>
    <w:rsid w:val="00BB53CD"/>
    <w:rPr>
      <w:b/>
      <w:caps/>
      <w:color w:val="454C02" w:themeColor="accent2"/>
      <w:sz w:val="24"/>
    </w:rPr>
  </w:style>
  <w:style w:type="paragraph" w:customStyle="1" w:styleId="Sourcedelacitation">
    <w:name w:val="Source de la citation"/>
    <w:basedOn w:val="NoSpacing"/>
    <w:qFormat/>
    <w:rsid w:val="003750FA"/>
    <w:rPr>
      <w:i/>
      <w:color w:val="FFFFFF" w:themeColor="background1"/>
    </w:rPr>
  </w:style>
  <w:style w:type="paragraph" w:customStyle="1" w:styleId="Services">
    <w:name w:val="Services"/>
    <w:basedOn w:val="Normal"/>
    <w:qFormat/>
    <w:rsid w:val="00836192"/>
    <w:pPr>
      <w:spacing w:before="0" w:after="0"/>
      <w:ind w:right="72"/>
    </w:pPr>
    <w:rPr>
      <w:sz w:val="22"/>
    </w:rPr>
  </w:style>
  <w:style w:type="character" w:styleId="Hyperlink">
    <w:name w:val="Hyperlink"/>
    <w:basedOn w:val="DefaultParagraphFont"/>
    <w:uiPriority w:val="99"/>
    <w:unhideWhenUsed/>
    <w:rsid w:val="00F27609"/>
    <w:rPr>
      <w:rFonts w:ascii="Open Sans" w:hAnsi="Open Sans"/>
      <w:color w:val="8BCBD2"/>
      <w:sz w:val="16"/>
      <w:u w:val="none"/>
    </w:rPr>
  </w:style>
  <w:style w:type="character" w:styleId="UnresolvedMention">
    <w:name w:val="Unresolved Mention"/>
    <w:basedOn w:val="DefaultParagraphFont"/>
    <w:uiPriority w:val="99"/>
    <w:semiHidden/>
    <w:rsid w:val="000624B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4CE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eastAsia="fr-FR"/>
    </w:rPr>
  </w:style>
  <w:style w:type="character" w:customStyle="1" w:styleId="coords">
    <w:name w:val="coords"/>
    <w:basedOn w:val="DefaultParagraphFont"/>
    <w:rsid w:val="00266F86"/>
  </w:style>
  <w:style w:type="character" w:customStyle="1" w:styleId="value2">
    <w:name w:val="value2"/>
    <w:basedOn w:val="DefaultParagraphFont"/>
    <w:rsid w:val="00266F86"/>
  </w:style>
  <w:style w:type="character" w:customStyle="1" w:styleId="unit2">
    <w:name w:val="unit2"/>
    <w:basedOn w:val="DefaultParagraphFont"/>
    <w:rsid w:val="00266F86"/>
  </w:style>
  <w:style w:type="paragraph" w:customStyle="1" w:styleId="Obsahtabulky">
    <w:name w:val="Obsah tabulky"/>
    <w:basedOn w:val="Normal"/>
    <w:rsid w:val="00382EE3"/>
    <w:pPr>
      <w:widowControl w:val="0"/>
      <w:suppressLineNumbers/>
      <w:suppressAutoHyphens/>
      <w:spacing w:before="0" w:after="0"/>
    </w:pPr>
    <w:rPr>
      <w:rFonts w:ascii="Liberation Serif" w:eastAsia="Droid Sans Fallback" w:hAnsi="Liberation Serif" w:cs="FreeSans"/>
      <w:color w:val="00000A"/>
      <w:sz w:val="24"/>
      <w:lang w:val="cs-CZ" w:eastAsia="zh-CN" w:bidi="hi-IN"/>
    </w:rPr>
  </w:style>
  <w:style w:type="table" w:styleId="PlainTable2">
    <w:name w:val="Plain Table 2"/>
    <w:basedOn w:val="TableNormal"/>
    <w:uiPriority w:val="42"/>
    <w:rsid w:val="00845A9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ListTable6ColourfulAccent3">
    <w:name w:val="List Table 6 Colorful Accent 3"/>
    <w:basedOn w:val="TableNormal"/>
    <w:uiPriority w:val="51"/>
    <w:rsid w:val="00101E5E"/>
    <w:pPr>
      <w:spacing w:after="0" w:line="240" w:lineRule="auto"/>
    </w:pPr>
    <w:rPr>
      <w:color w:val="1E3C73" w:themeColor="accent3" w:themeShade="BF"/>
    </w:rPr>
    <w:tblPr>
      <w:tblStyleRowBandSize w:val="1"/>
      <w:tblStyleColBandSize w:val="1"/>
      <w:tblBorders>
        <w:top w:val="single" w:sz="4" w:space="0" w:color="29519B" w:themeColor="accent3"/>
        <w:bottom w:val="single" w:sz="4" w:space="0" w:color="29519B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29519B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29519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9F1" w:themeFill="accent3" w:themeFillTint="33"/>
      </w:tcPr>
    </w:tblStylePr>
    <w:tblStylePr w:type="band1Horz">
      <w:tblPr/>
      <w:tcPr>
        <w:shd w:val="clear" w:color="auto" w:fill="CDD9F1" w:themeFill="accent3" w:themeFillTint="33"/>
      </w:tcPr>
    </w:tblStylePr>
  </w:style>
  <w:style w:type="table" w:styleId="GridTable2-Accent3">
    <w:name w:val="Grid Table 2 Accent 3"/>
    <w:basedOn w:val="TableNormal"/>
    <w:uiPriority w:val="47"/>
    <w:rsid w:val="000A59FB"/>
    <w:pPr>
      <w:spacing w:after="0" w:line="240" w:lineRule="auto"/>
    </w:pPr>
    <w:tblPr>
      <w:tblStyleRowBandSize w:val="1"/>
      <w:tblStyleColBandSize w:val="1"/>
      <w:tblBorders>
        <w:top w:val="single" w:sz="2" w:space="0" w:color="6990D7" w:themeColor="accent3" w:themeTint="99"/>
        <w:bottom w:val="single" w:sz="2" w:space="0" w:color="6990D7" w:themeColor="accent3" w:themeTint="99"/>
        <w:insideH w:val="single" w:sz="2" w:space="0" w:color="6990D7" w:themeColor="accent3" w:themeTint="99"/>
        <w:insideV w:val="single" w:sz="2" w:space="0" w:color="6990D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990D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990D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9F1" w:themeFill="accent3" w:themeFillTint="33"/>
      </w:tcPr>
    </w:tblStylePr>
    <w:tblStylePr w:type="band1Horz">
      <w:tblPr/>
      <w:tcPr>
        <w:shd w:val="clear" w:color="auto" w:fill="CDD9F1" w:themeFill="accent3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4C1FAC"/>
    <w:rPr>
      <w:color w:val="939597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0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738047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6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4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06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73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17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1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79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3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50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4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7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72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0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https://www.meteoblue.com/" TargetMode="Externa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gicrues.gouv.fr/" TargetMode="External"/><Relationship Id="rId3" Type="http://schemas.openxmlformats.org/officeDocument/2006/relationships/hyperlink" Target="https://www.vigicrues.gouv.fr/" TargetMode="External"/><Relationship Id="rId7" Type="http://schemas.openxmlformats.org/officeDocument/2006/relationships/hyperlink" Target="https://vigieau.gouv.fr" TargetMode="External"/><Relationship Id="rId2" Type="http://schemas.openxmlformats.org/officeDocument/2006/relationships/hyperlink" Target="https://vigieau.gouv.fr" TargetMode="External"/><Relationship Id="rId1" Type="http://schemas.openxmlformats.org/officeDocument/2006/relationships/image" Target="media/image1.jpeg"/><Relationship Id="rId6" Type="http://schemas.openxmlformats.org/officeDocument/2006/relationships/hyperlink" Target="https://naiades.eaufrance.fr/" TargetMode="External"/><Relationship Id="rId11" Type="http://schemas.openxmlformats.org/officeDocument/2006/relationships/hyperlink" Target="https://naiades.eaufrance.fr/" TargetMode="External"/><Relationship Id="rId5" Type="http://schemas.openxmlformats.org/officeDocument/2006/relationships/hyperlink" Target="https://ades.eaufrance.fr/" TargetMode="External"/><Relationship Id="rId10" Type="http://schemas.openxmlformats.org/officeDocument/2006/relationships/hyperlink" Target="https://ades.eaufrance.fr/" TargetMode="External"/><Relationship Id="rId4" Type="http://schemas.openxmlformats.org/officeDocument/2006/relationships/hyperlink" Target="http://www.hydro.eaufrance.fr/" TargetMode="External"/><Relationship Id="rId9" Type="http://schemas.openxmlformats.org/officeDocument/2006/relationships/hyperlink" Target="http://www.hydro.eaufrance.fr/" TargetMode="External"/></Relationships>
</file>

<file path=word/_rels/header4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ourgogne-franche-comte.developpement-durable.gouv.fr/dernier-bulletin-de-situation-hydrologique-a6268.html" TargetMode="External"/><Relationship Id="rId3" Type="http://schemas.openxmlformats.org/officeDocument/2006/relationships/hyperlink" Target="https://www.auvergne-rhone-alpes.developpement-durable.gouv.fr/bulletins-de-situation-hydrologique-a24877.html" TargetMode="External"/><Relationship Id="rId7" Type="http://schemas.openxmlformats.org/officeDocument/2006/relationships/hyperlink" Target="https://www.auvergne-rhone-alpes.developpement-durable.gouv.fr/bulletins-de-situation-hydrologique-a24877.html" TargetMode="External"/><Relationship Id="rId2" Type="http://schemas.openxmlformats.org/officeDocument/2006/relationships/hyperlink" Target="https://meteeaunappes.brgm.fr/fr/tag/actualite" TargetMode="External"/><Relationship Id="rId1" Type="http://schemas.openxmlformats.org/officeDocument/2006/relationships/hyperlink" Target="https://www.eaufrance.fr/publications/bsh" TargetMode="External"/><Relationship Id="rId6" Type="http://schemas.openxmlformats.org/officeDocument/2006/relationships/hyperlink" Target="https://meteeaunappes.brgm.fr/fr/tag/actualite" TargetMode="External"/><Relationship Id="rId5" Type="http://schemas.openxmlformats.org/officeDocument/2006/relationships/hyperlink" Target="https://www.eaufrance.fr/publications/bsh" TargetMode="External"/><Relationship Id="rId4" Type="http://schemas.openxmlformats.org/officeDocument/2006/relationships/hyperlink" Target="https://www.bourgogne-franche-comte.developpement-durable.gouv.fr/dernier-bulletin-de-situation-hydrologique-a6268.html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eremy\AppData\Roaming\Microsoft\Templates\Bulletin%20d&#8217;information%20sur%20les%20voyages.dotx" TargetMode="External"/></Relationships>
</file>

<file path=word/theme/theme1.xml><?xml version="1.0" encoding="utf-8"?>
<a:theme xmlns:a="http://schemas.openxmlformats.org/drawingml/2006/main" name="Office Theme">
  <a:themeElements>
    <a:clrScheme name="Custom 7">
      <a:dk1>
        <a:sysClr val="windowText" lastClr="000000"/>
      </a:dk1>
      <a:lt1>
        <a:srgbClr val="FFFFFF"/>
      </a:lt1>
      <a:dk2>
        <a:srgbClr val="000000"/>
      </a:dk2>
      <a:lt2>
        <a:srgbClr val="E7E6E6"/>
      </a:lt2>
      <a:accent1>
        <a:srgbClr val="492A86"/>
      </a:accent1>
      <a:accent2>
        <a:srgbClr val="454C02"/>
      </a:accent2>
      <a:accent3>
        <a:srgbClr val="29519B"/>
      </a:accent3>
      <a:accent4>
        <a:srgbClr val="939597"/>
      </a:accent4>
      <a:accent5>
        <a:srgbClr val="000000"/>
      </a:accent5>
      <a:accent6>
        <a:srgbClr val="FFFFFF"/>
      </a:accent6>
      <a:hlink>
        <a:srgbClr val="94C020"/>
      </a:hlink>
      <a:folHlink>
        <a:srgbClr val="939597"/>
      </a:folHlink>
    </a:clrScheme>
    <a:fontScheme name="Custom 23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7BD6E96-7F2F-4BF6-96E5-092A4FF074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25D6CD-424A-45B8-9E13-0180CE70E6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2F3C714-A796-4127-A6E6-03F54C70DCB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65E91B86-8DDE-46BD-91F6-613944CA2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C:\Users\Jeremy\AppData\Roaming\Microsoft\Templates\Bulletin d’information sur les voyages.dotx</Template>
  <TotalTime>4</TotalTime>
  <Pages>4</Pages>
  <Words>195</Words>
  <Characters>1113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</dc:creator>
  <cp:keywords/>
  <dc:description/>
  <cp:lastModifiedBy>Amélie Minginette</cp:lastModifiedBy>
  <cp:revision>161</cp:revision>
  <dcterms:created xsi:type="dcterms:W3CDTF">2025-10-02T14:35:00Z</dcterms:created>
  <dcterms:modified xsi:type="dcterms:W3CDTF">2026-02-24T10:23:00Z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